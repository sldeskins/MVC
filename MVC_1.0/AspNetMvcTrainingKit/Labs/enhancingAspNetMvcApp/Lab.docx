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0DFE" w:rsidRDefault="00B50DFE" w:rsidP="00B50DFE">
      <w:pPr>
        <w:rPr>
          <w:noProof/>
          <w:lang w:eastAsia="es-AR" w:bidi="ar-SA"/>
        </w:rPr>
      </w:pPr>
      <w:bookmarkStart w:id="0" w:name="_Toc462569805"/>
    </w:p>
    <w:p w:rsidR="00B50DFE" w:rsidRPr="00D54414" w:rsidRDefault="00B50DFE" w:rsidP="00B50DFE">
      <w:pPr>
        <w:rPr>
          <w:noProof/>
          <w:lang w:eastAsia="es-AR" w:bidi="ar-SA"/>
        </w:rPr>
      </w:pPr>
    </w:p>
    <w:p w:rsidR="00B50DFE" w:rsidRPr="00D54414" w:rsidRDefault="00B50DFE" w:rsidP="00B50DFE">
      <w:pPr>
        <w:rPr>
          <w:rFonts w:ascii="Arial Black" w:hAnsi="Arial Black"/>
          <w:noProof/>
          <w:sz w:val="52"/>
          <w:highlight w:val="yellow"/>
        </w:rPr>
      </w:pPr>
    </w:p>
    <w:p w:rsidR="00B50DFE" w:rsidRPr="00D54414" w:rsidRDefault="00B50DFE" w:rsidP="00B50DFE">
      <w:pPr>
        <w:rPr>
          <w:rFonts w:ascii="Arial Black" w:hAnsi="Arial Black"/>
          <w:noProof/>
          <w:sz w:val="52"/>
          <w:highlight w:val="yellow"/>
        </w:rPr>
      </w:pPr>
    </w:p>
    <w:p w:rsidR="00B50DFE" w:rsidRPr="00D54414" w:rsidRDefault="00B50DFE" w:rsidP="00B50DFE">
      <w:pPr>
        <w:rPr>
          <w:rFonts w:ascii="Arial Black" w:hAnsi="Arial Black"/>
          <w:noProof/>
          <w:sz w:val="52"/>
          <w:highlight w:val="yellow"/>
        </w:rPr>
      </w:pPr>
    </w:p>
    <w:p w:rsidR="00B50DFE" w:rsidRPr="00D54414" w:rsidRDefault="00B50DFE" w:rsidP="00B50DFE">
      <w:pPr>
        <w:pStyle w:val="HOLTitle1"/>
        <w:rPr>
          <w:noProof/>
        </w:rPr>
      </w:pPr>
      <w:r w:rsidRPr="00D54414">
        <w:rPr>
          <w:noProof/>
        </w:rPr>
        <w:t>Hands-On Lab</w:t>
      </w:r>
    </w:p>
    <w:p w:rsidR="00B50DFE" w:rsidRPr="00D54414" w:rsidRDefault="00CB4A3C" w:rsidP="00B50DFE">
      <w:pPr>
        <w:pStyle w:val="HOLDescription"/>
        <w:rPr>
          <w:rFonts w:ascii="Arial Narrow" w:hAnsi="Arial Narrow"/>
          <w:noProof/>
          <w:sz w:val="56"/>
          <w:szCs w:val="56"/>
          <w:lang w:val="en-US"/>
        </w:rPr>
      </w:pPr>
      <w:r>
        <w:rPr>
          <w:rFonts w:ascii="Arial Narrow" w:hAnsi="Arial Narrow"/>
          <w:noProof/>
          <w:sz w:val="56"/>
          <w:szCs w:val="56"/>
          <w:lang w:val="en-US"/>
        </w:rPr>
        <w:t xml:space="preserve">Enhancing </w:t>
      </w:r>
      <w:r w:rsidR="00AD3DFD">
        <w:rPr>
          <w:rFonts w:ascii="Arial Narrow" w:hAnsi="Arial Narrow"/>
          <w:noProof/>
          <w:sz w:val="56"/>
          <w:szCs w:val="56"/>
          <w:lang w:val="en-US"/>
        </w:rPr>
        <w:t>Asp.Net MVC</w:t>
      </w:r>
      <w:r w:rsidR="007C4C08">
        <w:rPr>
          <w:rFonts w:ascii="Arial Narrow" w:hAnsi="Arial Narrow"/>
          <w:noProof/>
          <w:sz w:val="56"/>
          <w:szCs w:val="56"/>
          <w:lang w:val="en-US"/>
        </w:rPr>
        <w:t xml:space="preserve"> Applications</w:t>
      </w:r>
    </w:p>
    <w:bookmarkEnd w:id="0"/>
    <w:p w:rsidR="006062F6" w:rsidRDefault="006062F6" w:rsidP="006062F6">
      <w:pPr>
        <w:spacing w:after="0" w:line="240" w:lineRule="auto"/>
        <w:rPr>
          <w:rFonts w:ascii="Arial" w:eastAsia="Batang" w:hAnsi="Arial" w:cs="Times New Roman"/>
          <w:noProof/>
          <w:sz w:val="20"/>
          <w:szCs w:val="24"/>
          <w:lang w:eastAsia="ko-KR"/>
        </w:rPr>
      </w:pPr>
    </w:p>
    <w:p w:rsidR="006062F6" w:rsidRDefault="006062F6" w:rsidP="006062F6">
      <w:pPr>
        <w:spacing w:after="0" w:line="240" w:lineRule="auto"/>
        <w:rPr>
          <w:rFonts w:ascii="Arial" w:eastAsia="Batang" w:hAnsi="Arial" w:cs="Times New Roman"/>
          <w:noProof/>
          <w:sz w:val="20"/>
          <w:szCs w:val="24"/>
          <w:lang w:eastAsia="ko-KR"/>
        </w:rPr>
      </w:pPr>
    </w:p>
    <w:p w:rsidR="006062F6" w:rsidRPr="000B59DA" w:rsidRDefault="006062F6" w:rsidP="006062F6">
      <w:pPr>
        <w:spacing w:after="0" w:line="240" w:lineRule="auto"/>
        <w:rPr>
          <w:rFonts w:ascii="Arial" w:eastAsia="Batang" w:hAnsi="Arial" w:cs="Arial"/>
          <w:noProof/>
          <w:lang w:eastAsia="ko-KR"/>
        </w:rPr>
      </w:pPr>
      <w:r w:rsidRPr="000B59DA">
        <w:rPr>
          <w:rFonts w:ascii="Arial" w:eastAsia="Batang" w:hAnsi="Arial" w:cs="Arial"/>
          <w:noProof/>
          <w:lang w:eastAsia="ko-KR"/>
        </w:rPr>
        <w:t>Lab version:</w:t>
      </w:r>
      <w:r w:rsidRPr="000B59DA">
        <w:rPr>
          <w:rFonts w:ascii="Arial" w:eastAsia="Batang" w:hAnsi="Arial" w:cs="Arial"/>
          <w:noProof/>
          <w:lang w:eastAsia="ko-KR"/>
        </w:rPr>
        <w:tab/>
        <w:t xml:space="preserve">1.0.0 </w:t>
      </w:r>
    </w:p>
    <w:p w:rsidR="006062F6" w:rsidRPr="000B59DA" w:rsidRDefault="006062F6" w:rsidP="006062F6">
      <w:pPr>
        <w:spacing w:after="0" w:line="240" w:lineRule="auto"/>
        <w:rPr>
          <w:rFonts w:ascii="Arial" w:eastAsia="Batang" w:hAnsi="Arial" w:cs="Arial"/>
          <w:noProof/>
          <w:lang w:eastAsia="ko-KR"/>
        </w:rPr>
      </w:pPr>
    </w:p>
    <w:p w:rsidR="006062F6" w:rsidRDefault="006062F6" w:rsidP="006062F6">
      <w:pPr>
        <w:spacing w:after="0" w:line="240" w:lineRule="auto"/>
        <w:rPr>
          <w:rFonts w:ascii="Arial" w:eastAsia="Batang" w:hAnsi="Arial" w:cs="Arial"/>
          <w:noProof/>
          <w:sz w:val="20"/>
          <w:szCs w:val="24"/>
          <w:lang w:eastAsia="ko-KR"/>
        </w:rPr>
      </w:pPr>
      <w:r w:rsidRPr="000B59DA">
        <w:rPr>
          <w:rFonts w:ascii="Arial" w:eastAsia="Batang" w:hAnsi="Arial" w:cs="Arial"/>
          <w:noProof/>
          <w:lang w:eastAsia="ko-KR"/>
        </w:rPr>
        <w:t>Last updated:</w:t>
      </w:r>
      <w:r w:rsidRPr="000B59DA">
        <w:rPr>
          <w:rFonts w:ascii="Arial" w:eastAsia="Batang" w:hAnsi="Arial" w:cs="Arial"/>
          <w:noProof/>
          <w:lang w:eastAsia="ko-KR"/>
        </w:rPr>
        <w:tab/>
      </w:r>
      <w:r w:rsidR="00F01E50" w:rsidRPr="000B59DA">
        <w:rPr>
          <w:rFonts w:ascii="Arial" w:hAnsi="Arial" w:cs="Arial"/>
          <w:noProof/>
        </w:rPr>
        <w:fldChar w:fldCharType="begin"/>
      </w:r>
      <w:r w:rsidRPr="000B59DA">
        <w:rPr>
          <w:rFonts w:ascii="Arial" w:hAnsi="Arial" w:cs="Arial"/>
          <w:noProof/>
        </w:rPr>
        <w:instrText xml:space="preserve"> DATE \@ "M/d/yyyy" 9/29/2008</w:instrText>
      </w:r>
      <w:r w:rsidR="00F01E50" w:rsidRPr="000B59DA">
        <w:rPr>
          <w:rFonts w:ascii="Arial" w:hAnsi="Arial" w:cs="Arial"/>
          <w:noProof/>
        </w:rPr>
        <w:fldChar w:fldCharType="separate"/>
      </w:r>
      <w:r w:rsidR="00815354">
        <w:rPr>
          <w:rFonts w:ascii="Arial" w:hAnsi="Arial" w:cs="Arial"/>
          <w:noProof/>
        </w:rPr>
        <w:t>3/12/2009</w:t>
      </w:r>
      <w:r w:rsidR="00F01E50" w:rsidRPr="000B59DA">
        <w:rPr>
          <w:rFonts w:ascii="Arial" w:hAnsi="Arial" w:cs="Arial"/>
          <w:noProof/>
        </w:rPr>
        <w:fldChar w:fldCharType="end"/>
      </w:r>
      <w:r w:rsidRPr="000B59DA">
        <w:rPr>
          <w:rFonts w:ascii="Arial" w:eastAsia="Batang" w:hAnsi="Arial" w:cs="Arial"/>
          <w:noProof/>
          <w:sz w:val="20"/>
          <w:szCs w:val="24"/>
          <w:lang w:eastAsia="ko-KR"/>
        </w:rPr>
        <w:cr/>
      </w:r>
    </w:p>
    <w:p w:rsidR="006062F6" w:rsidRPr="000B59DA" w:rsidRDefault="006062F6" w:rsidP="006062F6">
      <w:pPr>
        <w:spacing w:after="0" w:line="240" w:lineRule="auto"/>
        <w:rPr>
          <w:rFonts w:ascii="Arial" w:eastAsia="Batang" w:hAnsi="Arial" w:cs="Arial"/>
          <w:noProof/>
          <w:sz w:val="20"/>
          <w:szCs w:val="24"/>
          <w:lang w:eastAsia="ko-KR"/>
        </w:rPr>
      </w:pPr>
    </w:p>
    <w:p w:rsidR="00B50DFE" w:rsidRPr="00D54414" w:rsidRDefault="00B50DFE" w:rsidP="00B50DFE">
      <w:pPr>
        <w:spacing w:after="0" w:line="240" w:lineRule="auto"/>
        <w:rPr>
          <w:rFonts w:ascii="Arial" w:eastAsia="Batang" w:hAnsi="Arial" w:cs="Times New Roman"/>
          <w:noProof/>
          <w:sz w:val="20"/>
          <w:szCs w:val="24"/>
          <w:lang w:eastAsia="ko-KR"/>
        </w:rPr>
      </w:pPr>
    </w:p>
    <w:p w:rsidR="00B50DFE" w:rsidRPr="00D54414" w:rsidRDefault="00B50DFE" w:rsidP="00B50DFE">
      <w:pPr>
        <w:spacing w:after="0" w:line="240" w:lineRule="auto"/>
        <w:rPr>
          <w:rFonts w:ascii="Arial" w:eastAsia="Batang" w:hAnsi="Arial" w:cs="Times New Roman"/>
          <w:noProof/>
          <w:sz w:val="20"/>
          <w:szCs w:val="24"/>
          <w:lang w:eastAsia="ko-KR"/>
        </w:rPr>
      </w:pPr>
    </w:p>
    <w:p w:rsidR="00B50DFE" w:rsidRPr="00D54414" w:rsidRDefault="00B50DFE" w:rsidP="00B50DFE">
      <w:pPr>
        <w:spacing w:after="0" w:line="240" w:lineRule="auto"/>
        <w:rPr>
          <w:rFonts w:ascii="Arial" w:eastAsia="Batang" w:hAnsi="Arial" w:cs="Times New Roman"/>
          <w:noProof/>
          <w:sz w:val="20"/>
          <w:szCs w:val="24"/>
          <w:lang w:eastAsia="ko-KR"/>
        </w:rPr>
      </w:pPr>
    </w:p>
    <w:p w:rsidR="00B50DFE" w:rsidRPr="00D54414" w:rsidRDefault="00B50DFE" w:rsidP="00B50DFE">
      <w:pPr>
        <w:spacing w:after="0" w:line="240" w:lineRule="auto"/>
        <w:rPr>
          <w:rFonts w:ascii="Arial" w:eastAsia="Batang" w:hAnsi="Arial" w:cs="Times New Roman"/>
          <w:noProof/>
          <w:sz w:val="20"/>
          <w:szCs w:val="24"/>
          <w:lang w:eastAsia="ko-KR"/>
        </w:rPr>
      </w:pPr>
    </w:p>
    <w:p w:rsidR="00B50DFE" w:rsidRPr="00D54414" w:rsidRDefault="00B50DFE" w:rsidP="00B50DFE">
      <w:pPr>
        <w:spacing w:after="0" w:line="240" w:lineRule="auto"/>
        <w:rPr>
          <w:rFonts w:ascii="Arial" w:eastAsia="Batang" w:hAnsi="Arial" w:cs="Times New Roman"/>
          <w:noProof/>
          <w:sz w:val="20"/>
          <w:szCs w:val="24"/>
          <w:lang w:eastAsia="ko-KR"/>
        </w:rPr>
      </w:pPr>
    </w:p>
    <w:p w:rsidR="00B50DFE" w:rsidRPr="00D54414" w:rsidRDefault="00B50DFE" w:rsidP="00B50DFE">
      <w:pPr>
        <w:spacing w:after="0" w:line="240" w:lineRule="auto"/>
        <w:rPr>
          <w:rFonts w:ascii="Arial" w:eastAsia="Batang" w:hAnsi="Arial" w:cs="Times New Roman"/>
          <w:noProof/>
          <w:sz w:val="20"/>
          <w:szCs w:val="24"/>
          <w:lang w:eastAsia="ko-KR"/>
        </w:rPr>
      </w:pPr>
    </w:p>
    <w:p w:rsidR="00B50DFE" w:rsidRPr="00D54414" w:rsidRDefault="00B50DFE" w:rsidP="00B50DFE">
      <w:pPr>
        <w:spacing w:after="0" w:line="240" w:lineRule="auto"/>
        <w:rPr>
          <w:rFonts w:ascii="Arial" w:eastAsia="Batang" w:hAnsi="Arial" w:cs="Times New Roman"/>
          <w:noProof/>
          <w:sz w:val="20"/>
          <w:szCs w:val="24"/>
          <w:lang w:eastAsia="ko-KR"/>
        </w:rPr>
      </w:pPr>
    </w:p>
    <w:p w:rsidR="00B50DFE" w:rsidRPr="00D54414" w:rsidRDefault="00B50DFE" w:rsidP="00B50DFE">
      <w:pPr>
        <w:spacing w:after="0" w:line="240" w:lineRule="auto"/>
        <w:rPr>
          <w:rFonts w:ascii="Arial" w:eastAsia="Batang" w:hAnsi="Arial" w:cs="Times New Roman"/>
          <w:noProof/>
          <w:sz w:val="20"/>
          <w:szCs w:val="24"/>
          <w:lang w:eastAsia="ko-KR"/>
        </w:rPr>
      </w:pPr>
    </w:p>
    <w:p w:rsidR="00B50DFE" w:rsidRPr="00D54414" w:rsidRDefault="00B50DFE" w:rsidP="00B50DFE">
      <w:pPr>
        <w:spacing w:after="0" w:line="240" w:lineRule="auto"/>
        <w:rPr>
          <w:rFonts w:ascii="Arial" w:eastAsia="Batang" w:hAnsi="Arial" w:cs="Times New Roman"/>
          <w:noProof/>
          <w:sz w:val="20"/>
          <w:szCs w:val="24"/>
          <w:lang w:eastAsia="ko-KR"/>
        </w:rPr>
      </w:pPr>
    </w:p>
    <w:p w:rsidR="00843F72" w:rsidRDefault="00B50DFE" w:rsidP="00843F72">
      <w:pPr>
        <w:rPr>
          <w:noProof/>
        </w:rPr>
      </w:pPr>
      <w:r w:rsidRPr="00D54414">
        <w:rPr>
          <w:noProof/>
          <w:lang w:bidi="ar-SA"/>
        </w:rPr>
        <w:drawing>
          <wp:inline distT="0" distB="0" distL="0" distR="0">
            <wp:extent cx="3467100" cy="8572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467100" cy="857250"/>
                    </a:xfrm>
                    <a:prstGeom prst="rect">
                      <a:avLst/>
                    </a:prstGeom>
                    <a:noFill/>
                    <a:ln w="9525">
                      <a:noFill/>
                      <a:miter lim="800000"/>
                      <a:headEnd/>
                      <a:tailEnd/>
                    </a:ln>
                  </pic:spPr>
                </pic:pic>
              </a:graphicData>
            </a:graphic>
          </wp:inline>
        </w:drawing>
      </w:r>
      <w:bookmarkStart w:id="1" w:name="_Toc168302996"/>
      <w:bookmarkStart w:id="2" w:name="_Toc168399728"/>
    </w:p>
    <w:p w:rsidR="00843F72" w:rsidRDefault="00843F72">
      <w:pPr>
        <w:spacing w:before="340" w:after="20" w:line="380" w:lineRule="atLeast"/>
        <w:rPr>
          <w:rFonts w:asciiTheme="majorHAnsi" w:eastAsiaTheme="majorEastAsia" w:hAnsiTheme="majorHAnsi" w:cstheme="majorBidi"/>
          <w:b/>
          <w:bCs/>
          <w:noProof/>
          <w:color w:val="365F91" w:themeColor="accent1" w:themeShade="BF"/>
          <w:sz w:val="28"/>
          <w:szCs w:val="28"/>
        </w:rPr>
      </w:pPr>
      <w:r>
        <w:rPr>
          <w:noProof/>
        </w:rPr>
        <w:br w:type="page"/>
      </w:r>
    </w:p>
    <w:p w:rsidR="009B7A43" w:rsidRDefault="00843F72" w:rsidP="009E3241">
      <w:pPr>
        <w:pStyle w:val="Heading1"/>
        <w:rPr>
          <w:noProof/>
        </w:rPr>
      </w:pPr>
      <w:r>
        <w:rPr>
          <w:noProof/>
        </w:rPr>
        <w:lastRenderedPageBreak/>
        <w:t>C</w:t>
      </w:r>
      <w:r w:rsidR="009E3241" w:rsidRPr="00D54414">
        <w:rPr>
          <w:noProof/>
        </w:rPr>
        <w:t>ontents</w:t>
      </w:r>
      <w:bookmarkEnd w:id="1"/>
      <w:bookmarkEnd w:id="2"/>
      <w:r w:rsidR="00F01E50" w:rsidRPr="00F01E50">
        <w:rPr>
          <w:rFonts w:ascii="Arial" w:hAnsi="Arial" w:cs="Arial"/>
          <w:caps/>
          <w:sz w:val="20"/>
        </w:rPr>
        <w:fldChar w:fldCharType="begin"/>
      </w:r>
      <w:r w:rsidR="00343A08">
        <w:instrText xml:space="preserve"> TOC \h \z \t "Heading 3,3</w:instrText>
      </w:r>
      <w:r w:rsidR="009E3241" w:rsidRPr="00D54414">
        <w:instrText>,</w:instrText>
      </w:r>
      <w:r w:rsidR="00343A08">
        <w:instrText>Heading 2,2,pp Topic,1,PP Procedure start,4</w:instrText>
      </w:r>
      <w:r w:rsidR="009E3241" w:rsidRPr="00D54414">
        <w:instrText xml:space="preserve">" </w:instrText>
      </w:r>
      <w:r w:rsidR="00F01E50" w:rsidRPr="00F01E50">
        <w:rPr>
          <w:rFonts w:ascii="Arial" w:hAnsi="Arial" w:cs="Arial"/>
          <w:caps/>
          <w:sz w:val="20"/>
        </w:rPr>
        <w:fldChar w:fldCharType="separate"/>
      </w:r>
    </w:p>
    <w:p w:rsidR="009B7A43" w:rsidRDefault="00F01E50">
      <w:pPr>
        <w:pStyle w:val="TOC1"/>
        <w:rPr>
          <w:rFonts w:asciiTheme="minorHAnsi" w:eastAsiaTheme="minorEastAsia" w:hAnsiTheme="minorHAnsi" w:cstheme="minorBidi"/>
          <w:b w:val="0"/>
          <w:bCs w:val="0"/>
          <w:caps w:val="0"/>
          <w:sz w:val="22"/>
          <w:szCs w:val="22"/>
          <w:lang w:val="es-AR" w:eastAsia="es-AR" w:bidi="ar-SA"/>
        </w:rPr>
      </w:pPr>
      <w:hyperlink w:anchor="_Toc224120009" w:history="1">
        <w:r w:rsidR="009B7A43" w:rsidRPr="00AE5D9E">
          <w:rPr>
            <w:rStyle w:val="Hyperlink"/>
          </w:rPr>
          <w:t>Overview</w:t>
        </w:r>
        <w:r w:rsidR="009B7A43">
          <w:rPr>
            <w:webHidden/>
          </w:rPr>
          <w:tab/>
        </w:r>
        <w:r>
          <w:rPr>
            <w:webHidden/>
          </w:rPr>
          <w:fldChar w:fldCharType="begin"/>
        </w:r>
        <w:r w:rsidR="009B7A43">
          <w:rPr>
            <w:webHidden/>
          </w:rPr>
          <w:instrText xml:space="preserve"> PAGEREF _Toc224120009 \h </w:instrText>
        </w:r>
        <w:r>
          <w:rPr>
            <w:webHidden/>
          </w:rPr>
        </w:r>
        <w:r>
          <w:rPr>
            <w:webHidden/>
          </w:rPr>
          <w:fldChar w:fldCharType="separate"/>
        </w:r>
        <w:r w:rsidR="009B7A43">
          <w:rPr>
            <w:webHidden/>
          </w:rPr>
          <w:t>3</w:t>
        </w:r>
        <w:r>
          <w:rPr>
            <w:webHidden/>
          </w:rPr>
          <w:fldChar w:fldCharType="end"/>
        </w:r>
      </w:hyperlink>
    </w:p>
    <w:p w:rsidR="009B7A43" w:rsidRDefault="00F01E50">
      <w:pPr>
        <w:pStyle w:val="TOC1"/>
        <w:rPr>
          <w:rFonts w:asciiTheme="minorHAnsi" w:eastAsiaTheme="minorEastAsia" w:hAnsiTheme="minorHAnsi" w:cstheme="minorBidi"/>
          <w:b w:val="0"/>
          <w:bCs w:val="0"/>
          <w:caps w:val="0"/>
          <w:sz w:val="22"/>
          <w:szCs w:val="22"/>
          <w:lang w:val="es-AR" w:eastAsia="es-AR" w:bidi="ar-SA"/>
        </w:rPr>
      </w:pPr>
      <w:hyperlink w:anchor="_Toc224120010" w:history="1">
        <w:r w:rsidR="009B7A43" w:rsidRPr="00AE5D9E">
          <w:rPr>
            <w:rStyle w:val="Hyperlink"/>
          </w:rPr>
          <w:t>Exercise 1: Using Form Posting in a MVC Web Application</w:t>
        </w:r>
        <w:r w:rsidR="009B7A43">
          <w:rPr>
            <w:webHidden/>
          </w:rPr>
          <w:tab/>
        </w:r>
        <w:r>
          <w:rPr>
            <w:webHidden/>
          </w:rPr>
          <w:fldChar w:fldCharType="begin"/>
        </w:r>
        <w:r w:rsidR="009B7A43">
          <w:rPr>
            <w:webHidden/>
          </w:rPr>
          <w:instrText xml:space="preserve"> PAGEREF _Toc224120010 \h </w:instrText>
        </w:r>
        <w:r>
          <w:rPr>
            <w:webHidden/>
          </w:rPr>
        </w:r>
        <w:r>
          <w:rPr>
            <w:webHidden/>
          </w:rPr>
          <w:fldChar w:fldCharType="separate"/>
        </w:r>
        <w:r w:rsidR="009B7A43">
          <w:rPr>
            <w:webHidden/>
          </w:rPr>
          <w:t>5</w:t>
        </w:r>
        <w:r>
          <w:rPr>
            <w:webHidden/>
          </w:rPr>
          <w:fldChar w:fldCharType="end"/>
        </w:r>
      </w:hyperlink>
    </w:p>
    <w:p w:rsidR="009B7A43" w:rsidRDefault="00F01E50">
      <w:pPr>
        <w:pStyle w:val="TOC4"/>
        <w:tabs>
          <w:tab w:val="right" w:leader="dot" w:pos="9350"/>
        </w:tabs>
        <w:rPr>
          <w:noProof/>
          <w:lang w:val="es-AR" w:eastAsia="es-AR" w:bidi="ar-SA"/>
        </w:rPr>
      </w:pPr>
      <w:hyperlink w:anchor="_Toc224120011" w:history="1">
        <w:r w:rsidR="009B7A43" w:rsidRPr="00AE5D9E">
          <w:rPr>
            <w:rStyle w:val="Hyperlink"/>
            <w:noProof/>
          </w:rPr>
          <w:t>Task 1 – Using the ActionName Attribute</w:t>
        </w:r>
        <w:r w:rsidR="009B7A43">
          <w:rPr>
            <w:noProof/>
            <w:webHidden/>
          </w:rPr>
          <w:tab/>
        </w:r>
        <w:r>
          <w:rPr>
            <w:noProof/>
            <w:webHidden/>
          </w:rPr>
          <w:fldChar w:fldCharType="begin"/>
        </w:r>
        <w:r w:rsidR="009B7A43">
          <w:rPr>
            <w:noProof/>
            <w:webHidden/>
          </w:rPr>
          <w:instrText xml:space="preserve"> PAGEREF _Toc224120011 \h </w:instrText>
        </w:r>
        <w:r>
          <w:rPr>
            <w:noProof/>
            <w:webHidden/>
          </w:rPr>
        </w:r>
        <w:r>
          <w:rPr>
            <w:noProof/>
            <w:webHidden/>
          </w:rPr>
          <w:fldChar w:fldCharType="separate"/>
        </w:r>
        <w:r w:rsidR="009B7A43">
          <w:rPr>
            <w:noProof/>
            <w:webHidden/>
          </w:rPr>
          <w:t>6</w:t>
        </w:r>
        <w:r>
          <w:rPr>
            <w:noProof/>
            <w:webHidden/>
          </w:rPr>
          <w:fldChar w:fldCharType="end"/>
        </w:r>
      </w:hyperlink>
    </w:p>
    <w:p w:rsidR="009B7A43" w:rsidRDefault="00F01E50">
      <w:pPr>
        <w:pStyle w:val="TOC4"/>
        <w:tabs>
          <w:tab w:val="right" w:leader="dot" w:pos="9350"/>
        </w:tabs>
        <w:rPr>
          <w:noProof/>
          <w:lang w:val="es-AR" w:eastAsia="es-AR" w:bidi="ar-SA"/>
        </w:rPr>
      </w:pPr>
      <w:hyperlink w:anchor="_Toc224120012" w:history="1">
        <w:r w:rsidR="009B7A43" w:rsidRPr="00AE5D9E">
          <w:rPr>
            <w:rStyle w:val="Hyperlink"/>
            <w:noProof/>
          </w:rPr>
          <w:t>Task 2 – Creating a Custom Model Binder</w:t>
        </w:r>
        <w:r w:rsidR="009B7A43">
          <w:rPr>
            <w:noProof/>
            <w:webHidden/>
          </w:rPr>
          <w:tab/>
        </w:r>
        <w:r>
          <w:rPr>
            <w:noProof/>
            <w:webHidden/>
          </w:rPr>
          <w:fldChar w:fldCharType="begin"/>
        </w:r>
        <w:r w:rsidR="009B7A43">
          <w:rPr>
            <w:noProof/>
            <w:webHidden/>
          </w:rPr>
          <w:instrText xml:space="preserve"> PAGEREF _Toc224120012 \h </w:instrText>
        </w:r>
        <w:r>
          <w:rPr>
            <w:noProof/>
            <w:webHidden/>
          </w:rPr>
        </w:r>
        <w:r>
          <w:rPr>
            <w:noProof/>
            <w:webHidden/>
          </w:rPr>
          <w:fldChar w:fldCharType="separate"/>
        </w:r>
        <w:r w:rsidR="009B7A43">
          <w:rPr>
            <w:noProof/>
            <w:webHidden/>
          </w:rPr>
          <w:t>7</w:t>
        </w:r>
        <w:r>
          <w:rPr>
            <w:noProof/>
            <w:webHidden/>
          </w:rPr>
          <w:fldChar w:fldCharType="end"/>
        </w:r>
      </w:hyperlink>
    </w:p>
    <w:p w:rsidR="009B7A43" w:rsidRDefault="00F01E50">
      <w:pPr>
        <w:pStyle w:val="TOC4"/>
        <w:tabs>
          <w:tab w:val="right" w:leader="dot" w:pos="9350"/>
        </w:tabs>
        <w:rPr>
          <w:noProof/>
          <w:lang w:val="es-AR" w:eastAsia="es-AR" w:bidi="ar-SA"/>
        </w:rPr>
      </w:pPr>
      <w:hyperlink w:anchor="_Toc224120013" w:history="1">
        <w:r w:rsidR="009B7A43" w:rsidRPr="00AE5D9E">
          <w:rPr>
            <w:rStyle w:val="Hyperlink"/>
            <w:noProof/>
          </w:rPr>
          <w:t>Task 3 – Using the UpdateModel and TryUpdateModel Helper Methods</w:t>
        </w:r>
        <w:r w:rsidR="009B7A43">
          <w:rPr>
            <w:noProof/>
            <w:webHidden/>
          </w:rPr>
          <w:tab/>
        </w:r>
        <w:r>
          <w:rPr>
            <w:noProof/>
            <w:webHidden/>
          </w:rPr>
          <w:fldChar w:fldCharType="begin"/>
        </w:r>
        <w:r w:rsidR="009B7A43">
          <w:rPr>
            <w:noProof/>
            <w:webHidden/>
          </w:rPr>
          <w:instrText xml:space="preserve"> PAGEREF _Toc224120013 \h </w:instrText>
        </w:r>
        <w:r>
          <w:rPr>
            <w:noProof/>
            <w:webHidden/>
          </w:rPr>
        </w:r>
        <w:r>
          <w:rPr>
            <w:noProof/>
            <w:webHidden/>
          </w:rPr>
          <w:fldChar w:fldCharType="separate"/>
        </w:r>
        <w:r w:rsidR="009B7A43">
          <w:rPr>
            <w:noProof/>
            <w:webHidden/>
          </w:rPr>
          <w:t>11</w:t>
        </w:r>
        <w:r>
          <w:rPr>
            <w:noProof/>
            <w:webHidden/>
          </w:rPr>
          <w:fldChar w:fldCharType="end"/>
        </w:r>
      </w:hyperlink>
    </w:p>
    <w:p w:rsidR="009B7A43" w:rsidRDefault="00F01E50">
      <w:pPr>
        <w:pStyle w:val="TOC2"/>
        <w:tabs>
          <w:tab w:val="right" w:leader="dot" w:pos="9350"/>
        </w:tabs>
        <w:rPr>
          <w:noProof/>
          <w:lang w:val="es-AR" w:eastAsia="es-AR" w:bidi="ar-SA"/>
        </w:rPr>
      </w:pPr>
      <w:hyperlink w:anchor="_Toc224120014" w:history="1">
        <w:r w:rsidR="009B7A43" w:rsidRPr="00AE5D9E">
          <w:rPr>
            <w:rStyle w:val="Hyperlink"/>
            <w:noProof/>
          </w:rPr>
          <w:t>Exercise 1: Verification</w:t>
        </w:r>
        <w:r w:rsidR="009B7A43">
          <w:rPr>
            <w:noProof/>
            <w:webHidden/>
          </w:rPr>
          <w:tab/>
        </w:r>
        <w:r>
          <w:rPr>
            <w:noProof/>
            <w:webHidden/>
          </w:rPr>
          <w:fldChar w:fldCharType="begin"/>
        </w:r>
        <w:r w:rsidR="009B7A43">
          <w:rPr>
            <w:noProof/>
            <w:webHidden/>
          </w:rPr>
          <w:instrText xml:space="preserve"> PAGEREF _Toc224120014 \h </w:instrText>
        </w:r>
        <w:r>
          <w:rPr>
            <w:noProof/>
            <w:webHidden/>
          </w:rPr>
        </w:r>
        <w:r>
          <w:rPr>
            <w:noProof/>
            <w:webHidden/>
          </w:rPr>
          <w:fldChar w:fldCharType="separate"/>
        </w:r>
        <w:r w:rsidR="009B7A43">
          <w:rPr>
            <w:noProof/>
            <w:webHidden/>
          </w:rPr>
          <w:t>14</w:t>
        </w:r>
        <w:r>
          <w:rPr>
            <w:noProof/>
            <w:webHidden/>
          </w:rPr>
          <w:fldChar w:fldCharType="end"/>
        </w:r>
      </w:hyperlink>
    </w:p>
    <w:p w:rsidR="009B7A43" w:rsidRDefault="00F01E50">
      <w:pPr>
        <w:pStyle w:val="TOC3"/>
        <w:tabs>
          <w:tab w:val="right" w:leader="dot" w:pos="9350"/>
        </w:tabs>
        <w:rPr>
          <w:noProof/>
          <w:lang w:val="es-AR" w:eastAsia="es-AR" w:bidi="ar-SA"/>
        </w:rPr>
      </w:pPr>
      <w:hyperlink w:anchor="_Toc224120015" w:history="1">
        <w:r w:rsidR="009B7A43" w:rsidRPr="00AE5D9E">
          <w:rPr>
            <w:rStyle w:val="Hyperlink"/>
            <w:noProof/>
          </w:rPr>
          <w:t>Verification 1</w:t>
        </w:r>
        <w:r w:rsidR="009B7A43">
          <w:rPr>
            <w:noProof/>
            <w:webHidden/>
          </w:rPr>
          <w:tab/>
        </w:r>
        <w:r>
          <w:rPr>
            <w:noProof/>
            <w:webHidden/>
          </w:rPr>
          <w:fldChar w:fldCharType="begin"/>
        </w:r>
        <w:r w:rsidR="009B7A43">
          <w:rPr>
            <w:noProof/>
            <w:webHidden/>
          </w:rPr>
          <w:instrText xml:space="preserve"> PAGEREF _Toc224120015 \h </w:instrText>
        </w:r>
        <w:r>
          <w:rPr>
            <w:noProof/>
            <w:webHidden/>
          </w:rPr>
        </w:r>
        <w:r>
          <w:rPr>
            <w:noProof/>
            <w:webHidden/>
          </w:rPr>
          <w:fldChar w:fldCharType="separate"/>
        </w:r>
        <w:r w:rsidR="009B7A43">
          <w:rPr>
            <w:noProof/>
            <w:webHidden/>
          </w:rPr>
          <w:t>14</w:t>
        </w:r>
        <w:r>
          <w:rPr>
            <w:noProof/>
            <w:webHidden/>
          </w:rPr>
          <w:fldChar w:fldCharType="end"/>
        </w:r>
      </w:hyperlink>
    </w:p>
    <w:p w:rsidR="009B7A43" w:rsidRDefault="00F01E50">
      <w:pPr>
        <w:pStyle w:val="TOC3"/>
        <w:tabs>
          <w:tab w:val="right" w:leader="dot" w:pos="9350"/>
        </w:tabs>
        <w:rPr>
          <w:noProof/>
          <w:lang w:val="es-AR" w:eastAsia="es-AR" w:bidi="ar-SA"/>
        </w:rPr>
      </w:pPr>
      <w:hyperlink w:anchor="_Toc224120016" w:history="1">
        <w:r w:rsidR="009B7A43" w:rsidRPr="00AE5D9E">
          <w:rPr>
            <w:rStyle w:val="Hyperlink"/>
            <w:noProof/>
          </w:rPr>
          <w:t>Verification 2</w:t>
        </w:r>
        <w:r w:rsidR="009B7A43">
          <w:rPr>
            <w:noProof/>
            <w:webHidden/>
          </w:rPr>
          <w:tab/>
        </w:r>
        <w:r>
          <w:rPr>
            <w:noProof/>
            <w:webHidden/>
          </w:rPr>
          <w:fldChar w:fldCharType="begin"/>
        </w:r>
        <w:r w:rsidR="009B7A43">
          <w:rPr>
            <w:noProof/>
            <w:webHidden/>
          </w:rPr>
          <w:instrText xml:space="preserve"> PAGEREF _Toc224120016 \h </w:instrText>
        </w:r>
        <w:r>
          <w:rPr>
            <w:noProof/>
            <w:webHidden/>
          </w:rPr>
        </w:r>
        <w:r>
          <w:rPr>
            <w:noProof/>
            <w:webHidden/>
          </w:rPr>
          <w:fldChar w:fldCharType="separate"/>
        </w:r>
        <w:r w:rsidR="009B7A43">
          <w:rPr>
            <w:noProof/>
            <w:webHidden/>
          </w:rPr>
          <w:t>23</w:t>
        </w:r>
        <w:r>
          <w:rPr>
            <w:noProof/>
            <w:webHidden/>
          </w:rPr>
          <w:fldChar w:fldCharType="end"/>
        </w:r>
      </w:hyperlink>
    </w:p>
    <w:p w:rsidR="009B7A43" w:rsidRDefault="00F01E50">
      <w:pPr>
        <w:pStyle w:val="TOC3"/>
        <w:tabs>
          <w:tab w:val="right" w:leader="dot" w:pos="9350"/>
        </w:tabs>
        <w:rPr>
          <w:noProof/>
          <w:lang w:val="es-AR" w:eastAsia="es-AR" w:bidi="ar-SA"/>
        </w:rPr>
      </w:pPr>
      <w:hyperlink w:anchor="_Toc224120017" w:history="1">
        <w:r w:rsidR="009B7A43" w:rsidRPr="00AE5D9E">
          <w:rPr>
            <w:rStyle w:val="Hyperlink"/>
            <w:noProof/>
          </w:rPr>
          <w:t>Verification 3</w:t>
        </w:r>
        <w:r w:rsidR="009B7A43">
          <w:rPr>
            <w:noProof/>
            <w:webHidden/>
          </w:rPr>
          <w:tab/>
        </w:r>
        <w:r>
          <w:rPr>
            <w:noProof/>
            <w:webHidden/>
          </w:rPr>
          <w:fldChar w:fldCharType="begin"/>
        </w:r>
        <w:r w:rsidR="009B7A43">
          <w:rPr>
            <w:noProof/>
            <w:webHidden/>
          </w:rPr>
          <w:instrText xml:space="preserve"> PAGEREF _Toc224120017 \h </w:instrText>
        </w:r>
        <w:r>
          <w:rPr>
            <w:noProof/>
            <w:webHidden/>
          </w:rPr>
        </w:r>
        <w:r>
          <w:rPr>
            <w:noProof/>
            <w:webHidden/>
          </w:rPr>
          <w:fldChar w:fldCharType="separate"/>
        </w:r>
        <w:r w:rsidR="009B7A43">
          <w:rPr>
            <w:noProof/>
            <w:webHidden/>
          </w:rPr>
          <w:t>26</w:t>
        </w:r>
        <w:r>
          <w:rPr>
            <w:noProof/>
            <w:webHidden/>
          </w:rPr>
          <w:fldChar w:fldCharType="end"/>
        </w:r>
      </w:hyperlink>
    </w:p>
    <w:p w:rsidR="009B7A43" w:rsidRDefault="00F01E50">
      <w:pPr>
        <w:pStyle w:val="TOC1"/>
        <w:rPr>
          <w:rFonts w:asciiTheme="minorHAnsi" w:eastAsiaTheme="minorEastAsia" w:hAnsiTheme="minorHAnsi" w:cstheme="minorBidi"/>
          <w:b w:val="0"/>
          <w:bCs w:val="0"/>
          <w:caps w:val="0"/>
          <w:sz w:val="22"/>
          <w:szCs w:val="22"/>
          <w:lang w:val="es-AR" w:eastAsia="es-AR" w:bidi="ar-SA"/>
        </w:rPr>
      </w:pPr>
      <w:hyperlink w:anchor="_Toc224120018" w:history="1">
        <w:r w:rsidR="009B7A43" w:rsidRPr="00AE5D9E">
          <w:rPr>
            <w:rStyle w:val="Hyperlink"/>
          </w:rPr>
          <w:t>Exercise 2: Using Partial Views with ASP.NET AJAX</w:t>
        </w:r>
        <w:r w:rsidR="009B7A43">
          <w:rPr>
            <w:webHidden/>
          </w:rPr>
          <w:tab/>
        </w:r>
        <w:r>
          <w:rPr>
            <w:webHidden/>
          </w:rPr>
          <w:fldChar w:fldCharType="begin"/>
        </w:r>
        <w:r w:rsidR="009B7A43">
          <w:rPr>
            <w:webHidden/>
          </w:rPr>
          <w:instrText xml:space="preserve"> PAGEREF _Toc224120018 \h </w:instrText>
        </w:r>
        <w:r>
          <w:rPr>
            <w:webHidden/>
          </w:rPr>
        </w:r>
        <w:r>
          <w:rPr>
            <w:webHidden/>
          </w:rPr>
          <w:fldChar w:fldCharType="separate"/>
        </w:r>
        <w:r w:rsidR="009B7A43">
          <w:rPr>
            <w:webHidden/>
          </w:rPr>
          <w:t>29</w:t>
        </w:r>
        <w:r>
          <w:rPr>
            <w:webHidden/>
          </w:rPr>
          <w:fldChar w:fldCharType="end"/>
        </w:r>
      </w:hyperlink>
    </w:p>
    <w:p w:rsidR="009B7A43" w:rsidRDefault="00F01E50">
      <w:pPr>
        <w:pStyle w:val="TOC4"/>
        <w:tabs>
          <w:tab w:val="right" w:leader="dot" w:pos="9350"/>
        </w:tabs>
        <w:rPr>
          <w:noProof/>
          <w:lang w:val="es-AR" w:eastAsia="es-AR" w:bidi="ar-SA"/>
        </w:rPr>
      </w:pPr>
      <w:hyperlink w:anchor="_Toc224120019" w:history="1">
        <w:r w:rsidR="009B7A43" w:rsidRPr="00AE5D9E">
          <w:rPr>
            <w:rStyle w:val="Hyperlink"/>
            <w:noProof/>
          </w:rPr>
          <w:t>Task 1 – Implementing the Customer Search Logic</w:t>
        </w:r>
        <w:r w:rsidR="009B7A43">
          <w:rPr>
            <w:noProof/>
            <w:webHidden/>
          </w:rPr>
          <w:tab/>
        </w:r>
        <w:r>
          <w:rPr>
            <w:noProof/>
            <w:webHidden/>
          </w:rPr>
          <w:fldChar w:fldCharType="begin"/>
        </w:r>
        <w:r w:rsidR="009B7A43">
          <w:rPr>
            <w:noProof/>
            <w:webHidden/>
          </w:rPr>
          <w:instrText xml:space="preserve"> PAGEREF _Toc224120019 \h </w:instrText>
        </w:r>
        <w:r>
          <w:rPr>
            <w:noProof/>
            <w:webHidden/>
          </w:rPr>
        </w:r>
        <w:r>
          <w:rPr>
            <w:noProof/>
            <w:webHidden/>
          </w:rPr>
          <w:fldChar w:fldCharType="separate"/>
        </w:r>
        <w:r w:rsidR="009B7A43">
          <w:rPr>
            <w:noProof/>
            <w:webHidden/>
          </w:rPr>
          <w:t>29</w:t>
        </w:r>
        <w:r>
          <w:rPr>
            <w:noProof/>
            <w:webHidden/>
          </w:rPr>
          <w:fldChar w:fldCharType="end"/>
        </w:r>
      </w:hyperlink>
    </w:p>
    <w:p w:rsidR="009B7A43" w:rsidRDefault="00F01E50">
      <w:pPr>
        <w:pStyle w:val="TOC4"/>
        <w:tabs>
          <w:tab w:val="right" w:leader="dot" w:pos="9350"/>
        </w:tabs>
        <w:rPr>
          <w:noProof/>
          <w:lang w:val="es-AR" w:eastAsia="es-AR" w:bidi="ar-SA"/>
        </w:rPr>
      </w:pPr>
      <w:hyperlink w:anchor="_Toc224120020" w:history="1">
        <w:r w:rsidR="009B7A43" w:rsidRPr="00AE5D9E">
          <w:rPr>
            <w:rStyle w:val="Hyperlink"/>
            <w:noProof/>
          </w:rPr>
          <w:t>Task 2 – Adding AJAX to the Application</w:t>
        </w:r>
        <w:r w:rsidR="009B7A43">
          <w:rPr>
            <w:noProof/>
            <w:webHidden/>
          </w:rPr>
          <w:tab/>
        </w:r>
        <w:r>
          <w:rPr>
            <w:noProof/>
            <w:webHidden/>
          </w:rPr>
          <w:fldChar w:fldCharType="begin"/>
        </w:r>
        <w:r w:rsidR="009B7A43">
          <w:rPr>
            <w:noProof/>
            <w:webHidden/>
          </w:rPr>
          <w:instrText xml:space="preserve"> PAGEREF _Toc224120020 \h </w:instrText>
        </w:r>
        <w:r>
          <w:rPr>
            <w:noProof/>
            <w:webHidden/>
          </w:rPr>
        </w:r>
        <w:r>
          <w:rPr>
            <w:noProof/>
            <w:webHidden/>
          </w:rPr>
          <w:fldChar w:fldCharType="separate"/>
        </w:r>
        <w:r w:rsidR="009B7A43">
          <w:rPr>
            <w:noProof/>
            <w:webHidden/>
          </w:rPr>
          <w:t>32</w:t>
        </w:r>
        <w:r>
          <w:rPr>
            <w:noProof/>
            <w:webHidden/>
          </w:rPr>
          <w:fldChar w:fldCharType="end"/>
        </w:r>
      </w:hyperlink>
    </w:p>
    <w:p w:rsidR="009B7A43" w:rsidRDefault="00F01E50">
      <w:pPr>
        <w:pStyle w:val="TOC2"/>
        <w:tabs>
          <w:tab w:val="right" w:leader="dot" w:pos="9350"/>
        </w:tabs>
        <w:rPr>
          <w:noProof/>
          <w:lang w:val="es-AR" w:eastAsia="es-AR" w:bidi="ar-SA"/>
        </w:rPr>
      </w:pPr>
      <w:hyperlink w:anchor="_Toc224120021" w:history="1">
        <w:r w:rsidR="009B7A43" w:rsidRPr="00AE5D9E">
          <w:rPr>
            <w:rStyle w:val="Hyperlink"/>
            <w:noProof/>
          </w:rPr>
          <w:t xml:space="preserve">Exercise 2: Verification </w:t>
        </w:r>
        <w:r w:rsidR="009B7A43">
          <w:rPr>
            <w:noProof/>
            <w:webHidden/>
          </w:rPr>
          <w:tab/>
        </w:r>
        <w:r>
          <w:rPr>
            <w:noProof/>
            <w:webHidden/>
          </w:rPr>
          <w:fldChar w:fldCharType="begin"/>
        </w:r>
        <w:r w:rsidR="009B7A43">
          <w:rPr>
            <w:noProof/>
            <w:webHidden/>
          </w:rPr>
          <w:instrText xml:space="preserve"> PAGEREF _Toc224120021 \h </w:instrText>
        </w:r>
        <w:r>
          <w:rPr>
            <w:noProof/>
            <w:webHidden/>
          </w:rPr>
        </w:r>
        <w:r>
          <w:rPr>
            <w:noProof/>
            <w:webHidden/>
          </w:rPr>
          <w:fldChar w:fldCharType="separate"/>
        </w:r>
        <w:r w:rsidR="009B7A43">
          <w:rPr>
            <w:noProof/>
            <w:webHidden/>
          </w:rPr>
          <w:t>36</w:t>
        </w:r>
        <w:r>
          <w:rPr>
            <w:noProof/>
            <w:webHidden/>
          </w:rPr>
          <w:fldChar w:fldCharType="end"/>
        </w:r>
      </w:hyperlink>
    </w:p>
    <w:p w:rsidR="009B7A43" w:rsidRDefault="00F01E50">
      <w:pPr>
        <w:pStyle w:val="TOC3"/>
        <w:tabs>
          <w:tab w:val="right" w:leader="dot" w:pos="9350"/>
        </w:tabs>
        <w:rPr>
          <w:noProof/>
          <w:lang w:val="es-AR" w:eastAsia="es-AR" w:bidi="ar-SA"/>
        </w:rPr>
      </w:pPr>
      <w:hyperlink w:anchor="_Toc224120022" w:history="1">
        <w:r w:rsidR="009B7A43" w:rsidRPr="00AE5D9E">
          <w:rPr>
            <w:rStyle w:val="Hyperlink"/>
            <w:noProof/>
          </w:rPr>
          <w:t>Verification 1</w:t>
        </w:r>
        <w:r w:rsidR="009B7A43">
          <w:rPr>
            <w:noProof/>
            <w:webHidden/>
          </w:rPr>
          <w:tab/>
        </w:r>
        <w:r>
          <w:rPr>
            <w:noProof/>
            <w:webHidden/>
          </w:rPr>
          <w:fldChar w:fldCharType="begin"/>
        </w:r>
        <w:r w:rsidR="009B7A43">
          <w:rPr>
            <w:noProof/>
            <w:webHidden/>
          </w:rPr>
          <w:instrText xml:space="preserve"> PAGEREF _Toc224120022 \h </w:instrText>
        </w:r>
        <w:r>
          <w:rPr>
            <w:noProof/>
            <w:webHidden/>
          </w:rPr>
        </w:r>
        <w:r>
          <w:rPr>
            <w:noProof/>
            <w:webHidden/>
          </w:rPr>
          <w:fldChar w:fldCharType="separate"/>
        </w:r>
        <w:r w:rsidR="009B7A43">
          <w:rPr>
            <w:noProof/>
            <w:webHidden/>
          </w:rPr>
          <w:t>36</w:t>
        </w:r>
        <w:r>
          <w:rPr>
            <w:noProof/>
            <w:webHidden/>
          </w:rPr>
          <w:fldChar w:fldCharType="end"/>
        </w:r>
      </w:hyperlink>
    </w:p>
    <w:p w:rsidR="009B7A43" w:rsidRDefault="00F01E50">
      <w:pPr>
        <w:pStyle w:val="TOC1"/>
        <w:rPr>
          <w:rFonts w:asciiTheme="minorHAnsi" w:eastAsiaTheme="minorEastAsia" w:hAnsiTheme="minorHAnsi" w:cstheme="minorBidi"/>
          <w:b w:val="0"/>
          <w:bCs w:val="0"/>
          <w:caps w:val="0"/>
          <w:sz w:val="22"/>
          <w:szCs w:val="22"/>
          <w:lang w:val="es-AR" w:eastAsia="es-AR" w:bidi="ar-SA"/>
        </w:rPr>
      </w:pPr>
      <w:hyperlink w:anchor="_Toc224120023" w:history="1">
        <w:r w:rsidR="009B7A43" w:rsidRPr="00AE5D9E">
          <w:rPr>
            <w:rStyle w:val="Hyperlink"/>
          </w:rPr>
          <w:t>Exercise 3: Implementing Action Filters</w:t>
        </w:r>
        <w:r w:rsidR="009B7A43">
          <w:rPr>
            <w:webHidden/>
          </w:rPr>
          <w:tab/>
        </w:r>
        <w:r>
          <w:rPr>
            <w:webHidden/>
          </w:rPr>
          <w:fldChar w:fldCharType="begin"/>
        </w:r>
        <w:r w:rsidR="009B7A43">
          <w:rPr>
            <w:webHidden/>
          </w:rPr>
          <w:instrText xml:space="preserve"> PAGEREF _Toc224120023 \h </w:instrText>
        </w:r>
        <w:r>
          <w:rPr>
            <w:webHidden/>
          </w:rPr>
        </w:r>
        <w:r>
          <w:rPr>
            <w:webHidden/>
          </w:rPr>
          <w:fldChar w:fldCharType="separate"/>
        </w:r>
        <w:r w:rsidR="009B7A43">
          <w:rPr>
            <w:webHidden/>
          </w:rPr>
          <w:t>37</w:t>
        </w:r>
        <w:r>
          <w:rPr>
            <w:webHidden/>
          </w:rPr>
          <w:fldChar w:fldCharType="end"/>
        </w:r>
      </w:hyperlink>
    </w:p>
    <w:p w:rsidR="009B7A43" w:rsidRDefault="00F01E50">
      <w:pPr>
        <w:pStyle w:val="TOC4"/>
        <w:tabs>
          <w:tab w:val="right" w:leader="dot" w:pos="9350"/>
        </w:tabs>
        <w:rPr>
          <w:noProof/>
          <w:lang w:val="es-AR" w:eastAsia="es-AR" w:bidi="ar-SA"/>
        </w:rPr>
      </w:pPr>
      <w:hyperlink w:anchor="_Toc224120024" w:history="1">
        <w:r w:rsidR="009B7A43" w:rsidRPr="00AE5D9E">
          <w:rPr>
            <w:rStyle w:val="Hyperlink"/>
            <w:noProof/>
          </w:rPr>
          <w:t>Task 1 – Implementing Action Filters</w:t>
        </w:r>
        <w:r w:rsidR="009B7A43">
          <w:rPr>
            <w:noProof/>
            <w:webHidden/>
          </w:rPr>
          <w:tab/>
        </w:r>
        <w:r>
          <w:rPr>
            <w:noProof/>
            <w:webHidden/>
          </w:rPr>
          <w:fldChar w:fldCharType="begin"/>
        </w:r>
        <w:r w:rsidR="009B7A43">
          <w:rPr>
            <w:noProof/>
            <w:webHidden/>
          </w:rPr>
          <w:instrText xml:space="preserve"> PAGEREF _Toc224120024 \h </w:instrText>
        </w:r>
        <w:r>
          <w:rPr>
            <w:noProof/>
            <w:webHidden/>
          </w:rPr>
        </w:r>
        <w:r>
          <w:rPr>
            <w:noProof/>
            <w:webHidden/>
          </w:rPr>
          <w:fldChar w:fldCharType="separate"/>
        </w:r>
        <w:r w:rsidR="009B7A43">
          <w:rPr>
            <w:noProof/>
            <w:webHidden/>
          </w:rPr>
          <w:t>37</w:t>
        </w:r>
        <w:r>
          <w:rPr>
            <w:noProof/>
            <w:webHidden/>
          </w:rPr>
          <w:fldChar w:fldCharType="end"/>
        </w:r>
      </w:hyperlink>
    </w:p>
    <w:p w:rsidR="009B7A43" w:rsidRDefault="00F01E50">
      <w:pPr>
        <w:pStyle w:val="TOC2"/>
        <w:tabs>
          <w:tab w:val="right" w:leader="dot" w:pos="9350"/>
        </w:tabs>
        <w:rPr>
          <w:noProof/>
          <w:lang w:val="es-AR" w:eastAsia="es-AR" w:bidi="ar-SA"/>
        </w:rPr>
      </w:pPr>
      <w:hyperlink w:anchor="_Toc224120025" w:history="1">
        <w:r w:rsidR="009B7A43" w:rsidRPr="00AE5D9E">
          <w:rPr>
            <w:rStyle w:val="Hyperlink"/>
            <w:noProof/>
          </w:rPr>
          <w:t>Exercise 3: Verification</w:t>
        </w:r>
        <w:r w:rsidR="009B7A43">
          <w:rPr>
            <w:noProof/>
            <w:webHidden/>
          </w:rPr>
          <w:tab/>
        </w:r>
        <w:r>
          <w:rPr>
            <w:noProof/>
            <w:webHidden/>
          </w:rPr>
          <w:fldChar w:fldCharType="begin"/>
        </w:r>
        <w:r w:rsidR="009B7A43">
          <w:rPr>
            <w:noProof/>
            <w:webHidden/>
          </w:rPr>
          <w:instrText xml:space="preserve"> PAGEREF _Toc224120025 \h </w:instrText>
        </w:r>
        <w:r>
          <w:rPr>
            <w:noProof/>
            <w:webHidden/>
          </w:rPr>
        </w:r>
        <w:r>
          <w:rPr>
            <w:noProof/>
            <w:webHidden/>
          </w:rPr>
          <w:fldChar w:fldCharType="separate"/>
        </w:r>
        <w:r w:rsidR="009B7A43">
          <w:rPr>
            <w:noProof/>
            <w:webHidden/>
          </w:rPr>
          <w:t>40</w:t>
        </w:r>
        <w:r>
          <w:rPr>
            <w:noProof/>
            <w:webHidden/>
          </w:rPr>
          <w:fldChar w:fldCharType="end"/>
        </w:r>
      </w:hyperlink>
    </w:p>
    <w:p w:rsidR="009B7A43" w:rsidRDefault="00F01E50">
      <w:pPr>
        <w:pStyle w:val="TOC3"/>
        <w:tabs>
          <w:tab w:val="right" w:leader="dot" w:pos="9350"/>
        </w:tabs>
        <w:rPr>
          <w:noProof/>
          <w:lang w:val="es-AR" w:eastAsia="es-AR" w:bidi="ar-SA"/>
        </w:rPr>
      </w:pPr>
      <w:hyperlink w:anchor="_Toc224120026" w:history="1">
        <w:r w:rsidR="009B7A43" w:rsidRPr="00AE5D9E">
          <w:rPr>
            <w:rStyle w:val="Hyperlink"/>
            <w:noProof/>
          </w:rPr>
          <w:t>Verification 1</w:t>
        </w:r>
        <w:r w:rsidR="009B7A43">
          <w:rPr>
            <w:noProof/>
            <w:webHidden/>
          </w:rPr>
          <w:tab/>
        </w:r>
        <w:r>
          <w:rPr>
            <w:noProof/>
            <w:webHidden/>
          </w:rPr>
          <w:fldChar w:fldCharType="begin"/>
        </w:r>
        <w:r w:rsidR="009B7A43">
          <w:rPr>
            <w:noProof/>
            <w:webHidden/>
          </w:rPr>
          <w:instrText xml:space="preserve"> PAGEREF _Toc224120026 \h </w:instrText>
        </w:r>
        <w:r>
          <w:rPr>
            <w:noProof/>
            <w:webHidden/>
          </w:rPr>
        </w:r>
        <w:r>
          <w:rPr>
            <w:noProof/>
            <w:webHidden/>
          </w:rPr>
          <w:fldChar w:fldCharType="separate"/>
        </w:r>
        <w:r w:rsidR="009B7A43">
          <w:rPr>
            <w:noProof/>
            <w:webHidden/>
          </w:rPr>
          <w:t>40</w:t>
        </w:r>
        <w:r>
          <w:rPr>
            <w:noProof/>
            <w:webHidden/>
          </w:rPr>
          <w:fldChar w:fldCharType="end"/>
        </w:r>
      </w:hyperlink>
    </w:p>
    <w:p w:rsidR="009B7A43" w:rsidRDefault="00F01E50">
      <w:pPr>
        <w:pStyle w:val="TOC1"/>
        <w:rPr>
          <w:rFonts w:asciiTheme="minorHAnsi" w:eastAsiaTheme="minorEastAsia" w:hAnsiTheme="minorHAnsi" w:cstheme="minorBidi"/>
          <w:b w:val="0"/>
          <w:bCs w:val="0"/>
          <w:caps w:val="0"/>
          <w:sz w:val="22"/>
          <w:szCs w:val="22"/>
          <w:lang w:val="es-AR" w:eastAsia="es-AR" w:bidi="ar-SA"/>
        </w:rPr>
      </w:pPr>
      <w:hyperlink w:anchor="_Toc224120027" w:history="1">
        <w:r w:rsidR="009B7A43" w:rsidRPr="00AE5D9E">
          <w:rPr>
            <w:rStyle w:val="Hyperlink"/>
          </w:rPr>
          <w:t>Summary</w:t>
        </w:r>
        <w:r w:rsidR="009B7A43">
          <w:rPr>
            <w:webHidden/>
          </w:rPr>
          <w:tab/>
        </w:r>
        <w:r>
          <w:rPr>
            <w:webHidden/>
          </w:rPr>
          <w:fldChar w:fldCharType="begin"/>
        </w:r>
        <w:r w:rsidR="009B7A43">
          <w:rPr>
            <w:webHidden/>
          </w:rPr>
          <w:instrText xml:space="preserve"> PAGEREF _Toc224120027 \h </w:instrText>
        </w:r>
        <w:r>
          <w:rPr>
            <w:webHidden/>
          </w:rPr>
        </w:r>
        <w:r>
          <w:rPr>
            <w:webHidden/>
          </w:rPr>
          <w:fldChar w:fldCharType="separate"/>
        </w:r>
        <w:r w:rsidR="009B7A43">
          <w:rPr>
            <w:webHidden/>
          </w:rPr>
          <w:t>43</w:t>
        </w:r>
        <w:r>
          <w:rPr>
            <w:webHidden/>
          </w:rPr>
          <w:fldChar w:fldCharType="end"/>
        </w:r>
      </w:hyperlink>
    </w:p>
    <w:p w:rsidR="00065D99" w:rsidRDefault="00F01E50" w:rsidP="009E3241">
      <w:pPr>
        <w:pStyle w:val="ppBodyText"/>
        <w:rPr>
          <w:rFonts w:eastAsia="Batang"/>
          <w:noProof/>
          <w:szCs w:val="20"/>
          <w:lang w:eastAsia="ko-KR"/>
        </w:rPr>
      </w:pPr>
      <w:r w:rsidRPr="00D54414">
        <w:rPr>
          <w:rFonts w:eastAsia="Batang"/>
          <w:noProof/>
          <w:szCs w:val="20"/>
          <w:lang w:eastAsia="ko-KR"/>
        </w:rPr>
        <w:fldChar w:fldCharType="end"/>
      </w:r>
    </w:p>
    <w:p w:rsidR="00065D99" w:rsidRDefault="00065D99">
      <w:pPr>
        <w:spacing w:before="340" w:after="20" w:line="380" w:lineRule="atLeast"/>
        <w:rPr>
          <w:rFonts w:eastAsia="Batang"/>
          <w:noProof/>
          <w:szCs w:val="20"/>
          <w:lang w:eastAsia="ko-KR"/>
        </w:rPr>
      </w:pPr>
      <w:r>
        <w:rPr>
          <w:rFonts w:eastAsia="Batang"/>
          <w:noProof/>
          <w:szCs w:val="20"/>
          <w:lang w:eastAsia="ko-KR"/>
        </w:rPr>
        <w:br w:type="page"/>
      </w:r>
    </w:p>
    <w:sdt>
      <w:sdtPr>
        <w:alias w:val="Topic"/>
        <w:tag w:val="e818d255-5e18-4a93-817f-fd8008a0883a"/>
        <w:id w:val="23817110"/>
        <w:placeholder>
          <w:docPart w:val="DefaultPlaceholder_22675703"/>
        </w:placeholder>
        <w:text/>
      </w:sdtPr>
      <w:sdtContent>
        <w:bookmarkStart w:id="3" w:name="_Toc224120009" w:displacedByCustomXml="prev"/>
        <w:p w:rsidR="009001D6" w:rsidRDefault="009001D6" w:rsidP="009001D6">
          <w:pPr>
            <w:pStyle w:val="ppTopic"/>
          </w:pPr>
          <w:r>
            <w:t>Overview</w:t>
          </w:r>
        </w:p>
      </w:sdtContent>
    </w:sdt>
    <w:bookmarkEnd w:id="3" w:displacedByCustomXml="prev"/>
    <w:p w:rsidR="007A6F7D" w:rsidRPr="00731490" w:rsidRDefault="007A6F7D" w:rsidP="007A6F7D">
      <w:pPr>
        <w:pStyle w:val="ppBodyText"/>
        <w:rPr>
          <w:rFonts w:eastAsia="Times New Roman"/>
          <w:lang w:eastAsia="es-AR" w:bidi="ar-SA"/>
        </w:rPr>
      </w:pPr>
      <w:r w:rsidRPr="00731490">
        <w:rPr>
          <w:rFonts w:eastAsia="Times New Roman"/>
          <w:lang w:eastAsia="es-AR" w:bidi="ar-SA"/>
        </w:rPr>
        <w:t xml:space="preserve">ASP.NET MVC enables you to build Model View Controller (MVC) applications by using the ASP.NET framework. ASP.NET MVC is an alternative, not a replacement, for ASP.NET Web Forms that offers the following benefits: </w:t>
      </w:r>
    </w:p>
    <w:p w:rsidR="007A6F7D" w:rsidRPr="00731490" w:rsidRDefault="007A6F7D" w:rsidP="007A6F7D">
      <w:pPr>
        <w:pStyle w:val="ppBulletList"/>
        <w:rPr>
          <w:rFonts w:eastAsia="Times New Roman"/>
          <w:lang w:eastAsia="es-AR" w:bidi="ar-SA"/>
        </w:rPr>
      </w:pPr>
      <w:r w:rsidRPr="00731490">
        <w:rPr>
          <w:rFonts w:eastAsia="Times New Roman"/>
          <w:lang w:eastAsia="es-AR" w:bidi="ar-SA"/>
        </w:rPr>
        <w:t xml:space="preserve">Clear separation of concerns </w:t>
      </w:r>
    </w:p>
    <w:p w:rsidR="007A6F7D" w:rsidRPr="00731490" w:rsidRDefault="007A6F7D" w:rsidP="007A6F7D">
      <w:pPr>
        <w:pStyle w:val="ppBulletList"/>
        <w:rPr>
          <w:rFonts w:eastAsia="Times New Roman"/>
          <w:lang w:eastAsia="es-AR" w:bidi="ar-SA"/>
        </w:rPr>
      </w:pPr>
      <w:r w:rsidRPr="00731490">
        <w:rPr>
          <w:rFonts w:eastAsia="Times New Roman"/>
          <w:lang w:eastAsia="es-AR" w:bidi="ar-SA"/>
        </w:rPr>
        <w:t xml:space="preserve">Testability - support for Test-Driven Development </w:t>
      </w:r>
    </w:p>
    <w:p w:rsidR="007A6F7D" w:rsidRPr="00731490" w:rsidRDefault="007A6F7D" w:rsidP="007A6F7D">
      <w:pPr>
        <w:pStyle w:val="ppBulletList"/>
        <w:rPr>
          <w:rFonts w:eastAsia="Times New Roman"/>
          <w:lang w:eastAsia="es-AR" w:bidi="ar-SA"/>
        </w:rPr>
      </w:pPr>
      <w:r w:rsidRPr="00731490">
        <w:rPr>
          <w:rFonts w:eastAsia="Times New Roman"/>
          <w:lang w:eastAsia="es-AR" w:bidi="ar-SA"/>
        </w:rPr>
        <w:t xml:space="preserve">Fine-grained control over HTML and JavaScript </w:t>
      </w:r>
    </w:p>
    <w:p w:rsidR="007A6F7D" w:rsidRDefault="007A6F7D" w:rsidP="007A6F7D">
      <w:pPr>
        <w:pStyle w:val="ppBulletList"/>
        <w:rPr>
          <w:rFonts w:eastAsia="Times New Roman"/>
          <w:lang w:eastAsia="es-AR" w:bidi="ar-SA"/>
        </w:rPr>
      </w:pPr>
      <w:r w:rsidRPr="00731490">
        <w:rPr>
          <w:rFonts w:eastAsia="Times New Roman"/>
          <w:lang w:eastAsia="es-AR" w:bidi="ar-SA"/>
        </w:rPr>
        <w:t>Intuitive URLs</w:t>
      </w:r>
    </w:p>
    <w:p w:rsidR="005D4740" w:rsidRDefault="005D4740" w:rsidP="006A4FE1">
      <w:pPr>
        <w:pStyle w:val="ppBodyText"/>
        <w:rPr>
          <w:rFonts w:eastAsia="Times New Roman"/>
          <w:lang w:eastAsia="es-AR" w:bidi="ar-SA"/>
        </w:rPr>
      </w:pPr>
      <w:r>
        <w:rPr>
          <w:rFonts w:eastAsia="Times New Roman"/>
          <w:lang w:eastAsia="es-AR" w:bidi="ar-SA"/>
        </w:rPr>
        <w:t>This lab demonstrates some of the features available to enhance a sample ASP.NET MVC application.</w:t>
      </w:r>
    </w:p>
    <w:p w:rsidR="005D4740" w:rsidRDefault="005D4740" w:rsidP="006A4FE1">
      <w:pPr>
        <w:pStyle w:val="ppBodyText"/>
        <w:rPr>
          <w:rFonts w:eastAsia="Times New Roman"/>
          <w:lang w:eastAsia="es-AR" w:bidi="ar-SA"/>
        </w:rPr>
      </w:pPr>
      <w:r>
        <w:rPr>
          <w:rFonts w:eastAsia="Times New Roman"/>
          <w:lang w:eastAsia="es-AR" w:bidi="ar-SA"/>
        </w:rPr>
        <w:t>In form posting scenarios, the features that will be implemented in the sample application are:</w:t>
      </w:r>
    </w:p>
    <w:p w:rsidR="0053739E" w:rsidRPr="006A4FE1" w:rsidRDefault="006A4FE1" w:rsidP="006A4FE1">
      <w:pPr>
        <w:pStyle w:val="ppBulletList"/>
        <w:rPr>
          <w:rFonts w:eastAsia="Times New Roman"/>
          <w:lang w:eastAsia="es-AR" w:bidi="ar-SA"/>
        </w:rPr>
      </w:pPr>
      <w:r>
        <w:rPr>
          <w:rFonts w:eastAsia="Times New Roman"/>
          <w:lang w:eastAsia="es-AR" w:bidi="ar-SA"/>
        </w:rPr>
        <w:t>T</w:t>
      </w:r>
      <w:r w:rsidR="0053739E">
        <w:rPr>
          <w:rFonts w:eastAsia="Times New Roman"/>
          <w:lang w:eastAsia="es-AR" w:bidi="ar-SA"/>
        </w:rPr>
        <w:t xml:space="preserve">he usage of </w:t>
      </w:r>
      <w:r>
        <w:rPr>
          <w:rFonts w:eastAsia="Times New Roman"/>
          <w:lang w:eastAsia="es-AR" w:bidi="ar-SA"/>
        </w:rPr>
        <w:t xml:space="preserve">the </w:t>
      </w:r>
      <w:r w:rsidR="0053739E">
        <w:rPr>
          <w:rFonts w:eastAsia="Times New Roman"/>
          <w:lang w:eastAsia="es-AR" w:bidi="ar-SA"/>
        </w:rPr>
        <w:t xml:space="preserve">action name </w:t>
      </w:r>
      <w:r>
        <w:rPr>
          <w:rFonts w:eastAsia="Times New Roman"/>
          <w:lang w:eastAsia="es-AR" w:bidi="ar-SA"/>
        </w:rPr>
        <w:t xml:space="preserve">attribute to </w:t>
      </w:r>
      <w:r>
        <w:t>create controller's action methods with different names than the default ones</w:t>
      </w:r>
    </w:p>
    <w:p w:rsidR="006A4FE1" w:rsidRPr="006A4FE1" w:rsidRDefault="006A4FE1" w:rsidP="007A6F7D">
      <w:pPr>
        <w:pStyle w:val="ppBulletList"/>
        <w:rPr>
          <w:rFonts w:eastAsia="Times New Roman"/>
          <w:lang w:eastAsia="es-AR" w:bidi="ar-SA"/>
        </w:rPr>
      </w:pPr>
      <w:r>
        <w:t xml:space="preserve">Model binders, which </w:t>
      </w:r>
      <w:r w:rsidR="0053739E">
        <w:t>bind complex objects to input forms</w:t>
      </w:r>
      <w:r>
        <w:t xml:space="preserve"> automatically</w:t>
      </w:r>
    </w:p>
    <w:p w:rsidR="00443AB6" w:rsidRPr="006A4FE1" w:rsidRDefault="006A4FE1" w:rsidP="007A6F7D">
      <w:pPr>
        <w:pStyle w:val="ppBulletList"/>
        <w:rPr>
          <w:rFonts w:eastAsia="Times New Roman"/>
          <w:lang w:eastAsia="es-AR" w:bidi="ar-SA"/>
        </w:rPr>
      </w:pPr>
      <w:r>
        <w:t xml:space="preserve">Helper methods </w:t>
      </w:r>
      <w:r w:rsidR="0053739E">
        <w:t>to update a model object from the input forms' fields</w:t>
      </w:r>
    </w:p>
    <w:p w:rsidR="00443AB6" w:rsidRPr="00443AB6" w:rsidRDefault="00443AB6" w:rsidP="007A6F7D">
      <w:pPr>
        <w:pStyle w:val="ppBodyText"/>
        <w:rPr>
          <w:rFonts w:eastAsia="Times New Roman"/>
          <w:lang w:eastAsia="es-AR" w:bidi="ar-SA"/>
        </w:rPr>
      </w:pPr>
      <w:r>
        <w:t xml:space="preserve">Then, the application will be refactored to make use of </w:t>
      </w:r>
      <w:r w:rsidR="005D4740">
        <w:t xml:space="preserve">ASP.NET </w:t>
      </w:r>
      <w:r>
        <w:t>A</w:t>
      </w:r>
      <w:r w:rsidR="005D4740">
        <w:t>JAX</w:t>
      </w:r>
      <w:r>
        <w:t>. By taking advantage of A</w:t>
      </w:r>
      <w:r w:rsidR="005D4740">
        <w:t>JAX</w:t>
      </w:r>
      <w:r>
        <w:t xml:space="preserve">, the responsiveness and performance of </w:t>
      </w:r>
      <w:r w:rsidR="005D4740">
        <w:t>the application is improved, because t</w:t>
      </w:r>
      <w:r>
        <w:t>he rendering of an entire page is avoided</w:t>
      </w:r>
      <w:r w:rsidR="0053739E">
        <w:t xml:space="preserve"> when</w:t>
      </w:r>
      <w:r>
        <w:t xml:space="preserve"> the update of only a certain region in a page is needed.</w:t>
      </w:r>
    </w:p>
    <w:p w:rsidR="007A6F7D" w:rsidRPr="00443AB6" w:rsidRDefault="006A4FE1" w:rsidP="007A6F7D">
      <w:pPr>
        <w:pStyle w:val="ppBodyText"/>
        <w:rPr>
          <w:rFonts w:eastAsia="Times New Roman"/>
          <w:lang w:eastAsia="es-AR" w:bidi="ar-SA"/>
        </w:rPr>
      </w:pPr>
      <w:r>
        <w:t>Finally action filters to log the execution of the controller’s action method</w:t>
      </w:r>
      <w:r w:rsidR="005D4740">
        <w:t>s</w:t>
      </w:r>
      <w:r>
        <w:t xml:space="preserve"> will be implemented. </w:t>
      </w:r>
      <w:r w:rsidR="00443AB6" w:rsidRPr="0032368E">
        <w:t>An action filter is an attribute that you can apply to a controller action or an entire controller that modifies the way in which the action is executed.</w:t>
      </w:r>
    </w:p>
    <w:p w:rsidR="00443AB6" w:rsidRPr="008C1049" w:rsidRDefault="00443AB6" w:rsidP="007A6F7D">
      <w:pPr>
        <w:pStyle w:val="ppBodyText"/>
        <w:rPr>
          <w:rFonts w:eastAsia="Times New Roman"/>
          <w:lang w:eastAsia="es-AR" w:bidi="ar-SA"/>
        </w:rPr>
      </w:pPr>
    </w:p>
    <w:p w:rsidR="007A6F7D" w:rsidRDefault="007A6F7D" w:rsidP="007A6F7D">
      <w:pPr>
        <w:pStyle w:val="ppNote"/>
        <w:rPr>
          <w:rFonts w:eastAsia="Times New Roman"/>
          <w:lang w:eastAsia="es-AR" w:bidi="ar-SA"/>
        </w:rPr>
      </w:pPr>
      <w:r w:rsidRPr="00A162A6">
        <w:rPr>
          <w:rFonts w:eastAsia="Times New Roman"/>
          <w:b/>
          <w:lang w:eastAsia="es-AR" w:bidi="ar-SA"/>
        </w:rPr>
        <w:t>Note:</w:t>
      </w:r>
      <w:r>
        <w:rPr>
          <w:rFonts w:eastAsia="Times New Roman"/>
          <w:lang w:eastAsia="es-AR" w:bidi="ar-SA"/>
        </w:rPr>
        <w:t xml:space="preserve"> For more information about ASP.NET MVC, see the following topics:</w:t>
      </w:r>
    </w:p>
    <w:p w:rsidR="007A6F7D" w:rsidRDefault="007A6F7D" w:rsidP="007A6F7D">
      <w:pPr>
        <w:pStyle w:val="ppNote"/>
        <w:numPr>
          <w:ilvl w:val="0"/>
          <w:numId w:val="0"/>
        </w:numPr>
        <w:ind w:left="142"/>
      </w:pPr>
      <w:r w:rsidRPr="00731490">
        <w:rPr>
          <w:rFonts w:eastAsia="Times New Roman"/>
          <w:lang w:eastAsia="es-AR" w:bidi="ar-SA"/>
        </w:rPr>
        <w:t xml:space="preserve">- </w:t>
      </w:r>
      <w:r>
        <w:rPr>
          <w:rFonts w:eastAsia="Times New Roman"/>
          <w:lang w:eastAsia="es-AR" w:bidi="ar-SA"/>
        </w:rPr>
        <w:t xml:space="preserve">The </w:t>
      </w:r>
      <w:hyperlink r:id="rId13" w:history="1">
        <w:r w:rsidRPr="00731490">
          <w:rPr>
            <w:rStyle w:val="Hyperlink"/>
            <w:rFonts w:eastAsia="Times New Roman" w:cstheme="minorBidi"/>
            <w:lang w:eastAsia="es-AR" w:bidi="ar-SA"/>
          </w:rPr>
          <w:t xml:space="preserve">Official ASP.NET MVC </w:t>
        </w:r>
        <w:r w:rsidRPr="00731490">
          <w:rPr>
            <w:rStyle w:val="Hyperlink"/>
            <w:rFonts w:cstheme="minorBidi"/>
          </w:rPr>
          <w:t>home page</w:t>
        </w:r>
      </w:hyperlink>
      <w:r>
        <w:t xml:space="preserve"> where you will find tutorials, videos, code samples, and more.</w:t>
      </w:r>
    </w:p>
    <w:p w:rsidR="007A6F7D" w:rsidRPr="00731490" w:rsidRDefault="007A6F7D" w:rsidP="007A6F7D">
      <w:pPr>
        <w:pStyle w:val="ppListEnd"/>
        <w:rPr>
          <w:rFonts w:eastAsia="Times New Roman"/>
          <w:lang w:eastAsia="es-AR" w:bidi="ar-SA"/>
        </w:rPr>
      </w:pPr>
    </w:p>
    <w:p w:rsidR="007A6F7D" w:rsidRPr="00D54414" w:rsidRDefault="007A6F7D" w:rsidP="007A6F7D">
      <w:pPr>
        <w:pStyle w:val="Heading1"/>
        <w:rPr>
          <w:rFonts w:eastAsia="Arial Unicode MS"/>
          <w:noProof/>
        </w:rPr>
      </w:pPr>
      <w:r w:rsidRPr="00D54414">
        <w:rPr>
          <w:rFonts w:eastAsia="Arial Unicode MS"/>
          <w:noProof/>
        </w:rPr>
        <w:t>Objectives</w:t>
      </w:r>
    </w:p>
    <w:p w:rsidR="007A6F7D" w:rsidRPr="00B064A4" w:rsidRDefault="007A6F7D" w:rsidP="007A6F7D">
      <w:pPr>
        <w:pStyle w:val="ppBodyText"/>
        <w:rPr>
          <w:noProof/>
        </w:rPr>
      </w:pPr>
      <w:r w:rsidRPr="00B064A4">
        <w:rPr>
          <w:noProof/>
        </w:rPr>
        <w:t>In this Hands-On Lab, you will learn how to:</w:t>
      </w:r>
    </w:p>
    <w:p w:rsidR="007A6F7D" w:rsidRPr="008B4056" w:rsidRDefault="007A6F7D" w:rsidP="007A6F7D">
      <w:pPr>
        <w:pStyle w:val="ppBulletList"/>
        <w:rPr>
          <w:noProof/>
        </w:rPr>
      </w:pPr>
      <w:r>
        <w:rPr>
          <w:noProof/>
        </w:rPr>
        <w:t>Use form posting</w:t>
      </w:r>
    </w:p>
    <w:p w:rsidR="007A6F7D" w:rsidRDefault="007A6F7D" w:rsidP="007A6F7D">
      <w:pPr>
        <w:pStyle w:val="ppBulletList"/>
      </w:pPr>
      <w:r>
        <w:t>Use ASP.NET AJAX within MVC using partial views</w:t>
      </w:r>
    </w:p>
    <w:p w:rsidR="007A6F7D" w:rsidRDefault="007A6F7D" w:rsidP="007A6F7D">
      <w:pPr>
        <w:pStyle w:val="ppBulletList"/>
      </w:pPr>
      <w:r>
        <w:t>Implement Action Filters</w:t>
      </w:r>
    </w:p>
    <w:p w:rsidR="007A6F7D" w:rsidRPr="00793B77" w:rsidRDefault="007A6F7D" w:rsidP="007A6F7D">
      <w:pPr>
        <w:pStyle w:val="ppNote"/>
        <w:rPr>
          <w:noProof/>
        </w:rPr>
      </w:pPr>
      <w:r w:rsidRPr="00793B77">
        <w:rPr>
          <w:b/>
          <w:noProof/>
        </w:rPr>
        <w:lastRenderedPageBreak/>
        <w:t>Note:</w:t>
      </w:r>
      <w:r w:rsidRPr="00793B77">
        <w:rPr>
          <w:noProof/>
        </w:rPr>
        <w:t xml:space="preserve"> </w:t>
      </w:r>
      <w:r>
        <w:t xml:space="preserve">This hands-on lab assumes that the user is familiar with ASP.NET MVC. For introductory concepts of ASP.NET MVC, see </w:t>
      </w:r>
      <w:sdt>
        <w:sdtPr>
          <w:rPr>
            <w:rStyle w:val="Hyperlink"/>
          </w:rPr>
          <w:alias w:val="Topic Link"/>
          <w:tag w:val="364965f8-a9da-4196-afc7-a1841b54389a"/>
          <w:id w:val="14772203"/>
          <w:placeholder>
            <w:docPart w:val="285055EB2DF44EE6B6081BE266CB5598"/>
          </w:placeholder>
          <w:text/>
        </w:sdtPr>
        <w:sdtEndPr>
          <w:rPr>
            <w:rStyle w:val="DefaultParagraphFont"/>
            <w:rFonts w:cstheme="minorBidi"/>
            <w:color w:val="auto"/>
            <w:u w:val="none"/>
          </w:rPr>
        </w:sdtEndPr>
        <w:sdtContent>
          <w:r>
            <w:rPr>
              <w:rStyle w:val="Hyperlink"/>
            </w:rPr>
            <w:t>Introduction to ASP.NET MVC</w:t>
          </w:r>
        </w:sdtContent>
      </w:sdt>
      <w:r>
        <w:t>.</w:t>
      </w:r>
    </w:p>
    <w:p w:rsidR="007A6F7D" w:rsidRDefault="007A6F7D" w:rsidP="007A6F7D">
      <w:pPr>
        <w:pStyle w:val="ppListEnd"/>
        <w:rPr>
          <w:noProof/>
        </w:rPr>
      </w:pPr>
      <w:bookmarkStart w:id="4" w:name="_Toc168302999"/>
      <w:bookmarkStart w:id="5" w:name="_Toc157870738"/>
    </w:p>
    <w:p w:rsidR="007A6F7D" w:rsidRPr="00D54414" w:rsidRDefault="007A6F7D" w:rsidP="007A6F7D">
      <w:pPr>
        <w:pStyle w:val="Heading1"/>
        <w:rPr>
          <w:noProof/>
        </w:rPr>
      </w:pPr>
      <w:r w:rsidRPr="00D54414">
        <w:rPr>
          <w:noProof/>
        </w:rPr>
        <w:t>System Requirements</w:t>
      </w:r>
      <w:bookmarkEnd w:id="4"/>
    </w:p>
    <w:p w:rsidR="007A6F7D" w:rsidRPr="00E07FFA" w:rsidRDefault="007A6F7D" w:rsidP="007A6F7D">
      <w:pPr>
        <w:pStyle w:val="ppBodyText"/>
        <w:rPr>
          <w:noProof/>
        </w:rPr>
      </w:pPr>
      <w:r w:rsidRPr="00E07FFA">
        <w:rPr>
          <w:noProof/>
        </w:rPr>
        <w:t>You must have the following items to complete this lab:</w:t>
      </w:r>
    </w:p>
    <w:p w:rsidR="007A6F7D" w:rsidRDefault="007A6F7D" w:rsidP="007A6F7D">
      <w:pPr>
        <w:pStyle w:val="ppBulletList"/>
        <w:rPr>
          <w:noProof/>
        </w:rPr>
      </w:pPr>
      <w:r w:rsidRPr="00F66EF1">
        <w:rPr>
          <w:noProof/>
        </w:rPr>
        <w:t>Microso</w:t>
      </w:r>
      <w:r>
        <w:rPr>
          <w:noProof/>
        </w:rPr>
        <w:t>ft Visual Studio 2008 SP1</w:t>
      </w:r>
    </w:p>
    <w:p w:rsidR="007A6F7D" w:rsidRDefault="007A6F7D" w:rsidP="007A6F7D">
      <w:pPr>
        <w:pStyle w:val="ppBulletList"/>
        <w:rPr>
          <w:noProof/>
        </w:rPr>
      </w:pPr>
      <w:r>
        <w:rPr>
          <w:noProof/>
        </w:rPr>
        <w:t xml:space="preserve">Microsoft </w:t>
      </w:r>
      <w:r w:rsidRPr="004B1FB6">
        <w:rPr>
          <w:noProof/>
        </w:rPr>
        <w:t>ASP.NET MVC 1.0</w:t>
      </w:r>
    </w:p>
    <w:p w:rsidR="007A6F7D" w:rsidRDefault="007A6F7D" w:rsidP="007A6F7D">
      <w:pPr>
        <w:pStyle w:val="ppBulletList"/>
        <w:rPr>
          <w:noProof/>
        </w:rPr>
      </w:pPr>
      <w:r>
        <w:rPr>
          <w:noProof/>
        </w:rPr>
        <w:t>Microsoft  SQL</w:t>
      </w:r>
      <w:r w:rsidRPr="000907CB">
        <w:rPr>
          <w:noProof/>
        </w:rPr>
        <w:t xml:space="preserve"> </w:t>
      </w:r>
      <w:r>
        <w:rPr>
          <w:noProof/>
        </w:rPr>
        <w:t>2005 or Microsoft  SQL</w:t>
      </w:r>
      <w:r w:rsidRPr="000907CB">
        <w:rPr>
          <w:noProof/>
        </w:rPr>
        <w:t xml:space="preserve"> </w:t>
      </w:r>
      <w:r>
        <w:rPr>
          <w:noProof/>
        </w:rPr>
        <w:t>2008 (Express edition or above)</w:t>
      </w:r>
    </w:p>
    <w:p w:rsidR="007A6F7D" w:rsidRDefault="007A6F7D" w:rsidP="007A6F7D">
      <w:pPr>
        <w:pStyle w:val="ppBulletList"/>
        <w:rPr>
          <w:noProof/>
        </w:rPr>
      </w:pPr>
      <w:r>
        <w:t>Adventure Works sample database</w:t>
      </w:r>
    </w:p>
    <w:p w:rsidR="007A6F7D" w:rsidRDefault="007A6F7D" w:rsidP="007A6F7D">
      <w:pPr>
        <w:pStyle w:val="ppBulletListIndent"/>
        <w:ind w:left="1757" w:hanging="360"/>
        <w:rPr>
          <w:noProof/>
        </w:rPr>
      </w:pPr>
      <w:r>
        <w:rPr>
          <w:noProof/>
        </w:rPr>
        <w:t xml:space="preserve">For Microsoft SQL 2005: </w:t>
      </w:r>
      <w:hyperlink r:id="rId14" w:history="1">
        <w:r w:rsidRPr="00102191">
          <w:rPr>
            <w:rStyle w:val="Hyperlink"/>
            <w:noProof/>
          </w:rPr>
          <w:t>AdventureWorksLT.msi</w:t>
        </w:r>
      </w:hyperlink>
    </w:p>
    <w:p w:rsidR="007A6F7D" w:rsidRDefault="007A6F7D" w:rsidP="007A6F7D">
      <w:pPr>
        <w:pStyle w:val="ppNoteIndent2"/>
        <w:rPr>
          <w:noProof/>
        </w:rPr>
      </w:pPr>
      <w:r w:rsidRPr="00102191">
        <w:rPr>
          <w:b/>
          <w:noProof/>
        </w:rPr>
        <w:t>Note</w:t>
      </w:r>
      <w:r w:rsidRPr="00102191">
        <w:rPr>
          <w:noProof/>
        </w:rPr>
        <w:t>:</w:t>
      </w:r>
      <w:r>
        <w:rPr>
          <w:noProof/>
        </w:rPr>
        <w:t xml:space="preserve"> The msi just copies the sample database files to your file system; you have to manually attach the database to the SQL Server. For more information, see </w:t>
      </w:r>
      <w:hyperlink r:id="rId15" w:history="1">
        <w:r w:rsidRPr="00102191">
          <w:rPr>
            <w:rStyle w:val="Hyperlink"/>
            <w:noProof/>
          </w:rPr>
          <w:t>How to: Attach a Database (SQL Server Management Studio)</w:t>
        </w:r>
      </w:hyperlink>
      <w:r>
        <w:rPr>
          <w:noProof/>
        </w:rPr>
        <w:t>.</w:t>
      </w:r>
    </w:p>
    <w:p w:rsidR="007A6F7D" w:rsidRDefault="007A6F7D" w:rsidP="007A6F7D">
      <w:pPr>
        <w:pStyle w:val="ppNoteIndent2"/>
        <w:rPr>
          <w:noProof/>
        </w:rPr>
      </w:pPr>
      <w:r w:rsidRPr="00102191">
        <w:rPr>
          <w:i/>
          <w:noProof/>
        </w:rPr>
        <w:t xml:space="preserve">Tip for </w:t>
      </w:r>
      <w:r>
        <w:rPr>
          <w:i/>
          <w:noProof/>
        </w:rPr>
        <w:t xml:space="preserve">Windows </w:t>
      </w:r>
      <w:r w:rsidRPr="00102191">
        <w:rPr>
          <w:i/>
          <w:noProof/>
        </w:rPr>
        <w:t>Vista Users</w:t>
      </w:r>
      <w:r>
        <w:rPr>
          <w:noProof/>
        </w:rPr>
        <w:t xml:space="preserve">: Consider installing the database files to other location than </w:t>
      </w:r>
      <w:r w:rsidRPr="00145B7C">
        <w:rPr>
          <w:noProof/>
        </w:rPr>
        <w:t>"</w:t>
      </w:r>
      <w:r>
        <w:rPr>
          <w:noProof/>
        </w:rPr>
        <w:t>C</w:t>
      </w:r>
      <w:r w:rsidRPr="00145B7C">
        <w:rPr>
          <w:noProof/>
        </w:rPr>
        <w:t>:\Program Files</w:t>
      </w:r>
      <w:r>
        <w:rPr>
          <w:noProof/>
        </w:rPr>
        <w:t>\</w:t>
      </w:r>
      <w:r w:rsidRPr="00145B7C">
        <w:rPr>
          <w:noProof/>
        </w:rPr>
        <w:t>"</w:t>
      </w:r>
      <w:r>
        <w:rPr>
          <w:noProof/>
        </w:rPr>
        <w:t xml:space="preserve">, as this </w:t>
      </w:r>
      <w:r w:rsidRPr="00145B7C">
        <w:rPr>
          <w:noProof/>
        </w:rPr>
        <w:t xml:space="preserve">this folder has extra security and you might not be able to save changes in project files as </w:t>
      </w:r>
      <w:r>
        <w:rPr>
          <w:noProof/>
        </w:rPr>
        <w:t>they</w:t>
      </w:r>
      <w:r w:rsidRPr="00145B7C">
        <w:rPr>
          <w:noProof/>
        </w:rPr>
        <w:t xml:space="preserve"> will be read-only.</w:t>
      </w:r>
    </w:p>
    <w:p w:rsidR="007A6F7D" w:rsidRPr="00102191" w:rsidRDefault="007A6F7D" w:rsidP="007A6F7D">
      <w:pPr>
        <w:pStyle w:val="ppBodyTextIndent2"/>
        <w:rPr>
          <w:noProof/>
        </w:rPr>
      </w:pPr>
    </w:p>
    <w:p w:rsidR="007A6F7D" w:rsidRDefault="007A6F7D" w:rsidP="007A6F7D">
      <w:pPr>
        <w:pStyle w:val="ppBulletListIndent"/>
        <w:ind w:left="1757" w:hanging="360"/>
        <w:rPr>
          <w:noProof/>
        </w:rPr>
      </w:pPr>
      <w:r>
        <w:t xml:space="preserve">For Microsoft SQL 2008: </w:t>
      </w:r>
      <w:hyperlink r:id="rId16" w:history="1">
        <w:r>
          <w:rPr>
            <w:rStyle w:val="Hyperlink"/>
          </w:rPr>
          <w:t>AdventureWorks 2008 sample databases</w:t>
        </w:r>
      </w:hyperlink>
      <w:r>
        <w:t xml:space="preserve"> </w:t>
      </w:r>
    </w:p>
    <w:p w:rsidR="007A6F7D" w:rsidRDefault="007A6F7D" w:rsidP="007A6F7D">
      <w:pPr>
        <w:pStyle w:val="ppNoteIndent2"/>
        <w:rPr>
          <w:noProof/>
        </w:rPr>
      </w:pPr>
      <w:r w:rsidRPr="00C00A70">
        <w:rPr>
          <w:b/>
        </w:rPr>
        <w:t>Note:</w:t>
      </w:r>
      <w:r>
        <w:t xml:space="preserve"> The msi </w:t>
      </w:r>
      <w:r w:rsidR="00B22739">
        <w:t xml:space="preserve">file </w:t>
      </w:r>
      <w:r>
        <w:t>will automatically install all the sample databases in your SQL Server. However, you will only use</w:t>
      </w:r>
      <w:r w:rsidR="00B22739">
        <w:t xml:space="preserve"> the</w:t>
      </w:r>
      <w:r>
        <w:t xml:space="preserve"> </w:t>
      </w:r>
      <w:r w:rsidRPr="00C00A70">
        <w:rPr>
          <w:b/>
        </w:rPr>
        <w:t>AdventureWorksLT</w:t>
      </w:r>
      <w:r>
        <w:t xml:space="preserve"> </w:t>
      </w:r>
      <w:r w:rsidR="00B22739">
        <w:t>database</w:t>
      </w:r>
      <w:r>
        <w:t>.</w:t>
      </w:r>
    </w:p>
    <w:p w:rsidR="007A6F7D" w:rsidRPr="00E07FFA" w:rsidRDefault="007A6F7D" w:rsidP="007A6F7D">
      <w:pPr>
        <w:pStyle w:val="ppBodyTextIndent"/>
      </w:pPr>
    </w:p>
    <w:p w:rsidR="007A6F7D" w:rsidRDefault="007A6F7D" w:rsidP="007A6F7D">
      <w:pPr>
        <w:pStyle w:val="ppListEnd"/>
        <w:rPr>
          <w:noProof/>
        </w:rPr>
      </w:pPr>
    </w:p>
    <w:p w:rsidR="007A6F7D" w:rsidRDefault="007A6F7D" w:rsidP="007A6F7D">
      <w:pPr>
        <w:pStyle w:val="Heading1"/>
        <w:rPr>
          <w:noProof/>
        </w:rPr>
      </w:pPr>
      <w:r w:rsidRPr="00D54414">
        <w:rPr>
          <w:noProof/>
        </w:rPr>
        <w:t>Setup</w:t>
      </w:r>
    </w:p>
    <w:p w:rsidR="00CE4E28" w:rsidRDefault="00CE4E28" w:rsidP="00CE4E28">
      <w:pPr>
        <w:pStyle w:val="ppBodyText"/>
        <w:rPr>
          <w:rFonts w:eastAsia="Times New Roman"/>
          <w:lang w:bidi="ar-SA"/>
        </w:rPr>
      </w:pPr>
      <w:r w:rsidRPr="00537E56">
        <w:rPr>
          <w:rFonts w:eastAsia="Times New Roman"/>
          <w:lang w:bidi="ar-SA"/>
        </w:rPr>
        <w:t xml:space="preserve">All the requisites for this lab are verified using the Dependency Checker. To </w:t>
      </w:r>
      <w:r>
        <w:rPr>
          <w:rFonts w:eastAsia="Times New Roman"/>
          <w:lang w:bidi="ar-SA"/>
        </w:rPr>
        <w:t>make sure that everything is correctly configured, follow these steps:</w:t>
      </w:r>
    </w:p>
    <w:p w:rsidR="00C80217" w:rsidRPr="00C80217" w:rsidRDefault="00C80217" w:rsidP="00C80217">
      <w:pPr>
        <w:pStyle w:val="ppNote"/>
        <w:rPr>
          <w:rFonts w:eastAsia="Times New Roman"/>
          <w:b/>
          <w:lang w:bidi="ar-SA"/>
        </w:rPr>
      </w:pPr>
      <w:r w:rsidRPr="00C80217">
        <w:rPr>
          <w:rFonts w:eastAsia="Times New Roman"/>
          <w:b/>
          <w:lang w:bidi="ar-SA"/>
        </w:rPr>
        <w:t>Note:</w:t>
      </w:r>
      <w:r>
        <w:rPr>
          <w:rFonts w:eastAsia="Times New Roman"/>
          <w:lang w:bidi="ar-SA"/>
        </w:rPr>
        <w:t xml:space="preserve"> </w:t>
      </w:r>
      <w:r w:rsidRPr="005828C8">
        <w:rPr>
          <w:rFonts w:eastAsia="Times New Roman"/>
          <w:lang w:bidi="ar-SA"/>
        </w:rPr>
        <w:t xml:space="preserve">To perform the setup steps you need </w:t>
      </w:r>
      <w:r>
        <w:rPr>
          <w:rFonts w:eastAsia="Times New Roman"/>
          <w:lang w:bidi="ar-SA"/>
        </w:rPr>
        <w:t xml:space="preserve">to run the scripts in a command window with </w:t>
      </w:r>
      <w:r w:rsidRPr="005828C8">
        <w:rPr>
          <w:rFonts w:eastAsia="Times New Roman"/>
          <w:lang w:bidi="ar-SA"/>
        </w:rPr>
        <w:t>administrator privileges.</w:t>
      </w:r>
    </w:p>
    <w:p w:rsidR="00C80217" w:rsidRPr="005828C8" w:rsidRDefault="00C80217" w:rsidP="00C80217">
      <w:pPr>
        <w:pStyle w:val="ppBodyText"/>
        <w:rPr>
          <w:rFonts w:eastAsia="Times New Roman"/>
          <w:lang w:bidi="ar-SA"/>
        </w:rPr>
      </w:pPr>
    </w:p>
    <w:p w:rsidR="00CE4E28" w:rsidRDefault="00CE4E28" w:rsidP="00CE4E28">
      <w:pPr>
        <w:pStyle w:val="ppNumberList"/>
        <w:rPr>
          <w:rFonts w:eastAsia="Times New Roman"/>
          <w:lang w:bidi="ar-SA"/>
        </w:rPr>
      </w:pPr>
      <w:r>
        <w:rPr>
          <w:rFonts w:eastAsia="Times New Roman"/>
          <w:lang w:bidi="ar-SA"/>
        </w:rPr>
        <w:t xml:space="preserve">Run the Dependency checker for the Training Kit if you haven't done it previously. To do this, run the </w:t>
      </w:r>
      <w:r w:rsidRPr="00537E56">
        <w:rPr>
          <w:rFonts w:eastAsia="Times New Roman"/>
          <w:b/>
          <w:lang w:bidi="ar-SA"/>
        </w:rPr>
        <w:t>CheckDependencies.cmd</w:t>
      </w:r>
      <w:r>
        <w:rPr>
          <w:rFonts w:eastAsia="Times New Roman"/>
          <w:lang w:bidi="ar-SA"/>
        </w:rPr>
        <w:t xml:space="preserve"> script located under the </w:t>
      </w:r>
      <w:r w:rsidRPr="0078472F">
        <w:rPr>
          <w:b/>
          <w:noProof/>
        </w:rPr>
        <w:lastRenderedPageBreak/>
        <w:t>%</w:t>
      </w:r>
      <w:r w:rsidRPr="0078472F">
        <w:rPr>
          <w:b/>
        </w:rPr>
        <w:t>TrainingKitInstallationFolder%\Labs\</w:t>
      </w:r>
      <w:r w:rsidR="00084265" w:rsidRPr="00084265">
        <w:rPr>
          <w:b/>
        </w:rPr>
        <w:t>enhancingAspNetMvcApp</w:t>
      </w:r>
      <w:r>
        <w:rPr>
          <w:b/>
        </w:rPr>
        <w:t>\Setup</w:t>
      </w:r>
      <w:r>
        <w:t xml:space="preserve"> folder</w:t>
      </w:r>
      <w:r>
        <w:rPr>
          <w:rFonts w:eastAsia="Times New Roman"/>
          <w:lang w:bidi="ar-SA"/>
        </w:rPr>
        <w:t>. Install any pre-requisites that are missing (rescanning if necessary) and complete the wizard.</w:t>
      </w:r>
    </w:p>
    <w:p w:rsidR="007A6F7D" w:rsidRPr="005828C8" w:rsidRDefault="007A6F7D" w:rsidP="007A6F7D">
      <w:pPr>
        <w:pStyle w:val="ppNoteIndent"/>
        <w:rPr>
          <w:noProof/>
        </w:rPr>
      </w:pPr>
      <w:r w:rsidRPr="00F66332">
        <w:rPr>
          <w:b/>
          <w:noProof/>
        </w:rPr>
        <w:t>Note:</w:t>
      </w:r>
      <w:r>
        <w:rPr>
          <w:noProof/>
        </w:rPr>
        <w:t xml:space="preserve"> </w:t>
      </w:r>
      <w:r w:rsidRPr="005828C8">
        <w:rPr>
          <w:noProof/>
        </w:rPr>
        <w:t xml:space="preserve">For convenience, much of the code </w:t>
      </w:r>
      <w:r>
        <w:rPr>
          <w:noProof/>
        </w:rPr>
        <w:t xml:space="preserve">you will be managing along this lab </w:t>
      </w:r>
      <w:r w:rsidRPr="005828C8">
        <w:rPr>
          <w:noProof/>
        </w:rPr>
        <w:t xml:space="preserve">is available as Visual Studio code snippets. </w:t>
      </w:r>
      <w:r w:rsidRPr="005828C8">
        <w:t xml:space="preserve">The </w:t>
      </w:r>
      <w:r w:rsidR="004C6BC9">
        <w:rPr>
          <w:b/>
        </w:rPr>
        <w:t>CheckDependencies</w:t>
      </w:r>
      <w:r w:rsidRPr="00F66332">
        <w:rPr>
          <w:b/>
        </w:rPr>
        <w:t>.cmd</w:t>
      </w:r>
      <w:r w:rsidRPr="005828C8">
        <w:t xml:space="preserve"> file</w:t>
      </w:r>
      <w:r w:rsidRPr="005828C8">
        <w:rPr>
          <w:noProof/>
        </w:rPr>
        <w:t xml:space="preserve"> launches the Visual Studio installer file that installs the code snippets.</w:t>
      </w:r>
    </w:p>
    <w:p w:rsidR="007A6F7D" w:rsidRPr="00156DBD" w:rsidRDefault="007A6F7D" w:rsidP="007A6F7D">
      <w:pPr>
        <w:pStyle w:val="ppListEnd"/>
        <w:rPr>
          <w:rFonts w:eastAsia="Times New Roman"/>
          <w:lang w:bidi="ar-SA"/>
        </w:rPr>
      </w:pPr>
    </w:p>
    <w:p w:rsidR="007A6F7D" w:rsidRPr="00D54414" w:rsidRDefault="007A6F7D" w:rsidP="007A6F7D">
      <w:pPr>
        <w:pStyle w:val="ppSection"/>
        <w:tabs>
          <w:tab w:val="left" w:pos="6022"/>
        </w:tabs>
        <w:rPr>
          <w:noProof/>
        </w:rPr>
      </w:pPr>
      <w:r w:rsidRPr="00D54414">
        <w:rPr>
          <w:noProof/>
        </w:rPr>
        <w:t>Exercises</w:t>
      </w:r>
    </w:p>
    <w:p w:rsidR="007A6F7D" w:rsidRPr="00B92E0B" w:rsidRDefault="007A6F7D" w:rsidP="007A6F7D">
      <w:pPr>
        <w:pStyle w:val="ppBodyText"/>
        <w:rPr>
          <w:noProof/>
        </w:rPr>
      </w:pPr>
      <w:r w:rsidRPr="00B92E0B">
        <w:rPr>
          <w:noProof/>
        </w:rPr>
        <w:t xml:space="preserve">The following exercises </w:t>
      </w:r>
      <w:r>
        <w:rPr>
          <w:noProof/>
        </w:rPr>
        <w:t>compose</w:t>
      </w:r>
      <w:r w:rsidRPr="00B92E0B">
        <w:rPr>
          <w:noProof/>
        </w:rPr>
        <w:t xml:space="preserve"> this Hands-On Lab:</w:t>
      </w:r>
    </w:p>
    <w:p w:rsidR="007A6F7D" w:rsidRPr="00B92E0B" w:rsidRDefault="007A6F7D" w:rsidP="007A6F7D">
      <w:pPr>
        <w:pStyle w:val="ppNumberList"/>
        <w:rPr>
          <w:noProof/>
        </w:rPr>
      </w:pPr>
      <w:r w:rsidRPr="00AA5A3A">
        <w:rPr>
          <w:noProof/>
        </w:rPr>
        <w:t>Using Form Posting in a MVC Web</w:t>
      </w:r>
    </w:p>
    <w:p w:rsidR="007A6F7D" w:rsidRDefault="007A6F7D" w:rsidP="007A6F7D">
      <w:pPr>
        <w:pStyle w:val="ppNumberList"/>
        <w:rPr>
          <w:noProof/>
        </w:rPr>
      </w:pPr>
      <w:r>
        <w:t>Using Partial Views with ASP.NET AJAX</w:t>
      </w:r>
    </w:p>
    <w:p w:rsidR="007A6F7D" w:rsidRDefault="007A6F7D" w:rsidP="007A6F7D">
      <w:pPr>
        <w:pStyle w:val="ppNumberList"/>
        <w:rPr>
          <w:noProof/>
        </w:rPr>
      </w:pPr>
      <w:r>
        <w:t>Implementing Action Filters</w:t>
      </w:r>
    </w:p>
    <w:p w:rsidR="007A6F7D" w:rsidRPr="00B92E0B" w:rsidRDefault="007A6F7D" w:rsidP="007A6F7D">
      <w:pPr>
        <w:pStyle w:val="ppListEnd"/>
        <w:rPr>
          <w:noProof/>
        </w:rPr>
      </w:pPr>
    </w:p>
    <w:p w:rsidR="007A6F7D" w:rsidRDefault="007A6F7D" w:rsidP="007A6F7D">
      <w:pPr>
        <w:pStyle w:val="ppBodyText"/>
        <w:rPr>
          <w:noProof/>
        </w:rPr>
      </w:pPr>
      <w:r w:rsidRPr="00C52CDA">
        <w:rPr>
          <w:noProof/>
        </w:rPr>
        <w:t>Estim</w:t>
      </w:r>
      <w:r>
        <w:rPr>
          <w:noProof/>
        </w:rPr>
        <w:t xml:space="preserve">ated time to complete this lab: </w:t>
      </w:r>
      <w:r w:rsidR="004C6BC9">
        <w:rPr>
          <w:b/>
          <w:noProof/>
        </w:rPr>
        <w:t>9</w:t>
      </w:r>
      <w:r w:rsidRPr="00497938">
        <w:rPr>
          <w:b/>
          <w:noProof/>
        </w:rPr>
        <w:t>0</w:t>
      </w:r>
      <w:r w:rsidRPr="00C52CDA">
        <w:rPr>
          <w:b/>
          <w:noProof/>
        </w:rPr>
        <w:t xml:space="preserve"> minutes</w:t>
      </w:r>
      <w:r w:rsidRPr="00C52CDA">
        <w:rPr>
          <w:noProof/>
        </w:rPr>
        <w:t>.</w:t>
      </w:r>
    </w:p>
    <w:bookmarkEnd w:id="5"/>
    <w:p w:rsidR="007A6F7D" w:rsidRPr="00E2119F" w:rsidRDefault="007A6F7D" w:rsidP="007A6F7D">
      <w:pPr>
        <w:pStyle w:val="ppNote"/>
        <w:rPr>
          <w:rFonts w:eastAsia="Arial Unicode MS"/>
          <w:noProof/>
          <w:highlight w:val="yellow"/>
        </w:rPr>
      </w:pPr>
      <w:r w:rsidRPr="00434B9E">
        <w:rPr>
          <w:b/>
        </w:rPr>
        <w:t>Note:</w:t>
      </w:r>
      <w:r>
        <w:t xml:space="preserve"> Each exercise is accompanied by a starting solution. Some code sections are missing from these solutions, which will be completed through each exercise. Therefore the starting solutions will not work if you run them directly.</w:t>
      </w:r>
    </w:p>
    <w:p w:rsidR="007A6F7D" w:rsidRPr="0068075D" w:rsidRDefault="007A6F7D" w:rsidP="007A6F7D">
      <w:pPr>
        <w:pStyle w:val="ppNote"/>
        <w:rPr>
          <w:rFonts w:eastAsia="Arial Unicode MS"/>
          <w:noProof/>
          <w:highlight w:val="yellow"/>
        </w:rPr>
      </w:pPr>
      <w:r>
        <w:t xml:space="preserve">Inside each exercise you will also find an </w:t>
      </w:r>
      <w:r>
        <w:rPr>
          <w:b/>
          <w:bCs/>
        </w:rPr>
        <w:t>E</w:t>
      </w:r>
      <w:r w:rsidRPr="00434B9E">
        <w:rPr>
          <w:b/>
          <w:bCs/>
        </w:rPr>
        <w:t>nd</w:t>
      </w:r>
      <w:r>
        <w:t xml:space="preserve"> folder containing the resulting solution you should obtain after completing the exercises. You can use this solution as a guide if you need additional help working through the exercises.</w:t>
      </w:r>
    </w:p>
    <w:p w:rsidR="007A6F7D" w:rsidRPr="00434B9E" w:rsidRDefault="007A6F7D" w:rsidP="007A6F7D">
      <w:pPr>
        <w:pStyle w:val="ppListEnd"/>
        <w:rPr>
          <w:rFonts w:eastAsia="Arial Unicode MS"/>
          <w:noProof/>
          <w:highlight w:val="yellow"/>
        </w:rPr>
      </w:pPr>
    </w:p>
    <w:sdt>
      <w:sdtPr>
        <w:alias w:val="Topic"/>
        <w:tag w:val="b5c57126-a046-40ed-b091-6f4d863e9464"/>
        <w:id w:val="23817112"/>
        <w:placeholder>
          <w:docPart w:val="DefaultPlaceholder_22675703"/>
        </w:placeholder>
        <w:text/>
      </w:sdtPr>
      <w:sdtContent>
        <w:bookmarkStart w:id="6" w:name="_Toc224120010" w:displacedByCustomXml="prev"/>
        <w:p w:rsidR="009001D6" w:rsidRDefault="009001D6" w:rsidP="009001D6">
          <w:pPr>
            <w:pStyle w:val="ppTopic"/>
          </w:pPr>
          <w:r>
            <w:t>Exercise 1: Using Form Posting in a MVC Web Application</w:t>
          </w:r>
        </w:p>
      </w:sdtContent>
    </w:sdt>
    <w:bookmarkEnd w:id="6" w:displacedByCustomXml="prev"/>
    <w:p w:rsidR="007A6F7D" w:rsidRDefault="007A6F7D" w:rsidP="007A6F7D">
      <w:pPr>
        <w:pStyle w:val="ppBodyText"/>
        <w:spacing w:before="100" w:beforeAutospacing="1" w:after="100" w:afterAutospacing="1" w:line="240" w:lineRule="auto"/>
        <w:rPr>
          <w:rFonts w:eastAsia="Times New Roman"/>
          <w:lang w:eastAsia="es-AR" w:bidi="ar-SA"/>
        </w:rPr>
      </w:pPr>
      <w:r w:rsidRPr="00CE4AA9">
        <w:rPr>
          <w:rFonts w:eastAsia="Times New Roman"/>
          <w:lang w:eastAsia="es-AR" w:bidi="ar-SA"/>
        </w:rPr>
        <w:t xml:space="preserve">In this exercise, you will learn how to work with form posting scenarios in a Web application created with ASP.NET MVC. </w:t>
      </w:r>
    </w:p>
    <w:p w:rsidR="007A6F7D" w:rsidRPr="00D64FF3" w:rsidRDefault="007A6F7D" w:rsidP="007A6F7D">
      <w:pPr>
        <w:pStyle w:val="ppBodyText"/>
        <w:spacing w:before="100" w:beforeAutospacing="1" w:after="100" w:afterAutospacing="1" w:line="240" w:lineRule="auto"/>
        <w:rPr>
          <w:rFonts w:eastAsia="Times New Roman"/>
          <w:lang w:eastAsia="es-AR" w:bidi="ar-SA"/>
        </w:rPr>
      </w:pPr>
      <w:r w:rsidRPr="00CE4AA9">
        <w:rPr>
          <w:rFonts w:eastAsia="Times New Roman"/>
          <w:lang w:eastAsia="es-AR" w:bidi="ar-SA"/>
        </w:rPr>
        <w:t>ASP.NET MVC 1.0</w:t>
      </w:r>
      <w:r>
        <w:rPr>
          <w:rFonts w:eastAsia="Times New Roman"/>
          <w:lang w:eastAsia="es-AR" w:bidi="ar-SA"/>
        </w:rPr>
        <w:t xml:space="preserve"> includes the following</w:t>
      </w:r>
      <w:r w:rsidRPr="00D64FF3">
        <w:rPr>
          <w:rFonts w:eastAsia="Times New Roman"/>
          <w:lang w:eastAsia="es-AR" w:bidi="ar-SA"/>
        </w:rPr>
        <w:t xml:space="preserve"> new features:</w:t>
      </w:r>
    </w:p>
    <w:p w:rsidR="007A6F7D" w:rsidRPr="00D64FF3" w:rsidRDefault="007A6F7D" w:rsidP="007A6F7D">
      <w:pPr>
        <w:pStyle w:val="ppBulletList"/>
        <w:rPr>
          <w:rFonts w:eastAsia="Times New Roman"/>
          <w:lang w:eastAsia="es-AR" w:bidi="ar-SA"/>
        </w:rPr>
      </w:pPr>
      <w:r w:rsidRPr="00D64FF3">
        <w:rPr>
          <w:rFonts w:eastAsia="Times New Roman"/>
          <w:lang w:eastAsia="es-AR" w:bidi="ar-SA"/>
        </w:rPr>
        <w:t>The ability to publish a single action URL and dispatch it differently depending on the HTTP Verb</w:t>
      </w:r>
      <w:r>
        <w:rPr>
          <w:rFonts w:eastAsia="Times New Roman"/>
          <w:lang w:eastAsia="es-AR" w:bidi="ar-SA"/>
        </w:rPr>
        <w:t xml:space="preserve"> (GET or POST)</w:t>
      </w:r>
    </w:p>
    <w:p w:rsidR="007A6F7D" w:rsidRPr="00D64FF3" w:rsidRDefault="007A6F7D" w:rsidP="007A6F7D">
      <w:pPr>
        <w:pStyle w:val="ppBulletList"/>
        <w:rPr>
          <w:rFonts w:eastAsia="Times New Roman"/>
          <w:lang w:eastAsia="es-AR" w:bidi="ar-SA"/>
        </w:rPr>
      </w:pPr>
      <w:r w:rsidRPr="00D64FF3">
        <w:rPr>
          <w:rFonts w:eastAsia="Times New Roman"/>
          <w:lang w:eastAsia="es-AR" w:bidi="ar-SA"/>
        </w:rPr>
        <w:t>Model Binders that allow rich parameter objects to be con</w:t>
      </w:r>
      <w:r>
        <w:rPr>
          <w:rFonts w:eastAsia="Times New Roman"/>
          <w:lang w:eastAsia="es-AR" w:bidi="ar-SA"/>
        </w:rPr>
        <w:t>structed from form input values</w:t>
      </w:r>
    </w:p>
    <w:p w:rsidR="007A6F7D" w:rsidRDefault="007A6F7D" w:rsidP="007A6F7D">
      <w:pPr>
        <w:pStyle w:val="ppBulletList"/>
        <w:rPr>
          <w:rFonts w:eastAsia="Times New Roman"/>
          <w:lang w:eastAsia="es-AR" w:bidi="ar-SA"/>
        </w:rPr>
      </w:pPr>
      <w:r w:rsidRPr="00D64FF3">
        <w:rPr>
          <w:rFonts w:eastAsia="Times New Roman"/>
          <w:lang w:eastAsia="es-AR" w:bidi="ar-SA"/>
        </w:rPr>
        <w:t xml:space="preserve">Helper methods that enable incoming form input values to be mapped to existing model object </w:t>
      </w:r>
      <w:r>
        <w:rPr>
          <w:rFonts w:eastAsia="Times New Roman"/>
          <w:lang w:eastAsia="es-AR" w:bidi="ar-SA"/>
        </w:rPr>
        <w:t>instances within action methods</w:t>
      </w:r>
    </w:p>
    <w:p w:rsidR="007A6F7D" w:rsidRPr="00D64FF3" w:rsidRDefault="007A6F7D" w:rsidP="007A6F7D">
      <w:pPr>
        <w:pStyle w:val="ppListEnd"/>
        <w:rPr>
          <w:rFonts w:eastAsia="Times New Roman"/>
          <w:lang w:eastAsia="es-AR" w:bidi="ar-SA"/>
        </w:rPr>
      </w:pPr>
    </w:p>
    <w:p w:rsidR="007713EE" w:rsidRDefault="007713EE" w:rsidP="007713EE">
      <w:pPr>
        <w:pStyle w:val="ppNote"/>
        <w:rPr>
          <w:rFonts w:eastAsia="Times New Roman"/>
          <w:lang w:eastAsia="es-AR" w:bidi="ar-SA"/>
        </w:rPr>
      </w:pPr>
      <w:r w:rsidRPr="007713EE">
        <w:rPr>
          <w:rFonts w:eastAsia="Times New Roman"/>
          <w:b/>
          <w:lang w:eastAsia="es-AR" w:bidi="ar-SA"/>
        </w:rPr>
        <w:lastRenderedPageBreak/>
        <w:t>Note:</w:t>
      </w:r>
      <w:r>
        <w:rPr>
          <w:rFonts w:eastAsia="Times New Roman"/>
          <w:lang w:eastAsia="es-AR" w:bidi="ar-SA"/>
        </w:rPr>
        <w:t xml:space="preserve"> Form posting scenarios are those where a &lt;form&gt; section is defined on the HTML page</w:t>
      </w:r>
      <w:r w:rsidR="00E03FE6">
        <w:rPr>
          <w:rFonts w:eastAsia="Times New Roman"/>
          <w:lang w:eastAsia="es-AR" w:bidi="ar-SA"/>
        </w:rPr>
        <w:t xml:space="preserve"> which</w:t>
      </w:r>
      <w:r>
        <w:rPr>
          <w:rFonts w:eastAsia="Times New Roman"/>
          <w:lang w:eastAsia="es-AR" w:bidi="ar-SA"/>
        </w:rPr>
        <w:t xml:space="preserve"> contain</w:t>
      </w:r>
      <w:r w:rsidR="00E03FE6">
        <w:rPr>
          <w:rFonts w:eastAsia="Times New Roman"/>
          <w:lang w:eastAsia="es-AR" w:bidi="ar-SA"/>
        </w:rPr>
        <w:t>s</w:t>
      </w:r>
      <w:r>
        <w:rPr>
          <w:rFonts w:eastAsia="Times New Roman"/>
          <w:lang w:eastAsia="es-AR" w:bidi="ar-SA"/>
        </w:rPr>
        <w:t xml:space="preserve"> all the input fields</w:t>
      </w:r>
      <w:r w:rsidR="00E03FE6">
        <w:rPr>
          <w:rFonts w:eastAsia="Times New Roman"/>
          <w:lang w:eastAsia="es-AR" w:bidi="ar-SA"/>
        </w:rPr>
        <w:t>.</w:t>
      </w:r>
      <w:r>
        <w:rPr>
          <w:rFonts w:eastAsia="Times New Roman"/>
          <w:lang w:eastAsia="es-AR" w:bidi="ar-SA"/>
        </w:rPr>
        <w:t xml:space="preserve"> </w:t>
      </w:r>
      <w:r w:rsidR="00E03FE6">
        <w:rPr>
          <w:rFonts w:eastAsia="Times New Roman"/>
          <w:lang w:eastAsia="es-AR" w:bidi="ar-SA"/>
        </w:rPr>
        <w:t>T</w:t>
      </w:r>
      <w:r>
        <w:rPr>
          <w:rFonts w:eastAsia="Times New Roman"/>
          <w:lang w:eastAsia="es-AR" w:bidi="ar-SA"/>
        </w:rPr>
        <w:t xml:space="preserve">he client requests to the server are done with the POST verb (usually by declaring a </w:t>
      </w:r>
      <w:r w:rsidRPr="00343EC8">
        <w:rPr>
          <w:rFonts w:eastAsia="Times New Roman"/>
          <w:b/>
          <w:lang w:eastAsia="es-AR" w:bidi="ar-SA"/>
        </w:rPr>
        <w:t>submit</w:t>
      </w:r>
      <w:r w:rsidRPr="00E03FE6">
        <w:rPr>
          <w:rFonts w:eastAsia="Times New Roman"/>
          <w:lang w:eastAsia="es-AR" w:bidi="ar-SA"/>
        </w:rPr>
        <w:t xml:space="preserve"> </w:t>
      </w:r>
      <w:r w:rsidR="00E03FE6" w:rsidRPr="00E03FE6">
        <w:rPr>
          <w:rFonts w:eastAsia="Times New Roman"/>
          <w:lang w:eastAsia="es-AR" w:bidi="ar-SA"/>
        </w:rPr>
        <w:t xml:space="preserve">button type </w:t>
      </w:r>
      <w:r w:rsidRPr="00B44ACE">
        <w:rPr>
          <w:rFonts w:eastAsia="Times New Roman"/>
          <w:lang w:eastAsia="es-AR" w:bidi="ar-SA"/>
        </w:rPr>
        <w:t>inside the &lt;form&gt;</w:t>
      </w:r>
      <w:r w:rsidR="00E03FE6">
        <w:rPr>
          <w:rFonts w:eastAsia="Times New Roman"/>
          <w:lang w:eastAsia="es-AR" w:bidi="ar-SA"/>
        </w:rPr>
        <w:t xml:space="preserve"> tag</w:t>
      </w:r>
      <w:r>
        <w:rPr>
          <w:rFonts w:eastAsia="Times New Roman"/>
          <w:lang w:eastAsia="es-AR" w:bidi="ar-SA"/>
        </w:rPr>
        <w:t>)</w:t>
      </w:r>
      <w:r w:rsidRPr="00343EC8">
        <w:rPr>
          <w:rFonts w:eastAsia="Times New Roman"/>
          <w:lang w:eastAsia="es-AR" w:bidi="ar-SA"/>
        </w:rPr>
        <w:t>.</w:t>
      </w:r>
    </w:p>
    <w:p w:rsidR="007A6F7D" w:rsidRPr="00C27EA7" w:rsidRDefault="007A6F7D" w:rsidP="00E03FE6">
      <w:pPr>
        <w:pStyle w:val="ppBodyText"/>
        <w:rPr>
          <w:rFonts w:eastAsia="Times New Roman"/>
          <w:lang w:eastAsia="es-AR" w:bidi="ar-SA"/>
        </w:rPr>
      </w:pPr>
      <w:r>
        <w:rPr>
          <w:rFonts w:eastAsia="Times New Roman"/>
          <w:lang w:eastAsia="es-AR" w:bidi="ar-SA"/>
        </w:rPr>
        <w:t>In the following tasks you will learn how each of these features can be implemented on a form posting scenario and the benefits of using them.</w:t>
      </w:r>
    </w:p>
    <w:p w:rsidR="007A6F7D" w:rsidRDefault="007A6F7D" w:rsidP="007713EE">
      <w:pPr>
        <w:pStyle w:val="ppBodyTextIndent"/>
      </w:pPr>
    </w:p>
    <w:p w:rsidR="007A6F7D" w:rsidRDefault="007A6F7D" w:rsidP="007A6F7D">
      <w:pPr>
        <w:pStyle w:val="ppProcedureStart"/>
      </w:pPr>
      <w:bookmarkStart w:id="7" w:name="_Toc223948239"/>
      <w:bookmarkStart w:id="8" w:name="_Toc224120011"/>
      <w:r>
        <w:t>Task 1 – Using the ActionName Attribute</w:t>
      </w:r>
      <w:bookmarkEnd w:id="7"/>
      <w:bookmarkEnd w:id="8"/>
    </w:p>
    <w:p w:rsidR="007A6F7D" w:rsidRDefault="007A6F7D" w:rsidP="007A6F7D">
      <w:r>
        <w:t xml:space="preserve">In this task you will use the </w:t>
      </w:r>
      <w:r w:rsidRPr="00CE4AA9">
        <w:rPr>
          <w:b/>
        </w:rPr>
        <w:t>ActionName</w:t>
      </w:r>
      <w:r>
        <w:t xml:space="preserve"> attribute </w:t>
      </w:r>
      <w:r w:rsidRPr="00D770FF">
        <w:t>to allow the method name implementation on your controller class to be different from the published URL</w:t>
      </w:r>
      <w:r>
        <w:t>.</w:t>
      </w:r>
    </w:p>
    <w:p w:rsidR="007A6F7D" w:rsidRDefault="007A6F7D" w:rsidP="007A6F7D">
      <w:pPr>
        <w:pStyle w:val="ppNote"/>
      </w:pPr>
      <w:r w:rsidRPr="00D770FF">
        <w:rPr>
          <w:b/>
        </w:rPr>
        <w:t>Note:</w:t>
      </w:r>
      <w:r>
        <w:t xml:space="preserve"> For example, r</w:t>
      </w:r>
      <w:r w:rsidRPr="00D770FF">
        <w:t xml:space="preserve">ather than having two overloaded </w:t>
      </w:r>
      <w:r w:rsidRPr="00D770FF">
        <w:rPr>
          <w:b/>
        </w:rPr>
        <w:t>Create</w:t>
      </w:r>
      <w:r w:rsidRPr="00D770FF">
        <w:t xml:space="preserve"> methods in your controller</w:t>
      </w:r>
      <w:r>
        <w:t>,</w:t>
      </w:r>
      <w:r w:rsidRPr="00D770FF">
        <w:t xml:space="preserve"> you </w:t>
      </w:r>
      <w:r>
        <w:t>may instead want</w:t>
      </w:r>
      <w:r w:rsidRPr="00D770FF">
        <w:t xml:space="preserve"> to have the POST method </w:t>
      </w:r>
      <w:r>
        <w:t xml:space="preserve">named </w:t>
      </w:r>
      <w:r w:rsidRPr="00D770FF">
        <w:rPr>
          <w:b/>
        </w:rPr>
        <w:t>Save</w:t>
      </w:r>
      <w:r>
        <w:t>. In this case you can</w:t>
      </w:r>
      <w:r w:rsidRPr="00D770FF">
        <w:t xml:space="preserve"> appl</w:t>
      </w:r>
      <w:r>
        <w:t xml:space="preserve">y the </w:t>
      </w:r>
      <w:r w:rsidRPr="000424A7">
        <w:rPr>
          <w:b/>
        </w:rPr>
        <w:t>[ActionName("Create")]</w:t>
      </w:r>
      <w:r>
        <w:t xml:space="preserve"> attribute in order to keep the same URL for both actions but with different method names.</w:t>
      </w:r>
    </w:p>
    <w:p w:rsidR="007A6F7D" w:rsidRDefault="007A6F7D" w:rsidP="007A6F7D">
      <w:pPr>
        <w:pStyle w:val="ppBodyTextIndent"/>
      </w:pPr>
    </w:p>
    <w:p w:rsidR="007A6F7D" w:rsidRDefault="007A6F7D" w:rsidP="007A6F7D">
      <w:pPr>
        <w:pStyle w:val="ppNumberList"/>
      </w:pPr>
      <w:r>
        <w:t xml:space="preserve">Open Microsoft Visual Studio 2008 from </w:t>
      </w:r>
      <w:r w:rsidRPr="003B349E">
        <w:rPr>
          <w:b/>
        </w:rPr>
        <w:t>Start | All Programs | Microsoft Visual Studio 2008 | Microsoft Visual Studio 2008</w:t>
      </w:r>
      <w:r>
        <w:t>.</w:t>
      </w:r>
    </w:p>
    <w:p w:rsidR="007A6F7D" w:rsidRPr="00913190" w:rsidRDefault="007A6F7D" w:rsidP="007A6F7D">
      <w:pPr>
        <w:pStyle w:val="ppNumberList"/>
      </w:pPr>
      <w:r>
        <w:t xml:space="preserve">Open the solution file </w:t>
      </w:r>
      <w:r>
        <w:rPr>
          <w:b/>
        </w:rPr>
        <w:t>MvcSampleApp</w:t>
      </w:r>
      <w:r w:rsidRPr="00BA6FFC">
        <w:rPr>
          <w:b/>
        </w:rPr>
        <w:t>.sln</w:t>
      </w:r>
      <w:r>
        <w:t xml:space="preserve"> located under the </w:t>
      </w:r>
      <w:r>
        <w:rPr>
          <w:b/>
        </w:rPr>
        <w:t>enhancingAspNetMvcApp</w:t>
      </w:r>
      <w:r w:rsidRPr="0092305F">
        <w:rPr>
          <w:b/>
        </w:rPr>
        <w:t>\</w:t>
      </w:r>
      <w:r w:rsidRPr="002149AB">
        <w:rPr>
          <w:rFonts w:eastAsia="Arial Unicode MS"/>
          <w:b/>
          <w:noProof/>
        </w:rPr>
        <w:t>Ex0</w:t>
      </w:r>
      <w:r>
        <w:rPr>
          <w:rFonts w:eastAsia="Arial Unicode MS"/>
          <w:b/>
          <w:noProof/>
        </w:rPr>
        <w:t>1</w:t>
      </w:r>
      <w:r w:rsidRPr="002149AB">
        <w:rPr>
          <w:rFonts w:eastAsia="Arial Unicode MS"/>
          <w:b/>
          <w:noProof/>
        </w:rPr>
        <w:t>-</w:t>
      </w:r>
      <w:r w:rsidRPr="00D64FF3">
        <w:t xml:space="preserve"> </w:t>
      </w:r>
      <w:r w:rsidRPr="00D64FF3">
        <w:rPr>
          <w:rFonts w:eastAsia="Arial Unicode MS"/>
          <w:b/>
          <w:noProof/>
        </w:rPr>
        <w:t>FormPosting</w:t>
      </w:r>
      <w:r w:rsidRPr="002149AB">
        <w:rPr>
          <w:rFonts w:eastAsia="Arial Unicode MS"/>
          <w:b/>
          <w:noProof/>
        </w:rPr>
        <w:t>\begin</w:t>
      </w:r>
      <w:r>
        <w:rPr>
          <w:rFonts w:eastAsia="Arial Unicode MS"/>
          <w:b/>
          <w:noProof/>
        </w:rPr>
        <w:t xml:space="preserve"> </w:t>
      </w:r>
      <w:r w:rsidRPr="00D64FF3">
        <w:rPr>
          <w:rFonts w:eastAsia="Arial Unicode MS"/>
          <w:noProof/>
        </w:rPr>
        <w:t>folder</w:t>
      </w:r>
      <w:r w:rsidRPr="00BA6FFC">
        <w:t>.</w:t>
      </w:r>
    </w:p>
    <w:p w:rsidR="007A6F7D" w:rsidRDefault="007A6F7D" w:rsidP="007A6F7D">
      <w:pPr>
        <w:pStyle w:val="ppNumberList"/>
      </w:pPr>
      <w:r>
        <w:t xml:space="preserve">Open the </w:t>
      </w:r>
      <w:r>
        <w:rPr>
          <w:b/>
        </w:rPr>
        <w:t>Address</w:t>
      </w:r>
      <w:r w:rsidRPr="00C22B16">
        <w:rPr>
          <w:b/>
        </w:rPr>
        <w:t>Controller</w:t>
      </w:r>
      <w:r>
        <w:t xml:space="preserve"> class. To do this, in the</w:t>
      </w:r>
      <w:r w:rsidRPr="00200165">
        <w:t xml:space="preserve"> </w:t>
      </w:r>
      <w:r w:rsidRPr="00200165">
        <w:rPr>
          <w:b/>
        </w:rPr>
        <w:t>Solution Explorer</w:t>
      </w:r>
      <w:r w:rsidRPr="009F17FB">
        <w:t>,</w:t>
      </w:r>
      <w:r>
        <w:t xml:space="preserve"> double click the </w:t>
      </w:r>
      <w:r w:rsidRPr="00AF6B0B">
        <w:rPr>
          <w:b/>
        </w:rPr>
        <w:t>AddressController.cs</w:t>
      </w:r>
      <w:r>
        <w:t xml:space="preserve"> file, located inside the </w:t>
      </w:r>
      <w:r w:rsidRPr="009F17FB">
        <w:rPr>
          <w:b/>
        </w:rPr>
        <w:t>Controllers</w:t>
      </w:r>
      <w:r>
        <w:t xml:space="preserve"> folder.</w:t>
      </w:r>
    </w:p>
    <w:p w:rsidR="007A6F7D" w:rsidRDefault="007A6F7D" w:rsidP="007A6F7D">
      <w:pPr>
        <w:pStyle w:val="ppNumberList"/>
      </w:pPr>
      <w:r>
        <w:t xml:space="preserve">Notice that the class contains two </w:t>
      </w:r>
      <w:r w:rsidRPr="00D5687E">
        <w:rPr>
          <w:b/>
        </w:rPr>
        <w:t>Create</w:t>
      </w:r>
      <w:r>
        <w:t xml:space="preserve"> overloaded action methods.</w:t>
      </w:r>
    </w:p>
    <w:p w:rsidR="007A6F7D" w:rsidRDefault="007A6F7D" w:rsidP="007A6F7D">
      <w:pPr>
        <w:pStyle w:val="ppFigureIndent"/>
        <w:keepNext/>
      </w:pPr>
      <w:r>
        <w:rPr>
          <w:noProof/>
          <w:lang w:bidi="ar-SA"/>
        </w:rPr>
        <w:drawing>
          <wp:inline distT="0" distB="0" distL="0" distR="0">
            <wp:extent cx="4572000" cy="1436786"/>
            <wp:effectExtent l="19050" t="0" r="0" b="0"/>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572000" cy="1436786"/>
                    </a:xfrm>
                    <a:prstGeom prst="rect">
                      <a:avLst/>
                    </a:prstGeom>
                    <a:noFill/>
                    <a:ln w="9525">
                      <a:noFill/>
                      <a:miter lim="800000"/>
                      <a:headEnd/>
                      <a:tailEnd/>
                    </a:ln>
                  </pic:spPr>
                </pic:pic>
              </a:graphicData>
            </a:graphic>
          </wp:inline>
        </w:drawing>
      </w:r>
    </w:p>
    <w:p w:rsidR="007A6F7D" w:rsidRDefault="007A6F7D" w:rsidP="007A6F7D">
      <w:pPr>
        <w:pStyle w:val="ppFigureNumberIndent"/>
      </w:pPr>
      <w:r>
        <w:t xml:space="preserve">Figure </w:t>
      </w:r>
      <w:fldSimple w:instr=" SEQ Figure \* ARABIC ">
        <w:r w:rsidR="009D3035">
          <w:rPr>
            <w:noProof/>
          </w:rPr>
          <w:t>1</w:t>
        </w:r>
      </w:fldSimple>
    </w:p>
    <w:p w:rsidR="007A6F7D" w:rsidRPr="006F672F" w:rsidRDefault="007A6F7D" w:rsidP="007A6F7D">
      <w:pPr>
        <w:pStyle w:val="ppFigureCaptionIndent"/>
      </w:pPr>
      <w:r>
        <w:t>Viewing the overloads of Create method</w:t>
      </w:r>
    </w:p>
    <w:p w:rsidR="007A6F7D" w:rsidRDefault="007A6F7D" w:rsidP="007A6F7D">
      <w:pPr>
        <w:pStyle w:val="ppBodyTextIndent"/>
      </w:pPr>
    </w:p>
    <w:p w:rsidR="007A6F7D" w:rsidRDefault="007A6F7D" w:rsidP="007A6F7D">
      <w:pPr>
        <w:pStyle w:val="ppNoteIndent"/>
      </w:pPr>
      <w:r w:rsidRPr="001537FC">
        <w:rPr>
          <w:b/>
        </w:rPr>
        <w:t>Note:</w:t>
      </w:r>
      <w:r>
        <w:t xml:space="preserve">  Typically, MVC applications have two action methods to handle create or update scenarios. One </w:t>
      </w:r>
      <w:r w:rsidRPr="00FC0F3C">
        <w:t>for returning the html view that displays the initial empty form, and another to save the inputted data</w:t>
      </w:r>
      <w:r>
        <w:t xml:space="preserve"> when the form is submitted</w:t>
      </w:r>
      <w:r w:rsidRPr="00FC0F3C">
        <w:t>.</w:t>
      </w:r>
    </w:p>
    <w:p w:rsidR="007A6F7D" w:rsidRDefault="007A6F7D" w:rsidP="007A6F7D">
      <w:pPr>
        <w:pStyle w:val="ppNoteIndent"/>
      </w:pPr>
      <w:r w:rsidRPr="001537FC">
        <w:lastRenderedPageBreak/>
        <w:t>The downside to using two actions in th</w:t>
      </w:r>
      <w:r>
        <w:t>o</w:t>
      </w:r>
      <w:r w:rsidRPr="001537FC">
        <w:t>s</w:t>
      </w:r>
      <w:r>
        <w:t>e</w:t>
      </w:r>
      <w:r w:rsidRPr="001537FC">
        <w:t xml:space="preserve"> scenario</w:t>
      </w:r>
      <w:r>
        <w:t>s</w:t>
      </w:r>
      <w:r w:rsidRPr="001537FC">
        <w:t xml:space="preserve"> is that </w:t>
      </w:r>
      <w:r>
        <w:t xml:space="preserve">you need to </w:t>
      </w:r>
      <w:r w:rsidRPr="001537FC">
        <w:t xml:space="preserve">publish two URLs from </w:t>
      </w:r>
      <w:r>
        <w:t xml:space="preserve">your site. For example, </w:t>
      </w:r>
      <w:r w:rsidRPr="001537FC">
        <w:t>"</w:t>
      </w:r>
      <w:r w:rsidRPr="001537FC">
        <w:rPr>
          <w:i/>
        </w:rPr>
        <w:t>/Address/Create</w:t>
      </w:r>
      <w:r w:rsidRPr="001537FC">
        <w:t>" and "</w:t>
      </w:r>
      <w:r w:rsidRPr="001537FC">
        <w:rPr>
          <w:i/>
        </w:rPr>
        <w:t>/Address/Save</w:t>
      </w:r>
      <w:r w:rsidRPr="001537FC">
        <w:t>".  Th</w:t>
      </w:r>
      <w:r>
        <w:t xml:space="preserve">e problem with this comes </w:t>
      </w:r>
      <w:r w:rsidRPr="001537FC">
        <w:t>whe</w:t>
      </w:r>
      <w:r>
        <w:t>n</w:t>
      </w:r>
      <w:r w:rsidRPr="001537FC">
        <w:t xml:space="preserve"> </w:t>
      </w:r>
      <w:r>
        <w:t>you</w:t>
      </w:r>
      <w:r w:rsidRPr="001537FC">
        <w:t xml:space="preserve"> need to redisplay the HTML form </w:t>
      </w:r>
      <w:r>
        <w:t>due to</w:t>
      </w:r>
      <w:r w:rsidRPr="001537FC">
        <w:t xml:space="preserve"> an input error</w:t>
      </w:r>
      <w:r>
        <w:t>, because</w:t>
      </w:r>
      <w:r w:rsidRPr="001537FC">
        <w:t xml:space="preserve"> the URL of the redisplayed form in the scenario will </w:t>
      </w:r>
      <w:r>
        <w:t>be</w:t>
      </w:r>
      <w:r w:rsidRPr="001537FC">
        <w:t xml:space="preserve"> "</w:t>
      </w:r>
      <w:r w:rsidRPr="00717B6D">
        <w:rPr>
          <w:i/>
        </w:rPr>
        <w:t>/Address/Save</w:t>
      </w:r>
      <w:r w:rsidRPr="001537FC">
        <w:t>" instead of "</w:t>
      </w:r>
      <w:r w:rsidRPr="00717B6D">
        <w:rPr>
          <w:i/>
        </w:rPr>
        <w:t>/Address/Create</w:t>
      </w:r>
      <w:r w:rsidRPr="001537FC">
        <w:t>"</w:t>
      </w:r>
      <w:r>
        <w:t xml:space="preserve">. This is </w:t>
      </w:r>
      <w:r w:rsidRPr="001537FC">
        <w:t xml:space="preserve">because </w:t>
      </w:r>
      <w:r w:rsidRPr="00D5687E">
        <w:rPr>
          <w:b/>
        </w:rPr>
        <w:t>Save</w:t>
      </w:r>
      <w:r w:rsidRPr="001537FC">
        <w:t xml:space="preserve"> was the URL the form was posted to.</w:t>
      </w:r>
      <w:r>
        <w:t xml:space="preserve"> To summarize, you are in the </w:t>
      </w:r>
      <w:r w:rsidRPr="00AF6B0B">
        <w:rPr>
          <w:b/>
        </w:rPr>
        <w:t>Create</w:t>
      </w:r>
      <w:r>
        <w:t xml:space="preserve"> address and submit the form, and then you are redirected to the </w:t>
      </w:r>
      <w:r w:rsidRPr="00AF6B0B">
        <w:rPr>
          <w:b/>
        </w:rPr>
        <w:t>Save</w:t>
      </w:r>
      <w:r>
        <w:t xml:space="preserve"> URL where the data is validated and errors are shown. After that, if there were errors while saving the data, you will be redirected again to the </w:t>
      </w:r>
      <w:r w:rsidRPr="00AF6B0B">
        <w:rPr>
          <w:b/>
        </w:rPr>
        <w:t>Create</w:t>
      </w:r>
      <w:r>
        <w:t xml:space="preserve"> URL to fix the inputs. One of the problems with this approach is that requires two additional redirections.</w:t>
      </w:r>
    </w:p>
    <w:p w:rsidR="007A6F7D" w:rsidRDefault="007A6F7D" w:rsidP="007A6F7D">
      <w:pPr>
        <w:pStyle w:val="ppBodyText"/>
      </w:pPr>
    </w:p>
    <w:p w:rsidR="007A6F7D" w:rsidRDefault="007A6F7D" w:rsidP="007A6F7D">
      <w:pPr>
        <w:pStyle w:val="ppNumberList"/>
      </w:pPr>
      <w:r>
        <w:t xml:space="preserve">Notice that the second action method has the </w:t>
      </w:r>
      <w:r w:rsidRPr="001537FC">
        <w:rPr>
          <w:b/>
        </w:rPr>
        <w:t>AcceptVerbs</w:t>
      </w:r>
      <w:r>
        <w:t xml:space="preserve"> attribute applied with a </w:t>
      </w:r>
      <w:r w:rsidRPr="00DC0913">
        <w:rPr>
          <w:b/>
        </w:rPr>
        <w:t>Post</w:t>
      </w:r>
      <w:r>
        <w:t xml:space="preserve"> value passed as a parameter. The </w:t>
      </w:r>
      <w:r w:rsidRPr="00DC0913">
        <w:rPr>
          <w:b/>
        </w:rPr>
        <w:t>AcceptVerbs</w:t>
      </w:r>
      <w:r>
        <w:t xml:space="preserve"> attribute allows specifying how the action methods will be dispatched. For example, you can declare an action method that will be called on GET scenarios and another one that will be called on POST scenarios.</w:t>
      </w:r>
    </w:p>
    <w:p w:rsidR="007A6F7D" w:rsidRDefault="007A6F7D" w:rsidP="007A6F7D">
      <w:pPr>
        <w:pStyle w:val="ppNoteIndent"/>
      </w:pPr>
      <w:r w:rsidRPr="0092316D">
        <w:rPr>
          <w:b/>
        </w:rPr>
        <w:t>Note:</w:t>
      </w:r>
      <w:r>
        <w:t xml:space="preserve"> The usage of the </w:t>
      </w:r>
      <w:r w:rsidRPr="0092316D">
        <w:rPr>
          <w:b/>
        </w:rPr>
        <w:t>AcceptVerbs</w:t>
      </w:r>
      <w:r>
        <w:t xml:space="preserve"> attribute permits </w:t>
      </w:r>
      <w:r w:rsidRPr="00712825">
        <w:t xml:space="preserve">publishing </w:t>
      </w:r>
      <w:r>
        <w:t xml:space="preserve">just </w:t>
      </w:r>
      <w:r w:rsidRPr="00712825">
        <w:t>a single URL (</w:t>
      </w:r>
      <w:r>
        <w:t xml:space="preserve">in this case: </w:t>
      </w:r>
      <w:r w:rsidRPr="0092316D">
        <w:rPr>
          <w:i/>
        </w:rPr>
        <w:t>/Address/Create</w:t>
      </w:r>
      <w:r w:rsidRPr="00712825">
        <w:t>)</w:t>
      </w:r>
      <w:r>
        <w:t xml:space="preserve">. Besides, the handling </w:t>
      </w:r>
      <w:r w:rsidRPr="00712825">
        <w:t>automatically var</w:t>
      </w:r>
      <w:r>
        <w:t>ies</w:t>
      </w:r>
      <w:r w:rsidRPr="00712825">
        <w:t xml:space="preserve"> </w:t>
      </w:r>
      <w:r>
        <w:t xml:space="preserve">based on the incoming HTTP </w:t>
      </w:r>
      <w:r w:rsidRPr="00712825">
        <w:t>verb</w:t>
      </w:r>
      <w:r>
        <w:t>.</w:t>
      </w:r>
    </w:p>
    <w:p w:rsidR="007A6F7D" w:rsidRDefault="007A6F7D" w:rsidP="007A6F7D">
      <w:pPr>
        <w:pStyle w:val="ppBodyText"/>
      </w:pPr>
    </w:p>
    <w:p w:rsidR="007A6F7D" w:rsidRDefault="007A6F7D" w:rsidP="007A6F7D">
      <w:pPr>
        <w:pStyle w:val="ppNoteIndent"/>
      </w:pPr>
      <w:r w:rsidRPr="00C553EA">
        <w:rPr>
          <w:b/>
        </w:rPr>
        <w:t>Note:</w:t>
      </w:r>
      <w:r>
        <w:t xml:space="preserve"> Both action methods have the same name—</w:t>
      </w:r>
      <w:r w:rsidRPr="0092316D">
        <w:rPr>
          <w:b/>
        </w:rPr>
        <w:t>Create</w:t>
      </w:r>
      <w:r>
        <w:t xml:space="preserve">—but different overloads.  The method used in POST scenarios has an additional parameter of type </w:t>
      </w:r>
      <w:r w:rsidRPr="0092316D">
        <w:rPr>
          <w:b/>
        </w:rPr>
        <w:t>FormCollection</w:t>
      </w:r>
      <w:r>
        <w:t>. This parameter is not used in the code, as it is only provided to have a different method signature.</w:t>
      </w:r>
    </w:p>
    <w:p w:rsidR="007A6F7D" w:rsidRDefault="007A6F7D" w:rsidP="007A6F7D">
      <w:pPr>
        <w:pStyle w:val="ppBodyTextIndent"/>
      </w:pPr>
    </w:p>
    <w:p w:rsidR="007A6F7D" w:rsidRDefault="007A6F7D" w:rsidP="007A6F7D">
      <w:pPr>
        <w:pStyle w:val="ppNumberList"/>
      </w:pPr>
      <w:r>
        <w:t xml:space="preserve">Use the </w:t>
      </w:r>
      <w:r w:rsidRPr="00E31935">
        <w:rPr>
          <w:b/>
        </w:rPr>
        <w:t>ActionName</w:t>
      </w:r>
      <w:r w:rsidRPr="00E31935">
        <w:t xml:space="preserve"> attribute to allow </w:t>
      </w:r>
      <w:r>
        <w:t xml:space="preserve">changing the </w:t>
      </w:r>
      <w:r w:rsidRPr="00C553EA">
        <w:rPr>
          <w:b/>
        </w:rPr>
        <w:t>Create</w:t>
      </w:r>
      <w:r>
        <w:t xml:space="preserve"> (for POST) method name. This allows you to prescind from the overloads, and remove the unused parameter from the method signature. To do this, replace the </w:t>
      </w:r>
      <w:r w:rsidRPr="00306F8F">
        <w:rPr>
          <w:b/>
        </w:rPr>
        <w:t>Create</w:t>
      </w:r>
      <w:r>
        <w:t xml:space="preserve"> action method and attribute (for POST) with the following code:</w:t>
      </w:r>
    </w:p>
    <w:p w:rsidR="007A6F7D" w:rsidRDefault="007A6F7D" w:rsidP="007A6F7D">
      <w:pPr>
        <w:pStyle w:val="ppCodeLanguageIndent"/>
      </w:pPr>
      <w:r>
        <w:t>C#</w:t>
      </w:r>
    </w:p>
    <w:p w:rsidR="007A6F7D" w:rsidRPr="00306F8F" w:rsidRDefault="007A6F7D" w:rsidP="007A6F7D">
      <w:pPr>
        <w:pStyle w:val="ppCodeIndent"/>
        <w:rPr>
          <w:b/>
        </w:rPr>
      </w:pPr>
      <w:r w:rsidRPr="00306F8F">
        <w:rPr>
          <w:b/>
        </w:rPr>
        <w:t>[AcceptVerbs(HttpVerbs.Post), ActionName("Create")]</w:t>
      </w:r>
    </w:p>
    <w:p w:rsidR="007A6F7D" w:rsidRPr="00751501" w:rsidRDefault="007A6F7D" w:rsidP="007A6F7D">
      <w:pPr>
        <w:pStyle w:val="ppCodeIndent"/>
      </w:pPr>
      <w:r w:rsidRPr="00306F8F">
        <w:rPr>
          <w:b/>
        </w:rPr>
        <w:t>public ActionResult SaveNew(int customerId)</w:t>
      </w:r>
    </w:p>
    <w:p w:rsidR="007A6F7D" w:rsidRDefault="007A6F7D" w:rsidP="007A6F7D">
      <w:pPr>
        <w:pStyle w:val="ppBodyText"/>
        <w:numPr>
          <w:ilvl w:val="0"/>
          <w:numId w:val="0"/>
        </w:numPr>
      </w:pPr>
    </w:p>
    <w:p w:rsidR="007A6F7D" w:rsidRPr="00751501" w:rsidRDefault="007A6F7D" w:rsidP="007A6F7D">
      <w:pPr>
        <w:pStyle w:val="ppNoteIndent"/>
        <w:rPr>
          <w:b/>
        </w:rPr>
      </w:pPr>
      <w:r w:rsidRPr="00751501">
        <w:rPr>
          <w:b/>
        </w:rPr>
        <w:t>Note:</w:t>
      </w:r>
      <w:r w:rsidRPr="00174724">
        <w:t xml:space="preserve"> </w:t>
      </w:r>
      <w:r w:rsidR="00174724" w:rsidRPr="00174724">
        <w:t xml:space="preserve">By adding the </w:t>
      </w:r>
      <w:r w:rsidR="00174724" w:rsidRPr="00174724">
        <w:rPr>
          <w:b/>
        </w:rPr>
        <w:t>ActionName</w:t>
      </w:r>
      <w:r w:rsidR="00174724" w:rsidRPr="00174724">
        <w:t xml:space="preserve"> attribute, d</w:t>
      </w:r>
      <w:r>
        <w:t xml:space="preserve">espite that the method name is </w:t>
      </w:r>
      <w:r w:rsidRPr="00CC726C">
        <w:rPr>
          <w:b/>
        </w:rPr>
        <w:t>SaveNew()</w:t>
      </w:r>
      <w:r w:rsidRPr="00CC726C">
        <w:t>,</w:t>
      </w:r>
      <w:r>
        <w:rPr>
          <w:b/>
        </w:rPr>
        <w:t xml:space="preserve"> </w:t>
      </w:r>
      <w:r w:rsidRPr="00CC726C">
        <w:t xml:space="preserve">the action </w:t>
      </w:r>
      <w:r>
        <w:t>method will handle requests for</w:t>
      </w:r>
      <w:r w:rsidRPr="00CC726C">
        <w:t xml:space="preserve"> </w:t>
      </w:r>
      <w:r w:rsidRPr="00CC726C">
        <w:rPr>
          <w:b/>
        </w:rPr>
        <w:t>Create</w:t>
      </w:r>
      <w:r w:rsidRPr="00CC726C">
        <w:t xml:space="preserve"> actions </w:t>
      </w:r>
      <w:r>
        <w:t>in</w:t>
      </w:r>
      <w:r w:rsidRPr="00CC726C">
        <w:t xml:space="preserve"> POST operations</w:t>
      </w:r>
      <w:r>
        <w:rPr>
          <w:b/>
        </w:rPr>
        <w:t>.</w:t>
      </w:r>
    </w:p>
    <w:p w:rsidR="007A6F7D" w:rsidRDefault="007A6F7D" w:rsidP="007A6F7D">
      <w:pPr>
        <w:pStyle w:val="ppListEnd"/>
      </w:pPr>
    </w:p>
    <w:p w:rsidR="007A6F7D" w:rsidRDefault="007A6F7D" w:rsidP="007A6F7D">
      <w:pPr>
        <w:pStyle w:val="ppProcedureStart"/>
      </w:pPr>
      <w:bookmarkStart w:id="9" w:name="_Toc223948240"/>
      <w:bookmarkStart w:id="10" w:name="_Toc224120012"/>
      <w:r>
        <w:t>Task 2 – Creating a Custom Model Binder</w:t>
      </w:r>
      <w:bookmarkEnd w:id="9"/>
      <w:bookmarkEnd w:id="10"/>
    </w:p>
    <w:p w:rsidR="007A6F7D" w:rsidRPr="00974BC8" w:rsidRDefault="007A6F7D" w:rsidP="007A6F7D">
      <w:pPr>
        <w:pStyle w:val="ppBodyText"/>
      </w:pPr>
      <w:r>
        <w:t xml:space="preserve">In this task you will learn how to implement a custom Model Binder which automatically constructs </w:t>
      </w:r>
      <w:r w:rsidRPr="00D64FF3">
        <w:rPr>
          <w:rFonts w:eastAsia="Times New Roman"/>
          <w:lang w:eastAsia="es-AR" w:bidi="ar-SA"/>
        </w:rPr>
        <w:t>rich parameter objects from form input values</w:t>
      </w:r>
      <w:r>
        <w:rPr>
          <w:rFonts w:eastAsia="Times New Roman"/>
          <w:lang w:eastAsia="es-AR" w:bidi="ar-SA"/>
        </w:rPr>
        <w:t xml:space="preserve">. In contrast with previous versions of ASP.NET MVC in which the user had to manually construct the model object (for example, </w:t>
      </w:r>
      <w:r w:rsidRPr="00CC457E">
        <w:rPr>
          <w:rFonts w:eastAsia="Times New Roman"/>
          <w:i/>
          <w:lang w:eastAsia="es-AR" w:bidi="ar-SA"/>
        </w:rPr>
        <w:t>product</w:t>
      </w:r>
      <w:r>
        <w:rPr>
          <w:rFonts w:eastAsia="Times New Roman"/>
          <w:lang w:eastAsia="es-AR" w:bidi="ar-SA"/>
        </w:rPr>
        <w:t xml:space="preserve"> or </w:t>
      </w:r>
      <w:r w:rsidRPr="00CC457E">
        <w:rPr>
          <w:rFonts w:eastAsia="Times New Roman"/>
          <w:i/>
          <w:lang w:eastAsia="es-AR" w:bidi="ar-SA"/>
        </w:rPr>
        <w:t>addres</w:t>
      </w:r>
      <w:r>
        <w:rPr>
          <w:rFonts w:eastAsia="Times New Roman"/>
          <w:i/>
          <w:lang w:eastAsia="es-AR" w:bidi="ar-SA"/>
        </w:rPr>
        <w:t>s</w:t>
      </w:r>
      <w:r>
        <w:rPr>
          <w:rFonts w:eastAsia="Times New Roman"/>
          <w:lang w:eastAsia="es-AR" w:bidi="ar-SA"/>
        </w:rPr>
        <w:t xml:space="preserve">) based on the </w:t>
      </w:r>
      <w:r>
        <w:rPr>
          <w:rFonts w:eastAsia="Times New Roman"/>
          <w:lang w:eastAsia="es-AR" w:bidi="ar-SA"/>
        </w:rPr>
        <w:lastRenderedPageBreak/>
        <w:t xml:space="preserve">input values (specified as method arguments); this new feature provides a way for complex </w:t>
      </w:r>
      <w:r w:rsidRPr="00974BC8">
        <w:rPr>
          <w:rFonts w:eastAsia="Times New Roman"/>
          <w:lang w:eastAsia="es-AR" w:bidi="ar-SA"/>
        </w:rPr>
        <w:t xml:space="preserve">types to be de-serialized from the incoming HTTP input, and passed to a </w:t>
      </w:r>
      <w:r w:rsidRPr="00974BC8">
        <w:rPr>
          <w:rFonts w:eastAsia="Times New Roman"/>
          <w:b/>
          <w:lang w:eastAsia="es-AR" w:bidi="ar-SA"/>
        </w:rPr>
        <w:t>Controller</w:t>
      </w:r>
      <w:r w:rsidRPr="00974BC8">
        <w:rPr>
          <w:rFonts w:eastAsia="Times New Roman"/>
          <w:lang w:eastAsia="es-AR" w:bidi="ar-SA"/>
        </w:rPr>
        <w:t xml:space="preserve"> action method as arguments</w:t>
      </w:r>
      <w:r w:rsidR="009816AC" w:rsidRPr="009816AC">
        <w:rPr>
          <w:rFonts w:eastAsia="Times New Roman"/>
          <w:lang w:eastAsia="es-AR" w:bidi="ar-SA"/>
        </w:rPr>
        <w:t xml:space="preserve"> </w:t>
      </w:r>
      <w:r w:rsidR="009816AC">
        <w:rPr>
          <w:rFonts w:eastAsia="Times New Roman"/>
          <w:lang w:eastAsia="es-AR" w:bidi="ar-SA"/>
        </w:rPr>
        <w:t xml:space="preserve">or populated through the </w:t>
      </w:r>
      <w:r w:rsidR="009816AC" w:rsidRPr="009816AC">
        <w:rPr>
          <w:rFonts w:eastAsia="Times New Roman"/>
          <w:b/>
          <w:lang w:eastAsia="es-AR" w:bidi="ar-SA"/>
        </w:rPr>
        <w:t>UpdateModel</w:t>
      </w:r>
      <w:r w:rsidR="009816AC">
        <w:rPr>
          <w:rFonts w:eastAsia="Times New Roman"/>
          <w:lang w:eastAsia="es-AR" w:bidi="ar-SA"/>
        </w:rPr>
        <w:t xml:space="preserve"> / </w:t>
      </w:r>
      <w:r w:rsidR="009816AC" w:rsidRPr="009816AC">
        <w:rPr>
          <w:rFonts w:eastAsia="Times New Roman"/>
          <w:b/>
          <w:lang w:eastAsia="es-AR" w:bidi="ar-SA"/>
        </w:rPr>
        <w:t>TryUpdateModel</w:t>
      </w:r>
      <w:r w:rsidR="009816AC">
        <w:rPr>
          <w:rFonts w:eastAsia="Times New Roman"/>
          <w:lang w:eastAsia="es-AR" w:bidi="ar-SA"/>
        </w:rPr>
        <w:t xml:space="preserve"> methods (this is shown in the current exercise)</w:t>
      </w:r>
      <w:r w:rsidRPr="00974BC8">
        <w:rPr>
          <w:rFonts w:eastAsia="Times New Roman"/>
          <w:lang w:eastAsia="es-AR" w:bidi="ar-SA"/>
        </w:rPr>
        <w:t>.</w:t>
      </w:r>
      <w:r>
        <w:rPr>
          <w:rFonts w:eastAsia="Times New Roman"/>
          <w:lang w:eastAsia="es-AR" w:bidi="ar-SA"/>
        </w:rPr>
        <w:t xml:space="preserve"> In other words, the action methods now receive the full model object rather than the input values as separated arguments.</w:t>
      </w:r>
    </w:p>
    <w:p w:rsidR="009816AC" w:rsidRPr="008D1421" w:rsidRDefault="009816AC" w:rsidP="009816AC">
      <w:pPr>
        <w:pStyle w:val="ppBodyText"/>
      </w:pPr>
      <w:r>
        <w:t>Mode</w:t>
      </w:r>
      <w:r w:rsidR="00815354">
        <w:t>l Binders can be registered at 4</w:t>
      </w:r>
      <w:r>
        <w:t xml:space="preserve"> different levels</w:t>
      </w:r>
      <w:r w:rsidR="00815354">
        <w:t>,</w:t>
      </w:r>
      <w:r>
        <w:t xml:space="preserve"> and its scope will be different depending where they were registered</w:t>
      </w:r>
      <w:r w:rsidRPr="008D1421">
        <w:t>:</w:t>
      </w:r>
    </w:p>
    <w:p w:rsidR="009816AC" w:rsidRPr="00DB556A" w:rsidRDefault="009816AC" w:rsidP="00DB556A">
      <w:pPr>
        <w:pStyle w:val="ppNumberList"/>
      </w:pPr>
      <w:r w:rsidRPr="00DB556A">
        <w:t>As an attribute applied to the Controller's action method's argument. In this case the model binder will only be used when de</w:t>
      </w:r>
      <w:r w:rsidR="00DB556A">
        <w:t>-</w:t>
      </w:r>
      <w:r w:rsidRPr="00DB556A">
        <w:t>serializing the HTTP input to the action method argument.</w:t>
      </w:r>
    </w:p>
    <w:p w:rsidR="009816AC" w:rsidRPr="00DB556A" w:rsidRDefault="009816AC" w:rsidP="00DB556A">
      <w:pPr>
        <w:pStyle w:val="ppNumberList"/>
      </w:pPr>
      <w:r w:rsidRPr="00DB556A">
        <w:t>As an attribute applied to the type of a model. When registered at this level, the Model Binder will be used each time an instance of the type has to be de-serialized.</w:t>
      </w:r>
    </w:p>
    <w:p w:rsidR="009816AC" w:rsidRPr="00DB556A" w:rsidRDefault="009816AC" w:rsidP="00DB556A">
      <w:pPr>
        <w:pStyle w:val="ppNumberList"/>
      </w:pPr>
      <w:r w:rsidRPr="00DB556A">
        <w:t xml:space="preserve">On the </w:t>
      </w:r>
      <w:r w:rsidRPr="00DB556A">
        <w:rPr>
          <w:b/>
        </w:rPr>
        <w:t>ModelBinders.Binders</w:t>
      </w:r>
      <w:r w:rsidRPr="00DB556A">
        <w:t xml:space="preserve"> dictionary on the </w:t>
      </w:r>
      <w:r w:rsidRPr="00DB556A">
        <w:rPr>
          <w:b/>
        </w:rPr>
        <w:t>Application_Start</w:t>
      </w:r>
      <w:r w:rsidRPr="00DB556A">
        <w:t xml:space="preserve"> method of the </w:t>
      </w:r>
      <w:r w:rsidRPr="00DB556A">
        <w:rPr>
          <w:b/>
        </w:rPr>
        <w:t>MvcApplication</w:t>
      </w:r>
      <w:r w:rsidRPr="00DB556A">
        <w:t xml:space="preserve"> class. As on the previous level, defining a Model Binder on this level will affect the application globally</w:t>
      </w:r>
      <w:r w:rsidR="00DB556A">
        <w:t>,</w:t>
      </w:r>
      <w:r w:rsidRPr="00DB556A">
        <w:t xml:space="preserve"> </w:t>
      </w:r>
      <w:r w:rsidR="00DB556A">
        <w:t>automatically using this binder each</w:t>
      </w:r>
      <w:r w:rsidRPr="00DB556A">
        <w:t xml:space="preserve"> time an instance of the model type needs to be de</w:t>
      </w:r>
      <w:r w:rsidR="00DB556A">
        <w:t>-</w:t>
      </w:r>
      <w:r w:rsidRPr="00DB556A">
        <w:t>serialized.</w:t>
      </w:r>
    </w:p>
    <w:p w:rsidR="007A6F7D" w:rsidRDefault="00DB556A" w:rsidP="00DB556A">
      <w:pPr>
        <w:pStyle w:val="ppNumberList"/>
      </w:pPr>
      <w:r>
        <w:t>As the</w:t>
      </w:r>
      <w:r w:rsidR="009816AC" w:rsidRPr="00DB556A">
        <w:t xml:space="preserve"> default binder</w:t>
      </w:r>
      <w:r>
        <w:t>, a binder</w:t>
      </w:r>
      <w:r w:rsidR="009816AC" w:rsidRPr="00DB556A">
        <w:t xml:space="preserve"> can be registered to be used when a type-specific model binder can't be found, and in this case </w:t>
      </w:r>
      <w:r>
        <w:t xml:space="preserve">the </w:t>
      </w:r>
      <w:r w:rsidR="009816AC" w:rsidRPr="00DB556A">
        <w:t>registration affects the application globally.</w:t>
      </w:r>
    </w:p>
    <w:p w:rsidR="00DB556A" w:rsidRPr="00CA4F3E" w:rsidRDefault="00DB556A" w:rsidP="00DB556A">
      <w:pPr>
        <w:pStyle w:val="ppListEnd"/>
      </w:pPr>
    </w:p>
    <w:p w:rsidR="007A6F7D" w:rsidRDefault="007A6F7D" w:rsidP="007A6F7D">
      <w:pPr>
        <w:pStyle w:val="ppNote"/>
      </w:pPr>
      <w:r w:rsidRPr="00974BC8">
        <w:rPr>
          <w:rFonts w:eastAsia="Times New Roman"/>
          <w:b/>
          <w:lang w:eastAsia="es-AR" w:bidi="ar-SA"/>
        </w:rPr>
        <w:t>Note:</w:t>
      </w:r>
      <w:r>
        <w:rPr>
          <w:rFonts w:eastAsia="Times New Roman"/>
          <w:lang w:eastAsia="es-AR" w:bidi="ar-SA"/>
        </w:rPr>
        <w:t xml:space="preserve"> Model Binders</w:t>
      </w:r>
      <w:r w:rsidRPr="00974BC8">
        <w:rPr>
          <w:rFonts w:eastAsia="Times New Roman"/>
          <w:lang w:eastAsia="es-AR" w:bidi="ar-SA"/>
        </w:rPr>
        <w:t xml:space="preserve"> also provide support for handling input exceptions, and make it easier to redisplay forms when errors occur (without requiring the end-user to have to re-enter all their data again).</w:t>
      </w:r>
    </w:p>
    <w:p w:rsidR="007A6F7D" w:rsidRDefault="007A6F7D" w:rsidP="007A6F7D">
      <w:pPr>
        <w:pStyle w:val="ppBodyTextIndent"/>
        <w:numPr>
          <w:ilvl w:val="0"/>
          <w:numId w:val="0"/>
        </w:numPr>
        <w:rPr>
          <w:rFonts w:eastAsia="Times New Roman"/>
          <w:lang w:eastAsia="es-AR" w:bidi="ar-SA"/>
        </w:rPr>
      </w:pPr>
    </w:p>
    <w:p w:rsidR="007A6F7D" w:rsidRPr="00A82CB0" w:rsidRDefault="007A6F7D" w:rsidP="007A6F7D">
      <w:pPr>
        <w:pStyle w:val="ppNumberList"/>
        <w:rPr>
          <w:rFonts w:eastAsia="Times New Roman"/>
          <w:lang w:eastAsia="es-AR" w:bidi="ar-SA"/>
        </w:rPr>
      </w:pPr>
      <w:r>
        <w:rPr>
          <w:rFonts w:eastAsia="Times New Roman"/>
          <w:lang w:eastAsia="es-AR" w:bidi="ar-SA"/>
        </w:rPr>
        <w:t xml:space="preserve">Create a folder named </w:t>
      </w:r>
      <w:r w:rsidRPr="00D13996">
        <w:rPr>
          <w:rFonts w:eastAsia="Times New Roman"/>
          <w:b/>
          <w:lang w:eastAsia="es-AR" w:bidi="ar-SA"/>
        </w:rPr>
        <w:t>Binders</w:t>
      </w:r>
      <w:r>
        <w:rPr>
          <w:rFonts w:eastAsia="Times New Roman"/>
          <w:lang w:eastAsia="es-AR" w:bidi="ar-SA"/>
        </w:rPr>
        <w:t xml:space="preserve">. To do this, in the </w:t>
      </w:r>
      <w:r w:rsidRPr="00D13996">
        <w:rPr>
          <w:rFonts w:eastAsia="Times New Roman"/>
          <w:b/>
          <w:lang w:eastAsia="es-AR" w:bidi="ar-SA"/>
        </w:rPr>
        <w:t>Solution Explorer</w:t>
      </w:r>
      <w:r>
        <w:rPr>
          <w:rFonts w:eastAsia="Times New Roman"/>
          <w:lang w:eastAsia="es-AR" w:bidi="ar-SA"/>
        </w:rPr>
        <w:t xml:space="preserve">, right click the </w:t>
      </w:r>
      <w:r w:rsidRPr="00F22C9C">
        <w:rPr>
          <w:rFonts w:eastAsia="Times New Roman"/>
          <w:b/>
          <w:lang w:eastAsia="es-AR" w:bidi="ar-SA"/>
        </w:rPr>
        <w:t>MvcSampleApp</w:t>
      </w:r>
      <w:r>
        <w:rPr>
          <w:rFonts w:eastAsia="Times New Roman"/>
          <w:lang w:eastAsia="es-AR" w:bidi="ar-SA"/>
        </w:rPr>
        <w:t xml:space="preserve"> project, point to </w:t>
      </w:r>
      <w:r w:rsidRPr="00D13996">
        <w:rPr>
          <w:rFonts w:eastAsia="Times New Roman"/>
          <w:b/>
          <w:lang w:eastAsia="es-AR" w:bidi="ar-SA"/>
        </w:rPr>
        <w:t>Add</w:t>
      </w:r>
      <w:r>
        <w:rPr>
          <w:rFonts w:eastAsia="Times New Roman"/>
          <w:lang w:eastAsia="es-AR" w:bidi="ar-SA"/>
        </w:rPr>
        <w:t xml:space="preserve">, click </w:t>
      </w:r>
      <w:r w:rsidRPr="00D13996">
        <w:rPr>
          <w:rFonts w:eastAsia="Times New Roman"/>
          <w:b/>
          <w:lang w:eastAsia="es-AR" w:bidi="ar-SA"/>
        </w:rPr>
        <w:t>New Folder</w:t>
      </w:r>
      <w:r>
        <w:rPr>
          <w:rFonts w:eastAsia="Times New Roman"/>
          <w:lang w:eastAsia="es-AR" w:bidi="ar-SA"/>
        </w:rPr>
        <w:t xml:space="preserve"> and set the folder name to </w:t>
      </w:r>
      <w:r w:rsidRPr="00D13996">
        <w:rPr>
          <w:rFonts w:eastAsia="Times New Roman"/>
          <w:b/>
          <w:lang w:eastAsia="es-AR" w:bidi="ar-SA"/>
        </w:rPr>
        <w:t>Binders</w:t>
      </w:r>
      <w:r>
        <w:rPr>
          <w:rFonts w:eastAsia="Times New Roman"/>
          <w:lang w:eastAsia="es-AR" w:bidi="ar-SA"/>
        </w:rPr>
        <w:t>.</w:t>
      </w:r>
    </w:p>
    <w:p w:rsidR="007A6F7D" w:rsidRPr="00F22C9C" w:rsidRDefault="007A6F7D" w:rsidP="007A6F7D">
      <w:pPr>
        <w:pStyle w:val="ppNumberList"/>
      </w:pPr>
      <w:r>
        <w:rPr>
          <w:rFonts w:eastAsia="Times New Roman"/>
          <w:lang w:eastAsia="es-AR" w:bidi="ar-SA"/>
        </w:rPr>
        <w:t xml:space="preserve">Create </w:t>
      </w:r>
      <w:r w:rsidRPr="00A82CB0">
        <w:rPr>
          <w:rFonts w:eastAsia="Times New Roman"/>
          <w:lang w:eastAsia="es-AR" w:bidi="ar-SA"/>
        </w:rPr>
        <w:t>the</w:t>
      </w:r>
      <w:r>
        <w:rPr>
          <w:rFonts w:eastAsia="Times New Roman"/>
          <w:lang w:eastAsia="es-AR" w:bidi="ar-SA"/>
        </w:rPr>
        <w:t xml:space="preserve"> </w:t>
      </w:r>
      <w:r w:rsidRPr="0049549C">
        <w:rPr>
          <w:rFonts w:eastAsia="Times New Roman"/>
          <w:b/>
          <w:lang w:eastAsia="es-AR" w:bidi="ar-SA"/>
        </w:rPr>
        <w:t>AddressViewDataBinder</w:t>
      </w:r>
      <w:r>
        <w:rPr>
          <w:rFonts w:eastAsia="Times New Roman"/>
          <w:lang w:eastAsia="es-AR" w:bidi="ar-SA"/>
        </w:rPr>
        <w:t xml:space="preserve"> class in the </w:t>
      </w:r>
      <w:r w:rsidRPr="00F22C9C">
        <w:rPr>
          <w:rFonts w:eastAsia="Times New Roman"/>
          <w:b/>
          <w:lang w:eastAsia="es-AR" w:bidi="ar-SA"/>
        </w:rPr>
        <w:t>Binders</w:t>
      </w:r>
      <w:r>
        <w:rPr>
          <w:rFonts w:eastAsia="Times New Roman"/>
          <w:lang w:eastAsia="es-AR" w:bidi="ar-SA"/>
        </w:rPr>
        <w:t xml:space="preserve"> folder. To do this, right click the </w:t>
      </w:r>
      <w:r w:rsidRPr="00F22C9C">
        <w:rPr>
          <w:rFonts w:eastAsia="Times New Roman"/>
          <w:b/>
          <w:lang w:eastAsia="es-AR" w:bidi="ar-SA"/>
        </w:rPr>
        <w:t>Binders</w:t>
      </w:r>
      <w:r>
        <w:rPr>
          <w:rFonts w:eastAsia="Times New Roman"/>
          <w:lang w:eastAsia="es-AR" w:bidi="ar-SA"/>
        </w:rPr>
        <w:t xml:space="preserve"> folder, point to </w:t>
      </w:r>
      <w:r w:rsidRPr="00C0322D">
        <w:rPr>
          <w:rFonts w:eastAsia="Times New Roman"/>
          <w:b/>
          <w:lang w:eastAsia="es-AR" w:bidi="ar-SA"/>
        </w:rPr>
        <w:t>Add</w:t>
      </w:r>
      <w:r>
        <w:rPr>
          <w:rFonts w:eastAsia="Times New Roman"/>
          <w:lang w:eastAsia="es-AR" w:bidi="ar-SA"/>
        </w:rPr>
        <w:t xml:space="preserve"> and select </w:t>
      </w:r>
      <w:r w:rsidRPr="00F22C9C">
        <w:rPr>
          <w:rFonts w:eastAsia="Times New Roman"/>
          <w:b/>
          <w:lang w:eastAsia="es-AR" w:bidi="ar-SA"/>
        </w:rPr>
        <w:t>Class</w:t>
      </w:r>
      <w:r>
        <w:rPr>
          <w:rFonts w:eastAsia="Times New Roman"/>
          <w:b/>
          <w:lang w:eastAsia="es-AR" w:bidi="ar-SA"/>
        </w:rPr>
        <w:t xml:space="preserve">. </w:t>
      </w:r>
      <w:r w:rsidRPr="00F22C9C">
        <w:rPr>
          <w:rFonts w:eastAsia="Times New Roman"/>
          <w:lang w:eastAsia="es-AR" w:bidi="ar-SA"/>
        </w:rPr>
        <w:t>Set</w:t>
      </w:r>
      <w:r>
        <w:rPr>
          <w:rFonts w:eastAsia="Times New Roman"/>
          <w:lang w:eastAsia="es-AR" w:bidi="ar-SA"/>
        </w:rPr>
        <w:t xml:space="preserve"> the class name to </w:t>
      </w:r>
      <w:r w:rsidRPr="00F22C9C">
        <w:rPr>
          <w:rFonts w:eastAsia="Times New Roman"/>
          <w:b/>
          <w:lang w:eastAsia="es-AR" w:bidi="ar-SA"/>
        </w:rPr>
        <w:t>AddressViewDataBinder</w:t>
      </w:r>
      <w:r>
        <w:rPr>
          <w:rFonts w:eastAsia="Times New Roman"/>
          <w:lang w:eastAsia="es-AR" w:bidi="ar-SA"/>
        </w:rPr>
        <w:t>.</w:t>
      </w:r>
    </w:p>
    <w:p w:rsidR="007A6F7D" w:rsidRDefault="007A6F7D" w:rsidP="007A6F7D">
      <w:pPr>
        <w:pStyle w:val="ppFigureIndent"/>
      </w:pPr>
      <w:r>
        <w:rPr>
          <w:noProof/>
          <w:lang w:bidi="ar-SA"/>
        </w:rPr>
        <w:lastRenderedPageBreak/>
        <w:drawing>
          <wp:inline distT="0" distB="0" distL="0" distR="0">
            <wp:extent cx="5486400" cy="3289649"/>
            <wp:effectExtent l="19050" t="0" r="0" b="0"/>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486400" cy="3289649"/>
                    </a:xfrm>
                    <a:prstGeom prst="rect">
                      <a:avLst/>
                    </a:prstGeom>
                    <a:noFill/>
                    <a:ln w="9525">
                      <a:noFill/>
                      <a:miter lim="800000"/>
                      <a:headEnd/>
                      <a:tailEnd/>
                    </a:ln>
                  </pic:spPr>
                </pic:pic>
              </a:graphicData>
            </a:graphic>
          </wp:inline>
        </w:drawing>
      </w:r>
    </w:p>
    <w:p w:rsidR="007A6F7D" w:rsidRDefault="007A6F7D" w:rsidP="007A6F7D">
      <w:pPr>
        <w:pStyle w:val="ppFigureNumberIndent"/>
      </w:pPr>
      <w:r>
        <w:t xml:space="preserve">Figure </w:t>
      </w:r>
      <w:fldSimple w:instr=" SEQ Figure \* ARABIC ">
        <w:r w:rsidR="009D3035">
          <w:rPr>
            <w:noProof/>
          </w:rPr>
          <w:t>2</w:t>
        </w:r>
      </w:fldSimple>
    </w:p>
    <w:p w:rsidR="007A6F7D" w:rsidRPr="00F22C9C" w:rsidRDefault="007A6F7D" w:rsidP="007A6F7D">
      <w:pPr>
        <w:pStyle w:val="ppFigureCaptionIndent"/>
      </w:pPr>
      <w:r>
        <w:t>Adding the AddressViewDataBinder class</w:t>
      </w:r>
    </w:p>
    <w:p w:rsidR="007A6F7D" w:rsidRPr="00F22C9C" w:rsidRDefault="007A6F7D" w:rsidP="007A6F7D">
      <w:pPr>
        <w:pStyle w:val="ppBodyText"/>
      </w:pPr>
    </w:p>
    <w:p w:rsidR="007A6F7D" w:rsidRDefault="007A6F7D" w:rsidP="007A6F7D">
      <w:pPr>
        <w:pStyle w:val="ppNumberList"/>
      </w:pPr>
      <w:r>
        <w:t xml:space="preserve">Open the </w:t>
      </w:r>
      <w:r w:rsidRPr="00AA0977">
        <w:rPr>
          <w:b/>
        </w:rPr>
        <w:t>AddressViewDataBinder.cs</w:t>
      </w:r>
      <w:r>
        <w:t xml:space="preserve"> file and replace the using statements at the top of the file with the following ones:</w:t>
      </w:r>
    </w:p>
    <w:p w:rsidR="007A6F7D" w:rsidRDefault="007A6F7D" w:rsidP="007A6F7D">
      <w:pPr>
        <w:pStyle w:val="ppCodeLanguageIndent"/>
      </w:pPr>
      <w:r>
        <w:t>C#</w:t>
      </w:r>
    </w:p>
    <w:p w:rsidR="007A6F7D" w:rsidRPr="00AA0977" w:rsidRDefault="007A6F7D" w:rsidP="007A6F7D">
      <w:pPr>
        <w:pStyle w:val="ppCodeIndent"/>
        <w:rPr>
          <w:b/>
        </w:rPr>
      </w:pPr>
      <w:r w:rsidRPr="00AA0977">
        <w:rPr>
          <w:b/>
        </w:rPr>
        <w:t>using System.Web.Mvc;</w:t>
      </w:r>
    </w:p>
    <w:p w:rsidR="007A6F7D" w:rsidRPr="00AA0977" w:rsidRDefault="007A6F7D" w:rsidP="007A6F7D">
      <w:pPr>
        <w:pStyle w:val="ppCodeIndent"/>
        <w:rPr>
          <w:b/>
        </w:rPr>
      </w:pPr>
      <w:r w:rsidRPr="00AA0977">
        <w:rPr>
          <w:b/>
        </w:rPr>
        <w:t>using MvcSampleApp.Models;</w:t>
      </w:r>
    </w:p>
    <w:p w:rsidR="007A6F7D" w:rsidRPr="000C07A5" w:rsidRDefault="007A6F7D" w:rsidP="007A6F7D">
      <w:pPr>
        <w:pStyle w:val="ppCodeIndent"/>
      </w:pPr>
      <w:r w:rsidRPr="00AA0977">
        <w:rPr>
          <w:b/>
        </w:rPr>
        <w:t>using MvcSampleApp.ViewData;</w:t>
      </w:r>
    </w:p>
    <w:p w:rsidR="007A6F7D" w:rsidRDefault="007A6F7D" w:rsidP="007A6F7D">
      <w:pPr>
        <w:pStyle w:val="ppBodyTextIndent"/>
      </w:pPr>
    </w:p>
    <w:p w:rsidR="007A6F7D" w:rsidRDefault="007A6F7D" w:rsidP="007A6F7D">
      <w:pPr>
        <w:pStyle w:val="ppNumberList"/>
      </w:pPr>
      <w:r w:rsidRPr="00194B27">
        <w:t xml:space="preserve">Change the class signature to implement the </w:t>
      </w:r>
      <w:r w:rsidRPr="00194B27">
        <w:rPr>
          <w:b/>
        </w:rPr>
        <w:t>IModelBinder</w:t>
      </w:r>
      <w:r w:rsidRPr="00194B27">
        <w:t xml:space="preserve"> interface, as shown in the following code</w:t>
      </w:r>
      <w:r>
        <w:t>.</w:t>
      </w:r>
    </w:p>
    <w:p w:rsidR="007A6F7D" w:rsidRDefault="007A6F7D" w:rsidP="007A6F7D">
      <w:pPr>
        <w:pStyle w:val="ppCodeLanguageIndent"/>
      </w:pPr>
      <w:r>
        <w:t>C#</w:t>
      </w:r>
    </w:p>
    <w:p w:rsidR="007A6F7D" w:rsidRDefault="007A6F7D" w:rsidP="007A6F7D">
      <w:pPr>
        <w:pStyle w:val="ppCodeIndent"/>
      </w:pPr>
      <w:r>
        <w:t xml:space="preserve">public class AddressViewDataBinder </w:t>
      </w:r>
      <w:r w:rsidRPr="00BA6C6C">
        <w:rPr>
          <w:b/>
        </w:rPr>
        <w:t>: IModelBinder</w:t>
      </w:r>
    </w:p>
    <w:p w:rsidR="007A6F7D" w:rsidRDefault="007A6F7D" w:rsidP="007A6F7D">
      <w:pPr>
        <w:pStyle w:val="ppCodeIndent"/>
      </w:pPr>
      <w:r>
        <w:t>{</w:t>
      </w:r>
    </w:p>
    <w:p w:rsidR="007A6F7D" w:rsidRDefault="007A6F7D" w:rsidP="007A6F7D">
      <w:pPr>
        <w:pStyle w:val="ppCodeIndent"/>
      </w:pPr>
      <w:r>
        <w:t>}</w:t>
      </w:r>
    </w:p>
    <w:p w:rsidR="007A6F7D" w:rsidRDefault="007A6F7D" w:rsidP="007A6F7D">
      <w:pPr>
        <w:pStyle w:val="ppBodyTextIndent"/>
      </w:pPr>
    </w:p>
    <w:p w:rsidR="007A6F7D" w:rsidRPr="007B352A" w:rsidRDefault="007A6F7D" w:rsidP="007A6F7D">
      <w:pPr>
        <w:pStyle w:val="ppNoteIndent"/>
        <w:rPr>
          <w:b/>
        </w:rPr>
      </w:pPr>
      <w:r w:rsidRPr="007B352A">
        <w:rPr>
          <w:b/>
        </w:rPr>
        <w:t>Note:</w:t>
      </w:r>
      <w:r>
        <w:t xml:space="preserve"> Model b</w:t>
      </w:r>
      <w:r w:rsidRPr="007B352A">
        <w:t xml:space="preserve">inders in ASP.NET MVC are classes that implement the </w:t>
      </w:r>
      <w:r w:rsidRPr="007B352A">
        <w:rPr>
          <w:b/>
        </w:rPr>
        <w:t>IModelBinder</w:t>
      </w:r>
      <w:r w:rsidRPr="007B352A">
        <w:t xml:space="preserve"> interface, and can be used to help manage the binding of types to input parameters.  A model binder can be written to work against a specific object type, or can alternatively be used to handle a broad range of types. The </w:t>
      </w:r>
      <w:r w:rsidRPr="007B352A">
        <w:rPr>
          <w:b/>
        </w:rPr>
        <w:t>IModelBinder</w:t>
      </w:r>
      <w:r w:rsidRPr="007B352A">
        <w:t xml:space="preserve"> interface allows you to unit test binders independent of the web-server or any specific controller implementation.</w:t>
      </w:r>
    </w:p>
    <w:p w:rsidR="007A6F7D" w:rsidRPr="00405002" w:rsidRDefault="007A6F7D" w:rsidP="007A6F7D">
      <w:pPr>
        <w:pStyle w:val="ppBodyTextIndent"/>
      </w:pPr>
    </w:p>
    <w:p w:rsidR="004C6BC9" w:rsidRDefault="004C6BC9" w:rsidP="004C6BC9">
      <w:pPr>
        <w:pStyle w:val="ppNumberList"/>
      </w:pPr>
      <w:r>
        <w:t xml:space="preserve">Add the implementation of the </w:t>
      </w:r>
      <w:r w:rsidRPr="00F307FB">
        <w:rPr>
          <w:b/>
        </w:rPr>
        <w:t>BindModel</w:t>
      </w:r>
      <w:r>
        <w:t xml:space="preserve"> method that will be the entry point for the model binder.</w:t>
      </w:r>
    </w:p>
    <w:p w:rsidR="002334A1" w:rsidRPr="007F3831" w:rsidRDefault="002334A1" w:rsidP="002334A1">
      <w:pPr>
        <w:pStyle w:val="ppBodyTextIndent"/>
        <w:rPr>
          <w:i/>
        </w:rPr>
      </w:pPr>
      <w:r>
        <w:t xml:space="preserve">(Code Snippet – </w:t>
      </w:r>
      <w:r w:rsidR="007F3831" w:rsidRPr="007F3831">
        <w:rPr>
          <w:i/>
        </w:rPr>
        <w:t xml:space="preserve">Enhancing </w:t>
      </w:r>
      <w:r w:rsidRPr="007F3831">
        <w:rPr>
          <w:i/>
        </w:rPr>
        <w:t>Asp.Net MVC Lab – AddressViewDataBinder BindModel Method</w:t>
      </w:r>
      <w:r w:rsidRPr="007F3831">
        <w:t>)</w:t>
      </w:r>
    </w:p>
    <w:p w:rsidR="004C6BC9" w:rsidRDefault="004C6BC9" w:rsidP="004C6BC9">
      <w:pPr>
        <w:pStyle w:val="ppCodeLanguageIndent"/>
      </w:pPr>
      <w:r>
        <w:t>C#</w:t>
      </w:r>
    </w:p>
    <w:p w:rsidR="004C6BC9" w:rsidRDefault="004C6BC9" w:rsidP="004C6BC9">
      <w:pPr>
        <w:pStyle w:val="ppCodeIndent"/>
      </w:pPr>
      <w:r>
        <w:t>public class AddressViewDataBinder : IModelBinder</w:t>
      </w:r>
    </w:p>
    <w:p w:rsidR="004C6BC9" w:rsidRDefault="004C6BC9" w:rsidP="004C6BC9">
      <w:pPr>
        <w:pStyle w:val="ppCodeIndent"/>
      </w:pPr>
      <w:r>
        <w:t xml:space="preserve">    {</w:t>
      </w:r>
    </w:p>
    <w:p w:rsidR="004C6BC9" w:rsidRPr="004B54D4" w:rsidRDefault="004C6BC9" w:rsidP="004C6BC9">
      <w:pPr>
        <w:pStyle w:val="ppCodeIndent"/>
        <w:rPr>
          <w:b/>
        </w:rPr>
      </w:pPr>
      <w:r>
        <w:t xml:space="preserve">        </w:t>
      </w:r>
      <w:r w:rsidRPr="004B54D4">
        <w:rPr>
          <w:b/>
        </w:rPr>
        <w:t>public object BindModel(ControllerContext controllerContext, ModelBindingContext bindingContext)</w:t>
      </w:r>
    </w:p>
    <w:p w:rsidR="004C6BC9" w:rsidRPr="004B54D4" w:rsidRDefault="004C6BC9" w:rsidP="004C6BC9">
      <w:pPr>
        <w:pStyle w:val="ppCodeIndent"/>
        <w:rPr>
          <w:b/>
        </w:rPr>
      </w:pPr>
      <w:r w:rsidRPr="004B54D4">
        <w:rPr>
          <w:b/>
        </w:rPr>
        <w:t xml:space="preserve">        {</w:t>
      </w:r>
    </w:p>
    <w:p w:rsidR="004C6BC9" w:rsidRPr="004B54D4" w:rsidRDefault="004C6BC9" w:rsidP="004C6BC9">
      <w:pPr>
        <w:pStyle w:val="ppCodeIndent"/>
        <w:rPr>
          <w:b/>
        </w:rPr>
      </w:pPr>
      <w:r w:rsidRPr="004B54D4">
        <w:rPr>
          <w:b/>
        </w:rPr>
        <w:t xml:space="preserve">            AddressViewData addressViewData = (AddressViewData)bindingContext.Model;</w:t>
      </w:r>
    </w:p>
    <w:p w:rsidR="004C6BC9" w:rsidRPr="004B54D4" w:rsidRDefault="004C6BC9" w:rsidP="004C6BC9">
      <w:pPr>
        <w:pStyle w:val="ppCodeIndent"/>
        <w:rPr>
          <w:b/>
        </w:rPr>
      </w:pPr>
      <w:r w:rsidRPr="004B54D4">
        <w:rPr>
          <w:b/>
        </w:rPr>
        <w:t xml:space="preserve">            if (addressViewData.Address == null)</w:t>
      </w:r>
    </w:p>
    <w:p w:rsidR="004C6BC9" w:rsidRPr="004B54D4" w:rsidRDefault="004C6BC9" w:rsidP="004C6BC9">
      <w:pPr>
        <w:pStyle w:val="ppCodeIndent"/>
        <w:rPr>
          <w:b/>
        </w:rPr>
      </w:pPr>
      <w:r w:rsidRPr="004B54D4">
        <w:rPr>
          <w:b/>
        </w:rPr>
        <w:t xml:space="preserve">            {</w:t>
      </w:r>
    </w:p>
    <w:p w:rsidR="004C6BC9" w:rsidRPr="004B54D4" w:rsidRDefault="004C6BC9" w:rsidP="004C6BC9">
      <w:pPr>
        <w:pStyle w:val="ppCodeIndent"/>
        <w:rPr>
          <w:b/>
        </w:rPr>
      </w:pPr>
      <w:r w:rsidRPr="004B54D4">
        <w:rPr>
          <w:b/>
        </w:rPr>
        <w:t xml:space="preserve">                addressViewData.Address = new Address();</w:t>
      </w:r>
    </w:p>
    <w:p w:rsidR="004C6BC9" w:rsidRPr="004B54D4" w:rsidRDefault="004C6BC9" w:rsidP="004C6BC9">
      <w:pPr>
        <w:pStyle w:val="ppCodeIndent"/>
        <w:rPr>
          <w:b/>
        </w:rPr>
      </w:pPr>
      <w:r w:rsidRPr="004B54D4">
        <w:rPr>
          <w:b/>
        </w:rPr>
        <w:t xml:space="preserve">            }</w:t>
      </w:r>
    </w:p>
    <w:p w:rsidR="004C6BC9" w:rsidRPr="004B54D4" w:rsidRDefault="004C6BC9" w:rsidP="004C6BC9">
      <w:pPr>
        <w:pStyle w:val="ppCodeIndent"/>
        <w:rPr>
          <w:b/>
        </w:rPr>
      </w:pPr>
    </w:p>
    <w:p w:rsidR="004C6BC9" w:rsidRPr="004B54D4" w:rsidRDefault="004C6BC9" w:rsidP="004C6BC9">
      <w:pPr>
        <w:pStyle w:val="ppCodeIndent"/>
        <w:rPr>
          <w:b/>
        </w:rPr>
      </w:pPr>
      <w:r w:rsidRPr="004B54D4">
        <w:rPr>
          <w:b/>
        </w:rPr>
        <w:t xml:space="preserve">            addressViewData.CustomerId = GetValueFromProvider&lt;int&gt;(bindingContext, "CustomerId");</w:t>
      </w:r>
    </w:p>
    <w:p w:rsidR="004C6BC9" w:rsidRPr="004B54D4" w:rsidRDefault="004C6BC9" w:rsidP="004C6BC9">
      <w:pPr>
        <w:pStyle w:val="ppCodeIndent"/>
        <w:rPr>
          <w:b/>
        </w:rPr>
      </w:pPr>
    </w:p>
    <w:p w:rsidR="004C6BC9" w:rsidRPr="004B54D4" w:rsidRDefault="004C6BC9" w:rsidP="004C6BC9">
      <w:pPr>
        <w:pStyle w:val="ppCodeIndent"/>
        <w:rPr>
          <w:b/>
        </w:rPr>
      </w:pPr>
      <w:r w:rsidRPr="004B54D4">
        <w:rPr>
          <w:b/>
        </w:rPr>
        <w:t xml:space="preserve">            return RetrieveAddressViewDataFromContext(addressViewData, bindingContext);</w:t>
      </w:r>
    </w:p>
    <w:p w:rsidR="004C6BC9" w:rsidRDefault="004C6BC9" w:rsidP="004C6BC9">
      <w:pPr>
        <w:pStyle w:val="ppCodeIndent"/>
      </w:pPr>
      <w:r>
        <w:t xml:space="preserve">        }</w:t>
      </w:r>
    </w:p>
    <w:p w:rsidR="004C6BC9" w:rsidRDefault="004C6BC9" w:rsidP="004C6BC9">
      <w:pPr>
        <w:pStyle w:val="ppBodyTextIndent"/>
      </w:pPr>
    </w:p>
    <w:p w:rsidR="004C6BC9" w:rsidRDefault="004C6BC9" w:rsidP="004C6BC9">
      <w:pPr>
        <w:pStyle w:val="ppNumberList"/>
      </w:pPr>
      <w:r>
        <w:t xml:space="preserve">Add the </w:t>
      </w:r>
      <w:r w:rsidRPr="0082347F">
        <w:rPr>
          <w:b/>
        </w:rPr>
        <w:t>RetrieveAddressViewDataFromContext</w:t>
      </w:r>
      <w:r>
        <w:t xml:space="preserve"> method that will populate the </w:t>
      </w:r>
      <w:r w:rsidRPr="00DF7EA2">
        <w:rPr>
          <w:b/>
        </w:rPr>
        <w:t>AddressViewData</w:t>
      </w:r>
      <w:r>
        <w:t xml:space="preserve"> view data from the binding context.</w:t>
      </w:r>
    </w:p>
    <w:p w:rsidR="007F3831" w:rsidRDefault="007F3831" w:rsidP="007F3831">
      <w:pPr>
        <w:pStyle w:val="ppBodyTextIndent"/>
      </w:pPr>
      <w:r>
        <w:t xml:space="preserve">(Code Snippet – </w:t>
      </w:r>
      <w:r w:rsidR="0085497B" w:rsidRPr="007F3831">
        <w:rPr>
          <w:i/>
        </w:rPr>
        <w:t xml:space="preserve">Enhancing Asp.Net MVC Lab </w:t>
      </w:r>
      <w:r w:rsidRPr="007F3831">
        <w:rPr>
          <w:i/>
        </w:rPr>
        <w:t xml:space="preserve">– AddressViewDataBinder </w:t>
      </w:r>
      <w:r w:rsidR="0085497B" w:rsidRPr="0085497B">
        <w:rPr>
          <w:i/>
        </w:rPr>
        <w:t xml:space="preserve">RetrieveAddressViewDataFromContext </w:t>
      </w:r>
      <w:r w:rsidRPr="007F3831">
        <w:rPr>
          <w:i/>
        </w:rPr>
        <w:t>Method</w:t>
      </w:r>
      <w:r>
        <w:t>)</w:t>
      </w:r>
    </w:p>
    <w:p w:rsidR="004C6BC9" w:rsidRDefault="004C6BC9" w:rsidP="004C6BC9">
      <w:pPr>
        <w:pStyle w:val="ppCodeLanguageIndent"/>
      </w:pPr>
      <w:r>
        <w:t>C#</w:t>
      </w:r>
    </w:p>
    <w:p w:rsidR="004C6BC9" w:rsidRDefault="004C6BC9" w:rsidP="004C6BC9">
      <w:pPr>
        <w:pStyle w:val="ppCodeIndent"/>
      </w:pPr>
      <w:r>
        <w:t>public class AddressViewDataBinder : IModelBinder</w:t>
      </w:r>
    </w:p>
    <w:p w:rsidR="004C6BC9" w:rsidRDefault="004C6BC9" w:rsidP="004C6BC9">
      <w:pPr>
        <w:pStyle w:val="ppCodeIndent"/>
        <w:rPr>
          <w:b/>
        </w:rPr>
      </w:pPr>
      <w:r>
        <w:t>{</w:t>
      </w:r>
      <w:r w:rsidRPr="008B2B22">
        <w:rPr>
          <w:b/>
        </w:rPr>
        <w:t xml:space="preserve"> </w:t>
      </w:r>
    </w:p>
    <w:p w:rsidR="004C6BC9" w:rsidRPr="001D1DB0" w:rsidRDefault="004C6BC9" w:rsidP="004C6BC9">
      <w:pPr>
        <w:pStyle w:val="ppCodeIndent"/>
      </w:pPr>
      <w:r w:rsidRPr="001D1DB0">
        <w:t>...</w:t>
      </w:r>
    </w:p>
    <w:p w:rsidR="004C6BC9" w:rsidRPr="0082347F" w:rsidRDefault="004C6BC9" w:rsidP="004C6BC9">
      <w:pPr>
        <w:pStyle w:val="ppCodeIndent"/>
        <w:rPr>
          <w:b/>
        </w:rPr>
      </w:pPr>
      <w:r w:rsidRPr="0082347F">
        <w:rPr>
          <w:b/>
        </w:rPr>
        <w:t>private static AddressViewData RetrieveAddressViewDataFromContext(AddressViewData addressViewData, ModelBindingContext bindingContext)</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r w:rsidRPr="0082347F">
        <w:rPr>
          <w:b/>
        </w:rPr>
        <w:t xml:space="preserve">            if (bindingContext.PropertyFilter("Address.AddressLine1"))</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r w:rsidRPr="0082347F">
        <w:rPr>
          <w:b/>
        </w:rPr>
        <w:t xml:space="preserve">                addressViewData.Address.AddressLine1 = GetValueFromProvider&lt;string&gt;(bindingContext, "Address.AddressLine1");</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p>
    <w:p w:rsidR="004C6BC9" w:rsidRPr="0082347F" w:rsidRDefault="004C6BC9" w:rsidP="004C6BC9">
      <w:pPr>
        <w:pStyle w:val="ppCodeIndent"/>
        <w:rPr>
          <w:b/>
        </w:rPr>
      </w:pPr>
      <w:r w:rsidRPr="0082347F">
        <w:rPr>
          <w:b/>
        </w:rPr>
        <w:t xml:space="preserve">            if (bindingContext.PropertyFilter("Address.AddressLine2"))</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r w:rsidRPr="0082347F">
        <w:rPr>
          <w:b/>
        </w:rPr>
        <w:lastRenderedPageBreak/>
        <w:t xml:space="preserve">                addressViewData.Address.AddressLine2 = GetValueFromProvider&lt;string&gt;(</w:t>
      </w:r>
    </w:p>
    <w:p w:rsidR="004C6BC9" w:rsidRPr="0082347F" w:rsidRDefault="004C6BC9" w:rsidP="004C6BC9">
      <w:pPr>
        <w:pStyle w:val="ppCodeIndent"/>
        <w:rPr>
          <w:b/>
        </w:rPr>
      </w:pPr>
      <w:r w:rsidRPr="0082347F">
        <w:rPr>
          <w:b/>
        </w:rPr>
        <w:t xml:space="preserve">                        bindingContext, "Address.AddressLine2");</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p>
    <w:p w:rsidR="004C6BC9" w:rsidRPr="0082347F" w:rsidRDefault="004C6BC9" w:rsidP="004C6BC9">
      <w:pPr>
        <w:pStyle w:val="ppCodeIndent"/>
        <w:rPr>
          <w:b/>
        </w:rPr>
      </w:pPr>
      <w:r w:rsidRPr="0082347F">
        <w:rPr>
          <w:b/>
        </w:rPr>
        <w:t xml:space="preserve">            if (bindingContext.PropertyFilter("Address.City"))</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r w:rsidRPr="0082347F">
        <w:rPr>
          <w:b/>
        </w:rPr>
        <w:t xml:space="preserve">                addressViewData.Address.City = GetValueFromProvider&lt;string&gt;(bindingContext, "Address.City");</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p>
    <w:p w:rsidR="004C6BC9" w:rsidRPr="0082347F" w:rsidRDefault="004C6BC9" w:rsidP="004C6BC9">
      <w:pPr>
        <w:pStyle w:val="ppCodeIndent"/>
        <w:rPr>
          <w:b/>
        </w:rPr>
      </w:pPr>
      <w:r w:rsidRPr="0082347F">
        <w:rPr>
          <w:b/>
        </w:rPr>
        <w:t xml:space="preserve">            if (bindingContext.PropertyFilter("Address.CountryRegion"))</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r w:rsidRPr="0082347F">
        <w:rPr>
          <w:b/>
        </w:rPr>
        <w:t xml:space="preserve">                addressViewData.Address.CountryRegion = GetValueFromProvider&lt;string&gt;(</w:t>
      </w:r>
    </w:p>
    <w:p w:rsidR="004C6BC9" w:rsidRPr="0082347F" w:rsidRDefault="004C6BC9" w:rsidP="004C6BC9">
      <w:pPr>
        <w:pStyle w:val="ppCodeIndent"/>
        <w:rPr>
          <w:b/>
        </w:rPr>
      </w:pPr>
      <w:r w:rsidRPr="0082347F">
        <w:rPr>
          <w:b/>
        </w:rPr>
        <w:t xml:space="preserve">                        bindingContext, "Address.CountryRegion");</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p>
    <w:p w:rsidR="004C6BC9" w:rsidRPr="0082347F" w:rsidRDefault="004C6BC9" w:rsidP="004C6BC9">
      <w:pPr>
        <w:pStyle w:val="ppCodeIndent"/>
        <w:rPr>
          <w:b/>
        </w:rPr>
      </w:pPr>
      <w:r w:rsidRPr="0082347F">
        <w:rPr>
          <w:b/>
        </w:rPr>
        <w:t xml:space="preserve">            if (bindingContext.PropertyFilter("Address.PostalCode"))</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r w:rsidRPr="0082347F">
        <w:rPr>
          <w:b/>
        </w:rPr>
        <w:t xml:space="preserve">                addressViewData.Address.PostalCode = GetValueFromProvider&lt;string&gt;(bindingContext, "Address.PostalCode");</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p>
    <w:p w:rsidR="004C6BC9" w:rsidRPr="0082347F" w:rsidRDefault="004C6BC9" w:rsidP="004C6BC9">
      <w:pPr>
        <w:pStyle w:val="ppCodeIndent"/>
        <w:rPr>
          <w:b/>
        </w:rPr>
      </w:pPr>
      <w:r w:rsidRPr="0082347F">
        <w:rPr>
          <w:b/>
        </w:rPr>
        <w:t xml:space="preserve">            if (bindingContext.PropertyFilter("Address.StateProvince"))</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r w:rsidRPr="0082347F">
        <w:rPr>
          <w:b/>
        </w:rPr>
        <w:t xml:space="preserve">                addressViewData.Address.StateProvince = GetValueFromProvider&lt;string&gt;(</w:t>
      </w:r>
    </w:p>
    <w:p w:rsidR="004C6BC9" w:rsidRPr="0082347F" w:rsidRDefault="004C6BC9" w:rsidP="004C6BC9">
      <w:pPr>
        <w:pStyle w:val="ppCodeIndent"/>
        <w:rPr>
          <w:b/>
        </w:rPr>
      </w:pPr>
      <w:r w:rsidRPr="0082347F">
        <w:rPr>
          <w:b/>
        </w:rPr>
        <w:t xml:space="preserve">                        bindingContext, "Address.StateProvince");</w:t>
      </w:r>
    </w:p>
    <w:p w:rsidR="004C6BC9" w:rsidRPr="0082347F" w:rsidRDefault="004C6BC9" w:rsidP="004C6BC9">
      <w:pPr>
        <w:pStyle w:val="ppCodeIndent"/>
        <w:rPr>
          <w:b/>
        </w:rPr>
      </w:pPr>
      <w:r w:rsidRPr="0082347F">
        <w:rPr>
          <w:b/>
        </w:rPr>
        <w:t xml:space="preserve">            }</w:t>
      </w:r>
    </w:p>
    <w:p w:rsidR="004C6BC9" w:rsidRPr="0082347F" w:rsidRDefault="004C6BC9" w:rsidP="004C6BC9">
      <w:pPr>
        <w:pStyle w:val="ppCodeIndent"/>
        <w:rPr>
          <w:b/>
        </w:rPr>
      </w:pPr>
    </w:p>
    <w:p w:rsidR="004C6BC9" w:rsidRPr="0082347F" w:rsidRDefault="004C6BC9" w:rsidP="004C6BC9">
      <w:pPr>
        <w:pStyle w:val="ppCodeIndent"/>
        <w:rPr>
          <w:b/>
        </w:rPr>
      </w:pPr>
      <w:r w:rsidRPr="0082347F">
        <w:rPr>
          <w:b/>
        </w:rPr>
        <w:t xml:space="preserve">            return addressViewData;</w:t>
      </w:r>
    </w:p>
    <w:p w:rsidR="004C6BC9" w:rsidRPr="0082347F" w:rsidRDefault="004C6BC9" w:rsidP="004C6BC9">
      <w:pPr>
        <w:pStyle w:val="ppCodeIndent"/>
      </w:pPr>
      <w:r w:rsidRPr="0082347F">
        <w:rPr>
          <w:b/>
        </w:rPr>
        <w:t xml:space="preserve">        }</w:t>
      </w:r>
    </w:p>
    <w:p w:rsidR="004C6BC9" w:rsidRDefault="004C6BC9" w:rsidP="004C6BC9">
      <w:pPr>
        <w:pStyle w:val="ppCodeIndent"/>
      </w:pPr>
      <w:r>
        <w:t>}</w:t>
      </w:r>
    </w:p>
    <w:p w:rsidR="004C6BC9" w:rsidRDefault="004C6BC9" w:rsidP="004C6BC9">
      <w:pPr>
        <w:pStyle w:val="ppBodyTextIndent"/>
      </w:pPr>
    </w:p>
    <w:p w:rsidR="004C6BC9" w:rsidRDefault="004C6BC9" w:rsidP="004C6BC9">
      <w:pPr>
        <w:pStyle w:val="ppNumberList"/>
      </w:pPr>
      <w:r>
        <w:t xml:space="preserve">Add the </w:t>
      </w:r>
      <w:r w:rsidRPr="008B2B22">
        <w:rPr>
          <w:b/>
        </w:rPr>
        <w:t>GetValueFromProvider</w:t>
      </w:r>
      <w:r w:rsidRPr="00194B27">
        <w:t xml:space="preserve"> </w:t>
      </w:r>
      <w:r>
        <w:t>helper method that gets the values from the binding context as a string and converts them to the appropriate type.</w:t>
      </w:r>
      <w:r w:rsidRPr="00194B27">
        <w:t xml:space="preserve"> </w:t>
      </w:r>
      <w:r>
        <w:t xml:space="preserve">This is </w:t>
      </w:r>
      <w:r w:rsidRPr="00194B27">
        <w:t xml:space="preserve">shown in the following </w:t>
      </w:r>
      <w:r>
        <w:t xml:space="preserve">bolded </w:t>
      </w:r>
      <w:r w:rsidRPr="00194B27">
        <w:t>code.</w:t>
      </w:r>
    </w:p>
    <w:p w:rsidR="008643F8" w:rsidRDefault="008643F8" w:rsidP="008643F8">
      <w:pPr>
        <w:pStyle w:val="ppBodyTextIndent"/>
        <w:numPr>
          <w:ilvl w:val="0"/>
          <w:numId w:val="0"/>
        </w:numPr>
        <w:ind w:left="754"/>
      </w:pPr>
      <w:r>
        <w:t xml:space="preserve">(Code Snippet – </w:t>
      </w:r>
      <w:r w:rsidRPr="008643F8">
        <w:rPr>
          <w:i/>
        </w:rPr>
        <w:t>Enhancing Asp.Net MVC Lab – AddressViewDataBinder GetValueFromProvider Method</w:t>
      </w:r>
      <w:r>
        <w:t>)</w:t>
      </w:r>
    </w:p>
    <w:p w:rsidR="004C6BC9" w:rsidRDefault="004C6BC9" w:rsidP="004C6BC9">
      <w:pPr>
        <w:pStyle w:val="ppCodeLanguageIndent"/>
      </w:pPr>
      <w:r>
        <w:t>C#</w:t>
      </w:r>
    </w:p>
    <w:p w:rsidR="004C6BC9" w:rsidRDefault="004C6BC9" w:rsidP="004C6BC9">
      <w:pPr>
        <w:pStyle w:val="ppCodeIndent"/>
      </w:pPr>
      <w:r>
        <w:t>public class AddressViewDataBinder : IModelBinder</w:t>
      </w:r>
    </w:p>
    <w:p w:rsidR="004C6BC9" w:rsidRDefault="004C6BC9" w:rsidP="004C6BC9">
      <w:pPr>
        <w:pStyle w:val="ppCodeIndent"/>
        <w:rPr>
          <w:b/>
        </w:rPr>
      </w:pPr>
      <w:r>
        <w:t>{</w:t>
      </w:r>
      <w:r w:rsidRPr="008B2B22">
        <w:rPr>
          <w:b/>
        </w:rPr>
        <w:t xml:space="preserve"> </w:t>
      </w:r>
    </w:p>
    <w:p w:rsidR="004C6BC9" w:rsidRPr="004B54D4" w:rsidRDefault="004C6BC9" w:rsidP="004C6BC9">
      <w:pPr>
        <w:pStyle w:val="ppCodeIndent"/>
      </w:pPr>
      <w:r w:rsidRPr="004B54D4">
        <w:t>...</w:t>
      </w:r>
    </w:p>
    <w:p w:rsidR="004C6BC9" w:rsidRPr="008B2B22" w:rsidRDefault="004C6BC9" w:rsidP="004C6BC9">
      <w:pPr>
        <w:pStyle w:val="ppCodeIndent"/>
        <w:rPr>
          <w:b/>
        </w:rPr>
      </w:pPr>
      <w:r w:rsidRPr="008B2B22">
        <w:rPr>
          <w:b/>
        </w:rPr>
        <w:t xml:space="preserve">    private static T GetValueFromProvider&lt;T&gt;(ModelBindingContext bindingContext, string key)</w:t>
      </w:r>
    </w:p>
    <w:p w:rsidR="004C6BC9" w:rsidRPr="008B2B22" w:rsidRDefault="004C6BC9" w:rsidP="004C6BC9">
      <w:pPr>
        <w:pStyle w:val="ppCodeIndent"/>
        <w:rPr>
          <w:b/>
        </w:rPr>
      </w:pPr>
      <w:r w:rsidRPr="008B2B22">
        <w:rPr>
          <w:b/>
        </w:rPr>
        <w:t xml:space="preserve">    {</w:t>
      </w:r>
    </w:p>
    <w:p w:rsidR="004C6BC9" w:rsidRPr="008B2B22" w:rsidRDefault="004C6BC9" w:rsidP="004C6BC9">
      <w:pPr>
        <w:pStyle w:val="ppCodeIndent"/>
        <w:rPr>
          <w:b/>
        </w:rPr>
      </w:pPr>
      <w:r w:rsidRPr="008B2B22">
        <w:rPr>
          <w:b/>
        </w:rPr>
        <w:lastRenderedPageBreak/>
        <w:t xml:space="preserve">        ValueProviderResult valueProviderResult;</w:t>
      </w:r>
    </w:p>
    <w:p w:rsidR="004C6BC9" w:rsidRPr="008B2B22" w:rsidRDefault="004C6BC9" w:rsidP="004C6BC9">
      <w:pPr>
        <w:pStyle w:val="ppCodeIndent"/>
        <w:rPr>
          <w:b/>
        </w:rPr>
      </w:pPr>
      <w:r w:rsidRPr="008B2B22">
        <w:rPr>
          <w:b/>
        </w:rPr>
        <w:t xml:space="preserve">        bindingContext.ValueProvider.TryGetValue(key, out valueProviderResult);</w:t>
      </w:r>
    </w:p>
    <w:p w:rsidR="004C6BC9" w:rsidRPr="008B2B22" w:rsidRDefault="004C6BC9" w:rsidP="004C6BC9">
      <w:pPr>
        <w:pStyle w:val="ppCodeIndent"/>
        <w:rPr>
          <w:b/>
        </w:rPr>
      </w:pPr>
      <w:r w:rsidRPr="008B2B22">
        <w:rPr>
          <w:b/>
        </w:rPr>
        <w:t xml:space="preserve">        if (valueProviderResult != null)</w:t>
      </w:r>
    </w:p>
    <w:p w:rsidR="004C6BC9" w:rsidRPr="008B2B22" w:rsidRDefault="004C6BC9" w:rsidP="004C6BC9">
      <w:pPr>
        <w:pStyle w:val="ppCodeIndent"/>
        <w:rPr>
          <w:b/>
        </w:rPr>
      </w:pPr>
      <w:r w:rsidRPr="008B2B22">
        <w:rPr>
          <w:b/>
        </w:rPr>
        <w:t xml:space="preserve">        {</w:t>
      </w:r>
    </w:p>
    <w:p w:rsidR="004C6BC9" w:rsidRPr="008B2B22" w:rsidRDefault="004C6BC9" w:rsidP="004C6BC9">
      <w:pPr>
        <w:pStyle w:val="ppCodeIndent"/>
        <w:rPr>
          <w:b/>
        </w:rPr>
      </w:pPr>
      <w:r w:rsidRPr="008B2B22">
        <w:rPr>
          <w:b/>
        </w:rPr>
        <w:t xml:space="preserve">            return (T)valueProviderResult.ConvertTo(typeof(T));</w:t>
      </w:r>
    </w:p>
    <w:p w:rsidR="004C6BC9" w:rsidRPr="008B2B22" w:rsidRDefault="004C6BC9" w:rsidP="004C6BC9">
      <w:pPr>
        <w:pStyle w:val="ppCodeIndent"/>
        <w:rPr>
          <w:b/>
        </w:rPr>
      </w:pPr>
      <w:r w:rsidRPr="008B2B22">
        <w:rPr>
          <w:b/>
        </w:rPr>
        <w:t xml:space="preserve">        }</w:t>
      </w:r>
    </w:p>
    <w:p w:rsidR="004C6BC9" w:rsidRPr="008B2B22" w:rsidRDefault="004C6BC9" w:rsidP="004C6BC9">
      <w:pPr>
        <w:pStyle w:val="ppCodeIndent"/>
        <w:rPr>
          <w:b/>
        </w:rPr>
      </w:pPr>
    </w:p>
    <w:p w:rsidR="004C6BC9" w:rsidRPr="008B2B22" w:rsidRDefault="004C6BC9" w:rsidP="004C6BC9">
      <w:pPr>
        <w:pStyle w:val="ppCodeIndent"/>
        <w:rPr>
          <w:b/>
        </w:rPr>
      </w:pPr>
      <w:r w:rsidRPr="008B2B22">
        <w:rPr>
          <w:b/>
        </w:rPr>
        <w:t xml:space="preserve">        return default(T);</w:t>
      </w:r>
    </w:p>
    <w:p w:rsidR="004C6BC9" w:rsidRPr="008B2B22" w:rsidRDefault="004C6BC9" w:rsidP="004C6BC9">
      <w:pPr>
        <w:pStyle w:val="ppCodeIndent"/>
        <w:rPr>
          <w:b/>
        </w:rPr>
      </w:pPr>
      <w:r w:rsidRPr="008B2B22">
        <w:rPr>
          <w:b/>
        </w:rPr>
        <w:t xml:space="preserve">    }</w:t>
      </w:r>
    </w:p>
    <w:p w:rsidR="004C6BC9" w:rsidRDefault="004C6BC9" w:rsidP="004C6BC9">
      <w:pPr>
        <w:pStyle w:val="ppCodeIndent"/>
      </w:pPr>
      <w:r>
        <w:t>}</w:t>
      </w:r>
    </w:p>
    <w:p w:rsidR="007A6F7D" w:rsidRDefault="007A6F7D" w:rsidP="007A6F7D">
      <w:pPr>
        <w:pStyle w:val="ppBodyTextIndent"/>
      </w:pPr>
    </w:p>
    <w:p w:rsidR="007A6F7D" w:rsidRDefault="007A6F7D" w:rsidP="007A6F7D">
      <w:pPr>
        <w:pStyle w:val="ppNumberList"/>
      </w:pPr>
      <w:r>
        <w:t xml:space="preserve">Register the model binder in the </w:t>
      </w:r>
      <w:r w:rsidRPr="00720C47">
        <w:rPr>
          <w:b/>
        </w:rPr>
        <w:t>Global.asax</w:t>
      </w:r>
      <w:r>
        <w:t xml:space="preserve"> file. To do this, open the </w:t>
      </w:r>
      <w:r w:rsidRPr="00720C47">
        <w:rPr>
          <w:b/>
        </w:rPr>
        <w:t>Global.asax</w:t>
      </w:r>
      <w:r>
        <w:t xml:space="preserve"> file, and add the following bolded code inside the </w:t>
      </w:r>
      <w:r w:rsidRPr="00BB0061">
        <w:rPr>
          <w:b/>
        </w:rPr>
        <w:t>Application_Start</w:t>
      </w:r>
      <w:r>
        <w:t xml:space="preserve"> method.</w:t>
      </w:r>
    </w:p>
    <w:p w:rsidR="007A6F7D" w:rsidRDefault="007A6F7D" w:rsidP="007A6F7D">
      <w:pPr>
        <w:pStyle w:val="ppCodeLanguageIndent"/>
      </w:pPr>
      <w:r>
        <w:t>C#</w:t>
      </w:r>
    </w:p>
    <w:p w:rsidR="007A6F7D" w:rsidRDefault="007A6F7D" w:rsidP="007A6F7D">
      <w:pPr>
        <w:pStyle w:val="ppCodeIndent"/>
      </w:pPr>
      <w:r>
        <w:t>protected void Application_Start()</w:t>
      </w:r>
    </w:p>
    <w:p w:rsidR="007A6F7D" w:rsidRDefault="007A6F7D" w:rsidP="007A6F7D">
      <w:pPr>
        <w:pStyle w:val="ppCodeIndent"/>
      </w:pPr>
      <w:r>
        <w:t>{</w:t>
      </w:r>
    </w:p>
    <w:p w:rsidR="007A6F7D" w:rsidRDefault="007A6F7D" w:rsidP="007A6F7D">
      <w:pPr>
        <w:pStyle w:val="ppCodeIndent"/>
      </w:pPr>
      <w:r>
        <w:t xml:space="preserve">    RegisterRoutes(RouteTable.Routes);</w:t>
      </w:r>
    </w:p>
    <w:p w:rsidR="007A6F7D" w:rsidRPr="00416D5A" w:rsidRDefault="007A6F7D" w:rsidP="007A6F7D">
      <w:pPr>
        <w:pStyle w:val="ppCodeIndent"/>
        <w:rPr>
          <w:b/>
        </w:rPr>
      </w:pPr>
      <w:r>
        <w:t xml:space="preserve">    </w:t>
      </w:r>
      <w:r w:rsidRPr="00416D5A">
        <w:rPr>
          <w:b/>
        </w:rPr>
        <w:t>ModelBinders.Binders.Add(typeof(AddressViewData), new AddressViewDataBinder());</w:t>
      </w:r>
    </w:p>
    <w:p w:rsidR="007A6F7D" w:rsidRDefault="007A6F7D" w:rsidP="007A6F7D">
      <w:pPr>
        <w:pStyle w:val="ppCodeIndent"/>
      </w:pPr>
      <w:r>
        <w:t>}</w:t>
      </w:r>
    </w:p>
    <w:p w:rsidR="007A6F7D" w:rsidRDefault="007A6F7D" w:rsidP="007A6F7D">
      <w:pPr>
        <w:pStyle w:val="ppNoteIndent"/>
      </w:pPr>
      <w:r w:rsidRPr="00ED24BA">
        <w:rPr>
          <w:b/>
        </w:rPr>
        <w:t>Note:</w:t>
      </w:r>
      <w:r>
        <w:t xml:space="preserve"> </w:t>
      </w:r>
      <w:r w:rsidRPr="00ED24BA">
        <w:t xml:space="preserve">ASP.NET MVC also supports the ability to register binders at application startup using the </w:t>
      </w:r>
      <w:r w:rsidRPr="00ED24BA">
        <w:rPr>
          <w:b/>
        </w:rPr>
        <w:t>ModelBinders.Binders</w:t>
      </w:r>
      <w:r w:rsidRPr="00ED24BA">
        <w:t xml:space="preserve"> collection. This is useful when you want to use a type written by a third party (that you can't annotate) or if you don't want to add a binder attribute annotation on your model object directly.</w:t>
      </w:r>
      <w:r>
        <w:t xml:space="preserve"> Additionally, binders can be registered at other levels within an MVC application, such as a parameter attribute, or as </w:t>
      </w:r>
      <w:r w:rsidRPr="00ED24BA">
        <w:t>an attribute on the type of the parameter being passed to the action method</w:t>
      </w:r>
      <w:r>
        <w:t>.</w:t>
      </w:r>
    </w:p>
    <w:p w:rsidR="007A6F7D" w:rsidRPr="00194B27" w:rsidRDefault="007A6F7D" w:rsidP="007A6F7D">
      <w:pPr>
        <w:pStyle w:val="ppListEnd"/>
      </w:pPr>
    </w:p>
    <w:p w:rsidR="007A6F7D" w:rsidRDefault="007A6F7D" w:rsidP="007A6F7D">
      <w:pPr>
        <w:pStyle w:val="ppProcedureStart"/>
      </w:pPr>
      <w:bookmarkStart w:id="11" w:name="_Toc223948241"/>
      <w:bookmarkStart w:id="12" w:name="_Toc224120013"/>
      <w:r>
        <w:t>Task 3 – Using the UpdateModel and TryUpdateModel Helper Methods</w:t>
      </w:r>
      <w:bookmarkEnd w:id="11"/>
      <w:bookmarkEnd w:id="12"/>
    </w:p>
    <w:p w:rsidR="007A6F7D" w:rsidRDefault="007A6F7D" w:rsidP="007A6F7D">
      <w:r>
        <w:t xml:space="preserve">In this task you will learn how to use the </w:t>
      </w:r>
      <w:r w:rsidRPr="008D41A1">
        <w:rPr>
          <w:b/>
        </w:rPr>
        <w:t>UpdateModel</w:t>
      </w:r>
      <w:r>
        <w:t xml:space="preserve"> and </w:t>
      </w:r>
      <w:r w:rsidRPr="008D41A1">
        <w:rPr>
          <w:b/>
        </w:rPr>
        <w:t>TryUpdateModel</w:t>
      </w:r>
      <w:r>
        <w:t xml:space="preserve"> helper methods </w:t>
      </w:r>
      <w:r w:rsidRPr="00D64FF3">
        <w:rPr>
          <w:rFonts w:eastAsia="Times New Roman"/>
          <w:lang w:eastAsia="es-AR" w:bidi="ar-SA"/>
        </w:rPr>
        <w:t>that enable incoming form input values to be mapped to existing model object instances within action methods</w:t>
      </w:r>
      <w:r>
        <w:t>.</w:t>
      </w:r>
    </w:p>
    <w:p w:rsidR="007A6F7D" w:rsidRPr="00D77C91" w:rsidRDefault="007A6F7D" w:rsidP="007A6F7D">
      <w:pPr>
        <w:pStyle w:val="ppNote"/>
      </w:pPr>
      <w:r w:rsidRPr="00D77C91">
        <w:rPr>
          <w:b/>
        </w:rPr>
        <w:t>Note:</w:t>
      </w:r>
      <w:r>
        <w:t xml:space="preserve"> </w:t>
      </w:r>
      <w:r w:rsidRPr="00D77C91">
        <w:t xml:space="preserve">The </w:t>
      </w:r>
      <w:r w:rsidRPr="00D77C91">
        <w:rPr>
          <w:b/>
        </w:rPr>
        <w:t>ModelBinder</w:t>
      </w:r>
      <w:r w:rsidRPr="00D77C91">
        <w:t xml:space="preserve"> support </w:t>
      </w:r>
      <w:r>
        <w:t>explained previously</w:t>
      </w:r>
      <w:r w:rsidRPr="00D77C91">
        <w:t xml:space="preserve"> is great for scenarios where you want to instantiate new objects and pass them in as arguments </w:t>
      </w:r>
      <w:r>
        <w:t xml:space="preserve">to a controller action method. </w:t>
      </w:r>
      <w:r w:rsidRPr="00D77C91">
        <w:t>There are also scenarios, though, when you want to be able to bind input values to existing object instances that you own retrieving/creating yourself within the action method.  For example, when enabling an edit scenario for an existing product in the database, you might want to use an ORM to retrieve an existing product instance from the database first within your action method, then bind the new input values to the retrieved product instance, and then save the changes back to the database.</w:t>
      </w:r>
    </w:p>
    <w:p w:rsidR="007A6F7D" w:rsidRPr="00D77C91" w:rsidRDefault="007A6F7D" w:rsidP="007A6F7D">
      <w:pPr>
        <w:pStyle w:val="ppBodyText"/>
      </w:pPr>
    </w:p>
    <w:p w:rsidR="007A6F7D" w:rsidRPr="00A82CB0" w:rsidRDefault="007A6F7D" w:rsidP="007A6F7D">
      <w:pPr>
        <w:pStyle w:val="ppNumberList"/>
        <w:rPr>
          <w:rFonts w:eastAsia="Times New Roman"/>
          <w:lang w:eastAsia="es-AR" w:bidi="ar-SA"/>
        </w:rPr>
      </w:pPr>
      <w:r>
        <w:lastRenderedPageBreak/>
        <w:t xml:space="preserve">Open the </w:t>
      </w:r>
      <w:r>
        <w:rPr>
          <w:b/>
        </w:rPr>
        <w:t>Address</w:t>
      </w:r>
      <w:r w:rsidRPr="00C22B16">
        <w:rPr>
          <w:b/>
        </w:rPr>
        <w:t>Controller</w:t>
      </w:r>
      <w:r>
        <w:t xml:space="preserve"> class. To do this, in the</w:t>
      </w:r>
      <w:r w:rsidRPr="00200165">
        <w:t xml:space="preserve"> </w:t>
      </w:r>
      <w:r w:rsidRPr="00200165">
        <w:rPr>
          <w:b/>
        </w:rPr>
        <w:t>Solution Explorer</w:t>
      </w:r>
      <w:r w:rsidRPr="009F17FB">
        <w:t>,</w:t>
      </w:r>
      <w:r>
        <w:t xml:space="preserve"> double click the </w:t>
      </w:r>
      <w:r w:rsidRPr="00D77C91">
        <w:rPr>
          <w:b/>
        </w:rPr>
        <w:t>AddressController.cs</w:t>
      </w:r>
      <w:r>
        <w:t xml:space="preserve"> file, located inside the </w:t>
      </w:r>
      <w:r w:rsidRPr="009F17FB">
        <w:rPr>
          <w:b/>
        </w:rPr>
        <w:t>Controllers</w:t>
      </w:r>
      <w:r>
        <w:t xml:space="preserve"> folder.</w:t>
      </w:r>
    </w:p>
    <w:p w:rsidR="007A6F7D" w:rsidRPr="00D43FC8" w:rsidRDefault="007A6F7D" w:rsidP="007A6F7D">
      <w:pPr>
        <w:pStyle w:val="ppNumberList"/>
        <w:rPr>
          <w:rFonts w:eastAsia="Times New Roman"/>
          <w:lang w:eastAsia="es-AR" w:bidi="ar-SA"/>
        </w:rPr>
      </w:pPr>
      <w:r>
        <w:t xml:space="preserve">Look for the </w:t>
      </w:r>
      <w:r w:rsidRPr="00735581">
        <w:rPr>
          <w:b/>
        </w:rPr>
        <w:t>Edit</w:t>
      </w:r>
      <w:r w:rsidRPr="00735581">
        <w:t xml:space="preserve"> act</w:t>
      </w:r>
      <w:r>
        <w:t xml:space="preserve">ion method that handles POST operations (specifically the one that has the </w:t>
      </w:r>
      <w:r w:rsidRPr="00735581">
        <w:rPr>
          <w:b/>
        </w:rPr>
        <w:t>AcceptVerbs(HttpVerbs.Post)</w:t>
      </w:r>
      <w:r>
        <w:t xml:space="preserve"> attribute applied).</w:t>
      </w:r>
    </w:p>
    <w:p w:rsidR="007A6F7D" w:rsidRPr="00D43FC8" w:rsidRDefault="007A6F7D" w:rsidP="007A6F7D">
      <w:pPr>
        <w:pStyle w:val="ppBodyTextIndent"/>
        <w:rPr>
          <w:rFonts w:eastAsia="Times New Roman"/>
          <w:lang w:eastAsia="es-AR" w:bidi="ar-SA"/>
        </w:rPr>
      </w:pPr>
      <w:r>
        <w:t xml:space="preserve">Notice that the </w:t>
      </w:r>
      <w:r w:rsidRPr="001B4EAE">
        <w:rPr>
          <w:b/>
        </w:rPr>
        <w:t>UpdateModel</w:t>
      </w:r>
      <w:r>
        <w:t xml:space="preserve"> helper method is used in the method’s body.</w:t>
      </w:r>
    </w:p>
    <w:p w:rsidR="007A6F7D" w:rsidRDefault="007A6F7D" w:rsidP="007A6F7D">
      <w:pPr>
        <w:pStyle w:val="ppFigureIndent"/>
        <w:keepNext/>
      </w:pPr>
      <w:r>
        <w:rPr>
          <w:rFonts w:eastAsia="Times New Roman"/>
          <w:noProof/>
          <w:lang w:bidi="ar-SA"/>
        </w:rPr>
        <w:drawing>
          <wp:inline distT="0" distB="0" distL="0" distR="0">
            <wp:extent cx="4572000" cy="2290010"/>
            <wp:effectExtent l="19050" t="0" r="0" b="0"/>
            <wp:docPr id="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572000" cy="2290010"/>
                    </a:xfrm>
                    <a:prstGeom prst="rect">
                      <a:avLst/>
                    </a:prstGeom>
                    <a:noFill/>
                    <a:ln w="9525">
                      <a:noFill/>
                      <a:miter lim="800000"/>
                      <a:headEnd/>
                      <a:tailEnd/>
                    </a:ln>
                  </pic:spPr>
                </pic:pic>
              </a:graphicData>
            </a:graphic>
          </wp:inline>
        </w:drawing>
      </w:r>
    </w:p>
    <w:p w:rsidR="007A6F7D" w:rsidRDefault="007A6F7D" w:rsidP="007A6F7D">
      <w:pPr>
        <w:pStyle w:val="ppFigureNumberIndent"/>
      </w:pPr>
      <w:r>
        <w:t xml:space="preserve">Figure </w:t>
      </w:r>
      <w:fldSimple w:instr=" SEQ Figure \* ARABIC ">
        <w:r w:rsidR="009D3035">
          <w:rPr>
            <w:noProof/>
          </w:rPr>
          <w:t>3</w:t>
        </w:r>
      </w:fldSimple>
    </w:p>
    <w:p w:rsidR="007A6F7D" w:rsidRPr="00D43FC8" w:rsidRDefault="007A6F7D" w:rsidP="007A6F7D">
      <w:pPr>
        <w:pStyle w:val="ppFigureCaptionIndent"/>
      </w:pPr>
      <w:r>
        <w:t>Calling the UpdateModel method in the Edit action method</w:t>
      </w:r>
    </w:p>
    <w:p w:rsidR="007A6F7D" w:rsidRPr="004831EE" w:rsidRDefault="007A6F7D" w:rsidP="007A6F7D">
      <w:pPr>
        <w:pStyle w:val="ppBodyTextIndent"/>
        <w:rPr>
          <w:rFonts w:eastAsia="Times New Roman"/>
          <w:lang w:eastAsia="es-AR" w:bidi="ar-SA"/>
        </w:rPr>
      </w:pPr>
    </w:p>
    <w:p w:rsidR="007A6F7D" w:rsidRPr="00A82CB0" w:rsidRDefault="007A6F7D" w:rsidP="007A6F7D">
      <w:pPr>
        <w:pStyle w:val="ppNoteIndent"/>
        <w:rPr>
          <w:rFonts w:eastAsia="Times New Roman"/>
          <w:lang w:eastAsia="es-AR" w:bidi="ar-SA"/>
        </w:rPr>
      </w:pPr>
      <w:r w:rsidRPr="00644DCB">
        <w:rPr>
          <w:b/>
        </w:rPr>
        <w:t>Note:</w:t>
      </w:r>
      <w:r>
        <w:t xml:space="preserve"> The </w:t>
      </w:r>
      <w:r w:rsidRPr="00644DCB">
        <w:rPr>
          <w:b/>
        </w:rPr>
        <w:t>UpdateModel</w:t>
      </w:r>
      <w:r>
        <w:t xml:space="preserve"> helper method </w:t>
      </w:r>
      <w:r w:rsidRPr="00644DCB">
        <w:t>allow</w:t>
      </w:r>
      <w:r>
        <w:t>s</w:t>
      </w:r>
      <w:r w:rsidRPr="00644DCB">
        <w:t xml:space="preserve"> you to pass in an existing object instance as the first argument, and </w:t>
      </w:r>
      <w:r>
        <w:t xml:space="preserve">optionally </w:t>
      </w:r>
      <w:r w:rsidRPr="00644DCB">
        <w:t xml:space="preserve">as a second argument you pass in a security white-list of </w:t>
      </w:r>
      <w:r>
        <w:t xml:space="preserve">specific </w:t>
      </w:r>
      <w:r w:rsidRPr="00644DCB">
        <w:t>properties you want to update using the form post values</w:t>
      </w:r>
      <w:r>
        <w:t xml:space="preserve">. </w:t>
      </w:r>
      <w:r w:rsidRPr="00644DCB">
        <w:t xml:space="preserve">The </w:t>
      </w:r>
      <w:r w:rsidRPr="00644DCB">
        <w:rPr>
          <w:b/>
        </w:rPr>
        <w:t>UpdateModel</w:t>
      </w:r>
      <w:r w:rsidRPr="00644DCB">
        <w:t xml:space="preserve"> method will attempt to update all of the properties </w:t>
      </w:r>
      <w:r>
        <w:t>in the</w:t>
      </w:r>
      <w:r w:rsidRPr="00644DCB">
        <w:t xml:space="preserve"> list</w:t>
      </w:r>
      <w:r>
        <w:t>. If you do not provide this list, the default behavior is to update all the properties of the model. I</w:t>
      </w:r>
      <w:r w:rsidRPr="00644DCB">
        <w:t>f any of them fail</w:t>
      </w:r>
      <w:r>
        <w:t>,</w:t>
      </w:r>
      <w:r w:rsidRPr="00644DCB">
        <w:t xml:space="preserve"> the </w:t>
      </w:r>
      <w:r>
        <w:t>method will raise an exception.</w:t>
      </w:r>
    </w:p>
    <w:p w:rsidR="007A6F7D" w:rsidRDefault="007A6F7D" w:rsidP="007A6F7D">
      <w:pPr>
        <w:pStyle w:val="ppBodyTextIndent"/>
      </w:pPr>
    </w:p>
    <w:p w:rsidR="007A6F7D" w:rsidRDefault="007A6F7D" w:rsidP="007A6F7D">
      <w:pPr>
        <w:pStyle w:val="ppNumberList"/>
      </w:pPr>
      <w:r>
        <w:t xml:space="preserve">Replace the line of code where the </w:t>
      </w:r>
      <w:r w:rsidRPr="00644DCB">
        <w:rPr>
          <w:b/>
        </w:rPr>
        <w:t>UpdateModel</w:t>
      </w:r>
      <w:r>
        <w:t xml:space="preserve"> method is invoked, with a </w:t>
      </w:r>
      <w:r w:rsidRPr="00F94B1E">
        <w:rPr>
          <w:b/>
        </w:rPr>
        <w:t>TryUpdateModel</w:t>
      </w:r>
      <w:r>
        <w:t xml:space="preserve"> call and store the result value in a </w:t>
      </w:r>
      <w:r w:rsidRPr="00A93AA6">
        <w:rPr>
          <w:b/>
        </w:rPr>
        <w:t>Boolean</w:t>
      </w:r>
      <w:r>
        <w:t xml:space="preserve"> variable. Also create a variable to store the value providers, which can be get from the </w:t>
      </w:r>
      <w:r w:rsidRPr="00FE6085">
        <w:rPr>
          <w:b/>
        </w:rPr>
        <w:t>FormCollection</w:t>
      </w:r>
      <w:r>
        <w:t xml:space="preserve"> instance. The updated code is shown in the following  bolded code:</w:t>
      </w:r>
    </w:p>
    <w:p w:rsidR="007A6F7D" w:rsidRDefault="007A6F7D" w:rsidP="007A6F7D">
      <w:pPr>
        <w:pStyle w:val="ppCodeLanguageIndent"/>
      </w:pPr>
      <w:r>
        <w:t>C#</w:t>
      </w:r>
    </w:p>
    <w:p w:rsidR="007A6F7D" w:rsidRDefault="007A6F7D" w:rsidP="007A6F7D">
      <w:pPr>
        <w:pStyle w:val="ppCodeIndent"/>
      </w:pPr>
      <w:r>
        <w:t>[AcceptVerbs(HttpVerbs.Post)]</w:t>
      </w:r>
    </w:p>
    <w:p w:rsidR="007A6F7D" w:rsidRDefault="007A6F7D" w:rsidP="007A6F7D">
      <w:pPr>
        <w:pStyle w:val="ppCodeIndent"/>
      </w:pPr>
      <w:r>
        <w:t>public ActionResult Edit(int addressId, int customerId, FormCollection collection)</w:t>
      </w:r>
    </w:p>
    <w:p w:rsidR="007A6F7D" w:rsidRDefault="007A6F7D" w:rsidP="007A6F7D">
      <w:pPr>
        <w:pStyle w:val="ppCodeIndent"/>
      </w:pPr>
      <w:r>
        <w:t>{</w:t>
      </w:r>
    </w:p>
    <w:p w:rsidR="007A6F7D" w:rsidRDefault="007A6F7D" w:rsidP="007A6F7D">
      <w:pPr>
        <w:pStyle w:val="ppCodeIndent"/>
      </w:pPr>
      <w:r>
        <w:t xml:space="preserve">    try</w:t>
      </w:r>
    </w:p>
    <w:p w:rsidR="007A6F7D" w:rsidRDefault="007A6F7D" w:rsidP="007A6F7D">
      <w:pPr>
        <w:pStyle w:val="ppCodeIndent"/>
      </w:pPr>
      <w:r>
        <w:t xml:space="preserve">    {</w:t>
      </w:r>
    </w:p>
    <w:p w:rsidR="007A6F7D" w:rsidRDefault="007A6F7D" w:rsidP="007A6F7D">
      <w:pPr>
        <w:pStyle w:val="ppCodeIndent"/>
      </w:pPr>
      <w:r>
        <w:t xml:space="preserve">        AddressViewData addressViewData = new AddressViewData();</w:t>
      </w:r>
    </w:p>
    <w:p w:rsidR="007A6F7D" w:rsidRDefault="007A6F7D" w:rsidP="007A6F7D">
      <w:pPr>
        <w:pStyle w:val="ppCodeIndent"/>
      </w:pPr>
      <w:r>
        <w:lastRenderedPageBreak/>
        <w:t xml:space="preserve">        addressViewData.Address = this.</w:t>
      </w:r>
      <w:r w:rsidR="00E03FE6" w:rsidRPr="00E03FE6">
        <w:t>repository</w:t>
      </w:r>
      <w:r>
        <w:t>.GetAddressById(addressId);</w:t>
      </w:r>
    </w:p>
    <w:p w:rsidR="007A6F7D" w:rsidRDefault="007A6F7D" w:rsidP="007A6F7D">
      <w:pPr>
        <w:pStyle w:val="ppCodeIndent"/>
      </w:pPr>
    </w:p>
    <w:p w:rsidR="007A6F7D" w:rsidRPr="00F94B1E" w:rsidRDefault="007A6F7D" w:rsidP="007A6F7D">
      <w:pPr>
        <w:pStyle w:val="ppCodeIndent"/>
        <w:rPr>
          <w:b/>
        </w:rPr>
      </w:pPr>
      <w:r>
        <w:t xml:space="preserve">        </w:t>
      </w:r>
      <w:r w:rsidRPr="00F94B1E">
        <w:rPr>
          <w:b/>
        </w:rPr>
        <w:t>IDictionary&lt;string, ValueProviderResult&gt; valueProviders = collection.ToValueProvider();</w:t>
      </w:r>
    </w:p>
    <w:p w:rsidR="007A6F7D" w:rsidRDefault="007A6F7D" w:rsidP="007A6F7D">
      <w:pPr>
        <w:pStyle w:val="ppCodeIndent"/>
      </w:pPr>
    </w:p>
    <w:p w:rsidR="007A6F7D" w:rsidRPr="00F94B1E" w:rsidRDefault="007A6F7D" w:rsidP="007A6F7D">
      <w:pPr>
        <w:pStyle w:val="ppCodeIndent"/>
        <w:rPr>
          <w:b/>
        </w:rPr>
      </w:pPr>
      <w:r>
        <w:t xml:space="preserve">        </w:t>
      </w:r>
      <w:r w:rsidRPr="00F94B1E">
        <w:rPr>
          <w:b/>
        </w:rPr>
        <w:t xml:space="preserve">bool updateModelResult = TryUpdateModel(addressViewData, </w:t>
      </w:r>
      <w:r>
        <w:rPr>
          <w:b/>
        </w:rPr>
        <w:t>null</w:t>
      </w:r>
      <w:r w:rsidRPr="00F94B1E">
        <w:rPr>
          <w:b/>
        </w:rPr>
        <w:t>, null, new[] { "</w:t>
      </w:r>
      <w:r>
        <w:rPr>
          <w:b/>
        </w:rPr>
        <w:t>Address.</w:t>
      </w:r>
      <w:r w:rsidRPr="00F94B1E">
        <w:rPr>
          <w:b/>
        </w:rPr>
        <w:t>CountryRegion" }, valueProviders);</w:t>
      </w:r>
    </w:p>
    <w:p w:rsidR="007A6F7D" w:rsidRDefault="007A6F7D" w:rsidP="007A6F7D">
      <w:pPr>
        <w:pStyle w:val="ppCodeIndent"/>
      </w:pPr>
      <w:r>
        <w:t xml:space="preserve">    }</w:t>
      </w:r>
    </w:p>
    <w:p w:rsidR="007A6F7D" w:rsidRDefault="007A6F7D" w:rsidP="007A6F7D">
      <w:pPr>
        <w:pStyle w:val="ppCodeIndent"/>
      </w:pPr>
      <w:r>
        <w:t xml:space="preserve">    catch</w:t>
      </w:r>
    </w:p>
    <w:p w:rsidR="007A6F7D" w:rsidRDefault="007A6F7D" w:rsidP="007A6F7D">
      <w:pPr>
        <w:pStyle w:val="ppCodeIndent"/>
      </w:pPr>
      <w:r>
        <w:t xml:space="preserve">    {</w:t>
      </w:r>
    </w:p>
    <w:p w:rsidR="007A6F7D" w:rsidRDefault="007A6F7D" w:rsidP="007A6F7D">
      <w:pPr>
        <w:pStyle w:val="ppCodeIndent"/>
      </w:pPr>
      <w:r>
        <w:t xml:space="preserve">        return View();</w:t>
      </w:r>
    </w:p>
    <w:p w:rsidR="007A6F7D" w:rsidRDefault="007A6F7D" w:rsidP="007A6F7D">
      <w:pPr>
        <w:pStyle w:val="ppCodeIndent"/>
      </w:pPr>
      <w:r>
        <w:t xml:space="preserve">    }</w:t>
      </w:r>
    </w:p>
    <w:p w:rsidR="007A6F7D" w:rsidRDefault="007A6F7D" w:rsidP="007A6F7D">
      <w:pPr>
        <w:pStyle w:val="ppCodeIndent"/>
      </w:pPr>
      <w:r>
        <w:t>}</w:t>
      </w:r>
    </w:p>
    <w:p w:rsidR="007A6F7D" w:rsidRDefault="007A6F7D" w:rsidP="007A6F7D">
      <w:pPr>
        <w:pStyle w:val="ppBodyTextIndent"/>
      </w:pPr>
    </w:p>
    <w:p w:rsidR="007A6F7D" w:rsidRPr="00D97C84" w:rsidRDefault="007A6F7D" w:rsidP="007A6F7D">
      <w:pPr>
        <w:pStyle w:val="ppNoteIndent"/>
        <w:rPr>
          <w:b/>
        </w:rPr>
      </w:pPr>
      <w:r w:rsidRPr="00F94B1E">
        <w:rPr>
          <w:b/>
        </w:rPr>
        <w:t xml:space="preserve">Note: </w:t>
      </w:r>
      <w:r>
        <w:t xml:space="preserve">The </w:t>
      </w:r>
      <w:r w:rsidRPr="00F94B1E">
        <w:rPr>
          <w:b/>
        </w:rPr>
        <w:t>TryUpdateModel</w:t>
      </w:r>
      <w:r>
        <w:t xml:space="preserve"> helper method has the same purpose as the </w:t>
      </w:r>
      <w:r w:rsidRPr="00F94B1E">
        <w:rPr>
          <w:b/>
        </w:rPr>
        <w:t>UpdateModel</w:t>
      </w:r>
      <w:r>
        <w:t xml:space="preserve"> method. The major difference between them is that the </w:t>
      </w:r>
      <w:r w:rsidRPr="00F94B1E">
        <w:rPr>
          <w:b/>
        </w:rPr>
        <w:t>TryUpdateModel</w:t>
      </w:r>
      <w:r>
        <w:t xml:space="preserve"> returns a </w:t>
      </w:r>
      <w:r w:rsidRPr="00D77C91">
        <w:rPr>
          <w:b/>
        </w:rPr>
        <w:t>Boolean</w:t>
      </w:r>
      <w:r>
        <w:t xml:space="preserve"> value of false if the mapping of properties fails, and true if everything worked well, while </w:t>
      </w:r>
      <w:r w:rsidRPr="00F94B1E">
        <w:rPr>
          <w:b/>
        </w:rPr>
        <w:t>UpdateModel</w:t>
      </w:r>
      <w:r>
        <w:t xml:space="preserve"> does not have a return value, and always throws an exception when the mapping fails.</w:t>
      </w:r>
    </w:p>
    <w:p w:rsidR="007A6F7D" w:rsidRPr="00F94B1E" w:rsidRDefault="007A6F7D" w:rsidP="007A6F7D">
      <w:pPr>
        <w:pStyle w:val="ppNoteIndent"/>
        <w:rPr>
          <w:b/>
        </w:rPr>
      </w:pPr>
      <w:r>
        <w:t>Nevertheless, they both work the same way, updating all properties whose mapping does not fail even if some property update do fail.</w:t>
      </w:r>
      <w:r>
        <w:br/>
        <w:t>C</w:t>
      </w:r>
      <w:r w:rsidRPr="00F94B1E">
        <w:t>hoose whichever method works best with your error handling preferences.</w:t>
      </w:r>
    </w:p>
    <w:p w:rsidR="007A6F7D" w:rsidRDefault="007A6F7D" w:rsidP="007A6F7D">
      <w:pPr>
        <w:pStyle w:val="ppBodyTextIndent"/>
      </w:pPr>
      <w:r>
        <w:t xml:space="preserve">Notice that you are using an overload of the </w:t>
      </w:r>
      <w:r w:rsidRPr="001F4107">
        <w:rPr>
          <w:b/>
        </w:rPr>
        <w:t>TryUpdateModel</w:t>
      </w:r>
      <w:r>
        <w:t xml:space="preserve"> method which accepts the following parameters:</w:t>
      </w:r>
    </w:p>
    <w:p w:rsidR="007A6F7D" w:rsidRDefault="007A6F7D" w:rsidP="007A6F7D">
      <w:pPr>
        <w:pStyle w:val="ppBulletListIndent"/>
      </w:pPr>
      <w:r w:rsidRPr="009741C2">
        <w:rPr>
          <w:b/>
        </w:rPr>
        <w:t>Model</w:t>
      </w:r>
      <w:r>
        <w:t>: The model instance to update from the input form. In this case, the addressViewData view data.</w:t>
      </w:r>
    </w:p>
    <w:p w:rsidR="007A6F7D" w:rsidRDefault="007A6F7D" w:rsidP="007A6F7D">
      <w:pPr>
        <w:pStyle w:val="ppBulletListIndent"/>
      </w:pPr>
      <w:r w:rsidRPr="009741C2">
        <w:rPr>
          <w:b/>
        </w:rPr>
        <w:t>Prefix</w:t>
      </w:r>
      <w:r>
        <w:t>: Prefix to use when looking up the values in the value provider.</w:t>
      </w:r>
    </w:p>
    <w:p w:rsidR="007A6F7D" w:rsidRDefault="007A6F7D" w:rsidP="007A6F7D">
      <w:pPr>
        <w:pStyle w:val="ppBulletListIndent"/>
      </w:pPr>
      <w:r w:rsidRPr="009741C2">
        <w:rPr>
          <w:b/>
        </w:rPr>
        <w:t>IncludeProperties</w:t>
      </w:r>
      <w:r>
        <w:t xml:space="preserve">: The list of properties to include in the update, if different than null </w:t>
      </w:r>
      <w:r w:rsidRPr="00AE1483">
        <w:rPr>
          <w:b/>
        </w:rPr>
        <w:t>TryUpdateModel</w:t>
      </w:r>
      <w:r>
        <w:t xml:space="preserve"> will update only the listed properties.</w:t>
      </w:r>
    </w:p>
    <w:p w:rsidR="007A6F7D" w:rsidRDefault="007A6F7D" w:rsidP="007A6F7D">
      <w:pPr>
        <w:pStyle w:val="ppBulletListIndent"/>
      </w:pPr>
      <w:r w:rsidRPr="009741C2">
        <w:rPr>
          <w:b/>
        </w:rPr>
        <w:t>ExcludeProperties</w:t>
      </w:r>
      <w:r>
        <w:t xml:space="preserve">: The list of properties to explicitly exclude from the update. These properties will be excluded, even if they are in the </w:t>
      </w:r>
      <w:r w:rsidRPr="009741C2">
        <w:rPr>
          <w:b/>
        </w:rPr>
        <w:t>IncludeProperties</w:t>
      </w:r>
      <w:r>
        <w:t xml:space="preserve"> list.</w:t>
      </w:r>
    </w:p>
    <w:p w:rsidR="007A6F7D" w:rsidRDefault="007A6F7D" w:rsidP="007A6F7D">
      <w:pPr>
        <w:pStyle w:val="ppBulletListIndent"/>
      </w:pPr>
      <w:r w:rsidRPr="00557B6D">
        <w:rPr>
          <w:b/>
        </w:rPr>
        <w:t>ValueProviders</w:t>
      </w:r>
      <w:r>
        <w:t xml:space="preserve">:  A dictionary of value providers which are used internally to convert the values from the request to the properties of </w:t>
      </w:r>
      <w:r w:rsidRPr="00557B6D">
        <w:rPr>
          <w:b/>
        </w:rPr>
        <w:t>Model</w:t>
      </w:r>
      <w:r>
        <w:t>.</w:t>
      </w:r>
    </w:p>
    <w:p w:rsidR="007A6F7D" w:rsidRPr="00375142" w:rsidRDefault="007A6F7D" w:rsidP="007A6F7D">
      <w:pPr>
        <w:pStyle w:val="ppNoteIndent"/>
        <w:rPr>
          <w:b/>
        </w:rPr>
      </w:pPr>
      <w:r w:rsidRPr="00375142">
        <w:rPr>
          <w:b/>
        </w:rPr>
        <w:t xml:space="preserve">Note: </w:t>
      </w:r>
      <w:r>
        <w:t xml:space="preserve">In the preceding code the </w:t>
      </w:r>
      <w:r w:rsidRPr="00375142">
        <w:rPr>
          <w:b/>
        </w:rPr>
        <w:t>CountryRegion</w:t>
      </w:r>
      <w:r>
        <w:t xml:space="preserve"> property was passed to the </w:t>
      </w:r>
      <w:r w:rsidRPr="00375142">
        <w:rPr>
          <w:b/>
        </w:rPr>
        <w:t>TryUpdateModel</w:t>
      </w:r>
      <w:r>
        <w:t xml:space="preserve"> method in the </w:t>
      </w:r>
      <w:r w:rsidRPr="00375142">
        <w:rPr>
          <w:b/>
        </w:rPr>
        <w:t>ExcludeProperties</w:t>
      </w:r>
      <w:r>
        <w:t xml:space="preserve"> parameter. Therefore changes to this property will not be impacted in the model. This could be, for example, as the result of a business rule where you cannot change the country of an existing address.</w:t>
      </w:r>
    </w:p>
    <w:p w:rsidR="007A6F7D" w:rsidRDefault="007A6F7D" w:rsidP="007A6F7D">
      <w:pPr>
        <w:pStyle w:val="ppBodyTextIndent"/>
      </w:pPr>
    </w:p>
    <w:p w:rsidR="007A6F7D" w:rsidRDefault="007A6F7D" w:rsidP="007A6F7D">
      <w:pPr>
        <w:pStyle w:val="ppNumberList"/>
      </w:pPr>
      <w:r>
        <w:lastRenderedPageBreak/>
        <w:t xml:space="preserve">Add a conditional clause below the previously inserted code to impact the changes in the database or not, depending on the result of the </w:t>
      </w:r>
      <w:r w:rsidRPr="00375142">
        <w:rPr>
          <w:b/>
        </w:rPr>
        <w:t>TryUpdateModel</w:t>
      </w:r>
      <w:r>
        <w:t xml:space="preserve"> method. To do this, replace the two lines of code where the </w:t>
      </w:r>
      <w:r w:rsidRPr="006002AF">
        <w:rPr>
          <w:b/>
        </w:rPr>
        <w:t>UpdateAddress()</w:t>
      </w:r>
      <w:r>
        <w:t xml:space="preserve"> and </w:t>
      </w:r>
      <w:r w:rsidRPr="00A56908">
        <w:rPr>
          <w:b/>
        </w:rPr>
        <w:t>RedirectToAction()</w:t>
      </w:r>
      <w:r>
        <w:t xml:space="preserve"> methods are invoked, with the following code:</w:t>
      </w:r>
    </w:p>
    <w:p w:rsidR="007A6F7D" w:rsidRDefault="007A6F7D" w:rsidP="007A6F7D">
      <w:pPr>
        <w:pStyle w:val="ppCodeLanguageIndent"/>
      </w:pPr>
      <w:r>
        <w:t>C#</w:t>
      </w:r>
    </w:p>
    <w:p w:rsidR="007A6F7D" w:rsidRPr="00E03FE6" w:rsidRDefault="007A6F7D" w:rsidP="007A6F7D">
      <w:pPr>
        <w:pStyle w:val="ppCodeIndent"/>
        <w:rPr>
          <w:b/>
        </w:rPr>
      </w:pPr>
      <w:r w:rsidRPr="00E03FE6">
        <w:rPr>
          <w:b/>
        </w:rPr>
        <w:t>if (!updateModelResult)</w:t>
      </w:r>
    </w:p>
    <w:p w:rsidR="007A6F7D" w:rsidRPr="00E03FE6" w:rsidRDefault="007A6F7D" w:rsidP="007A6F7D">
      <w:pPr>
        <w:pStyle w:val="ppCodeIndent"/>
        <w:rPr>
          <w:b/>
        </w:rPr>
      </w:pPr>
      <w:r w:rsidRPr="00E03FE6">
        <w:rPr>
          <w:b/>
        </w:rPr>
        <w:t>{</w:t>
      </w:r>
    </w:p>
    <w:p w:rsidR="007A6F7D" w:rsidRPr="00E03FE6" w:rsidRDefault="007A6F7D" w:rsidP="007A6F7D">
      <w:pPr>
        <w:pStyle w:val="ppCodeIndent"/>
        <w:rPr>
          <w:b/>
        </w:rPr>
      </w:pPr>
      <w:r w:rsidRPr="00E03FE6">
        <w:rPr>
          <w:b/>
        </w:rPr>
        <w:t xml:space="preserve">    return View(addressViewData);</w:t>
      </w:r>
    </w:p>
    <w:p w:rsidR="007A6F7D" w:rsidRPr="00E03FE6" w:rsidRDefault="007A6F7D" w:rsidP="007A6F7D">
      <w:pPr>
        <w:pStyle w:val="ppCodeIndent"/>
        <w:rPr>
          <w:b/>
        </w:rPr>
      </w:pPr>
      <w:r w:rsidRPr="00E03FE6">
        <w:rPr>
          <w:b/>
        </w:rPr>
        <w:t>}</w:t>
      </w:r>
    </w:p>
    <w:p w:rsidR="007A6F7D" w:rsidRPr="00E03FE6" w:rsidRDefault="007A6F7D" w:rsidP="007A6F7D">
      <w:pPr>
        <w:pStyle w:val="ppCodeIndent"/>
        <w:rPr>
          <w:b/>
        </w:rPr>
      </w:pPr>
      <w:r w:rsidRPr="00E03FE6">
        <w:rPr>
          <w:b/>
        </w:rPr>
        <w:t>else</w:t>
      </w:r>
    </w:p>
    <w:p w:rsidR="007A6F7D" w:rsidRPr="00E03FE6" w:rsidRDefault="007A6F7D" w:rsidP="007A6F7D">
      <w:pPr>
        <w:pStyle w:val="ppCodeIndent"/>
        <w:rPr>
          <w:b/>
        </w:rPr>
      </w:pPr>
      <w:r w:rsidRPr="00E03FE6">
        <w:rPr>
          <w:b/>
        </w:rPr>
        <w:t>{</w:t>
      </w:r>
    </w:p>
    <w:p w:rsidR="007A6F7D" w:rsidRPr="00E03FE6" w:rsidRDefault="007A6F7D" w:rsidP="007A6F7D">
      <w:pPr>
        <w:pStyle w:val="ppCodeIndent"/>
        <w:rPr>
          <w:b/>
        </w:rPr>
      </w:pPr>
      <w:r w:rsidRPr="00E03FE6">
        <w:rPr>
          <w:b/>
        </w:rPr>
        <w:t xml:space="preserve">    this.</w:t>
      </w:r>
      <w:r w:rsidR="00E03FE6" w:rsidRPr="00E03FE6">
        <w:rPr>
          <w:b/>
        </w:rPr>
        <w:t>repository</w:t>
      </w:r>
      <w:r w:rsidRPr="00E03FE6">
        <w:rPr>
          <w:b/>
        </w:rPr>
        <w:t>.UpdateAddress();</w:t>
      </w:r>
    </w:p>
    <w:p w:rsidR="007A6F7D" w:rsidRPr="00E03FE6" w:rsidRDefault="007A6F7D" w:rsidP="007A6F7D">
      <w:pPr>
        <w:pStyle w:val="ppCodeIndent"/>
        <w:rPr>
          <w:b/>
        </w:rPr>
      </w:pPr>
      <w:r w:rsidRPr="00E03FE6">
        <w:rPr>
          <w:b/>
        </w:rPr>
        <w:t xml:space="preserve">    return RedirectToAction("Info", "Customer", new { id = customerId });</w:t>
      </w:r>
    </w:p>
    <w:p w:rsidR="007A6F7D" w:rsidRDefault="007A6F7D" w:rsidP="007A6F7D">
      <w:pPr>
        <w:pStyle w:val="ppCodeIndent"/>
      </w:pPr>
      <w:r w:rsidRPr="00E03FE6">
        <w:rPr>
          <w:b/>
        </w:rPr>
        <w:t>}</w:t>
      </w:r>
    </w:p>
    <w:p w:rsidR="007A6F7D" w:rsidRPr="00162FDC" w:rsidRDefault="007A6F7D" w:rsidP="007A6F7D">
      <w:pPr>
        <w:pStyle w:val="ppBodyTextIndent"/>
      </w:pPr>
    </w:p>
    <w:p w:rsidR="007A6F7D" w:rsidRPr="00FE6085" w:rsidRDefault="007A6F7D" w:rsidP="007A6F7D">
      <w:pPr>
        <w:pStyle w:val="ppNoteIndent"/>
      </w:pPr>
      <w:r w:rsidRPr="00162FDC">
        <w:rPr>
          <w:b/>
        </w:rPr>
        <w:t>Note:</w:t>
      </w:r>
      <w:r>
        <w:t xml:space="preserve"> As seen in the preceding code, when the </w:t>
      </w:r>
      <w:r w:rsidRPr="004802A0">
        <w:rPr>
          <w:b/>
        </w:rPr>
        <w:t>Try</w:t>
      </w:r>
      <w:r w:rsidRPr="00FE6085">
        <w:rPr>
          <w:b/>
        </w:rPr>
        <w:t>UpdateModel</w:t>
      </w:r>
      <w:r>
        <w:t xml:space="preserve"> operation returns true—no errors in the mapping—you will be redirected to the customer info page after the database is updated.</w:t>
      </w:r>
    </w:p>
    <w:p w:rsidR="007A6F7D" w:rsidRDefault="007A6F7D" w:rsidP="007A6F7D">
      <w:pPr>
        <w:pStyle w:val="ppListEnd"/>
      </w:pPr>
    </w:p>
    <w:sdt>
      <w:sdtPr>
        <w:alias w:val="Topic"/>
        <w:tag w:val="3b62368e-a120-428f-8b1d-eb208aa760b5"/>
        <w:id w:val="23817114"/>
        <w:placeholder>
          <w:docPart w:val="DefaultPlaceholder_22675703"/>
        </w:placeholder>
        <w:text/>
      </w:sdtPr>
      <w:sdtContent>
        <w:bookmarkStart w:id="13" w:name="_Toc224120014" w:displacedByCustomXml="prev"/>
        <w:p w:rsidR="009001D6" w:rsidRDefault="00343A08" w:rsidP="00343A08">
          <w:pPr>
            <w:pStyle w:val="Heading2"/>
          </w:pPr>
          <w:r>
            <w:t>Exercise 1: Verification</w:t>
          </w:r>
        </w:p>
      </w:sdtContent>
    </w:sdt>
    <w:bookmarkEnd w:id="13" w:displacedByCustomXml="prev"/>
    <w:p w:rsidR="007A6F7D" w:rsidRDefault="007A6F7D" w:rsidP="007A6F7D">
      <w:pPr>
        <w:pStyle w:val="ppBodyText"/>
      </w:pPr>
      <w:r w:rsidRPr="008C28D7">
        <w:rPr>
          <w:rFonts w:eastAsia="Arial Unicode MS"/>
          <w:noProof/>
        </w:rPr>
        <w:t>In order to verify that you have correctly perf</w:t>
      </w:r>
      <w:r>
        <w:rPr>
          <w:rFonts w:eastAsia="Arial Unicode MS"/>
          <w:noProof/>
        </w:rPr>
        <w:t>ormed all steps of exercise one</w:t>
      </w:r>
      <w:r w:rsidRPr="008C28D7">
        <w:rPr>
          <w:rFonts w:eastAsia="Arial Unicode MS"/>
          <w:noProof/>
        </w:rPr>
        <w:t>, proceed as follows:</w:t>
      </w:r>
    </w:p>
    <w:p w:rsidR="007A6F7D" w:rsidRDefault="007A6F7D" w:rsidP="007A6F7D">
      <w:pPr>
        <w:pStyle w:val="Heading3"/>
      </w:pPr>
      <w:bookmarkStart w:id="14" w:name="_Toc224120015"/>
      <w:r>
        <w:t>Verification 1</w:t>
      </w:r>
      <w:bookmarkEnd w:id="14"/>
    </w:p>
    <w:p w:rsidR="007A6F7D" w:rsidRDefault="007A6F7D" w:rsidP="007A6F7D">
      <w:pPr>
        <w:pStyle w:val="ppBodyText"/>
      </w:pPr>
      <w:r>
        <w:t>You will execute CRUD operations with the simple application to make sure that they work in the same fashion as the starting solution, but with the newly implemented features.</w:t>
      </w:r>
    </w:p>
    <w:p w:rsidR="007A6F7D" w:rsidRPr="008C28D7" w:rsidRDefault="007A6F7D" w:rsidP="007A6F7D">
      <w:pPr>
        <w:pStyle w:val="ppNumberList"/>
      </w:pPr>
      <w:r w:rsidRPr="008C28D7">
        <w:t xml:space="preserve">To test the MVC Web </w:t>
      </w:r>
      <w:r w:rsidRPr="00DC5349">
        <w:t>Application</w:t>
      </w:r>
      <w:r w:rsidRPr="008C28D7">
        <w:t xml:space="preserve"> you need to start a new instance of the </w:t>
      </w:r>
      <w:r w:rsidRPr="008C28D7">
        <w:rPr>
          <w:b/>
        </w:rPr>
        <w:t>MvcSampleApp</w:t>
      </w:r>
      <w:r w:rsidRPr="008C28D7">
        <w:t xml:space="preserve"> project. To do this, in </w:t>
      </w:r>
      <w:r w:rsidRPr="008C28D7">
        <w:rPr>
          <w:b/>
        </w:rPr>
        <w:t>Solution Explorer</w:t>
      </w:r>
      <w:r>
        <w:t xml:space="preserve"> right-click </w:t>
      </w:r>
      <w:r w:rsidRPr="008C28D7">
        <w:rPr>
          <w:b/>
        </w:rPr>
        <w:t>MvcSampleApp</w:t>
      </w:r>
      <w:r w:rsidRPr="008C28D7">
        <w:t xml:space="preserve"> project, point to </w:t>
      </w:r>
      <w:r w:rsidRPr="008C28D7">
        <w:rPr>
          <w:b/>
        </w:rPr>
        <w:t>Debug</w:t>
      </w:r>
      <w:r w:rsidRPr="008C28D7">
        <w:t xml:space="preserve"> and select </w:t>
      </w:r>
      <w:r w:rsidRPr="008C28D7">
        <w:rPr>
          <w:b/>
        </w:rPr>
        <w:t>Start New Instance</w:t>
      </w:r>
      <w:r w:rsidRPr="008C28D7">
        <w:t>.</w:t>
      </w:r>
    </w:p>
    <w:p w:rsidR="007A6F7D" w:rsidRPr="008C28D7" w:rsidRDefault="007A6F7D" w:rsidP="007A6F7D">
      <w:pPr>
        <w:pStyle w:val="ppNoteIndent"/>
      </w:pPr>
      <w:r w:rsidRPr="008C28D7">
        <w:rPr>
          <w:b/>
        </w:rPr>
        <w:t>Note:</w:t>
      </w:r>
      <w:r w:rsidRPr="008C28D7">
        <w:t xml:space="preserve"> If the dialog </w:t>
      </w:r>
      <w:r w:rsidRPr="008C28D7">
        <w:rPr>
          <w:b/>
        </w:rPr>
        <w:t>Debugging Not Enabled</w:t>
      </w:r>
      <w:r w:rsidRPr="008C28D7">
        <w:t xml:space="preserve"> appears, select</w:t>
      </w:r>
      <w:r w:rsidRPr="00F506DB">
        <w:t xml:space="preserve"> </w:t>
      </w:r>
      <w:r w:rsidRPr="00F506DB">
        <w:rPr>
          <w:b/>
        </w:rPr>
        <w:t>Modify the Web.config file to enable debugging</w:t>
      </w:r>
      <w:r w:rsidRPr="008C28D7">
        <w:t xml:space="preserve"> and click </w:t>
      </w:r>
      <w:r w:rsidRPr="008C28D7">
        <w:rPr>
          <w:b/>
        </w:rPr>
        <w:t>OK</w:t>
      </w:r>
      <w:r w:rsidRPr="008C28D7">
        <w:t>.</w:t>
      </w:r>
    </w:p>
    <w:p w:rsidR="007A6F7D" w:rsidRDefault="007A6F7D" w:rsidP="007A6F7D">
      <w:pPr>
        <w:pStyle w:val="ppBodyTextIndent"/>
      </w:pPr>
    </w:p>
    <w:p w:rsidR="007A6F7D" w:rsidRPr="008C28D7" w:rsidRDefault="007A6F7D" w:rsidP="007A6F7D">
      <w:pPr>
        <w:pStyle w:val="ppNumberList"/>
      </w:pPr>
      <w:r w:rsidRPr="008C28D7">
        <w:t>You will be directed to</w:t>
      </w:r>
      <w:r w:rsidRPr="0095146E">
        <w:rPr>
          <w:b/>
        </w:rPr>
        <w:t xml:space="preserve"> </w:t>
      </w:r>
      <w:hyperlink r:id="rId20" w:history="1">
        <w:r w:rsidRPr="0095146E">
          <w:rPr>
            <w:rStyle w:val="Hyperlink"/>
            <w:b/>
          </w:rPr>
          <w:t>http://localhost:50000/</w:t>
        </w:r>
      </w:hyperlink>
      <w:r w:rsidRPr="008C28D7">
        <w:t>. This is the home page of the MVC Web Application, and it is generat</w:t>
      </w:r>
      <w:r>
        <w:t>ed by the ASP.NET MVC framework</w:t>
      </w:r>
      <w:r w:rsidRPr="008C28D7">
        <w:t xml:space="preserve"> by calling </w:t>
      </w:r>
      <w:r w:rsidRPr="00EB2FA5">
        <w:t>Home Controller’s</w:t>
      </w:r>
      <w:r w:rsidRPr="008C28D7">
        <w:t xml:space="preserve"> </w:t>
      </w:r>
      <w:r w:rsidRPr="0095146E">
        <w:rPr>
          <w:b/>
        </w:rPr>
        <w:t xml:space="preserve">Index </w:t>
      </w:r>
      <w:r w:rsidRPr="00D60B1D">
        <w:t>method</w:t>
      </w:r>
      <w:r w:rsidRPr="0095146E">
        <w:rPr>
          <w:b/>
        </w:rPr>
        <w:t xml:space="preserve"> </w:t>
      </w:r>
      <w:r w:rsidRPr="008C28D7">
        <w:t xml:space="preserve">and then rendering the </w:t>
      </w:r>
      <w:r w:rsidRPr="00297A67">
        <w:t>Home controller’s</w:t>
      </w:r>
      <w:r>
        <w:rPr>
          <w:b/>
        </w:rPr>
        <w:t xml:space="preserve"> Index</w:t>
      </w:r>
      <w:r w:rsidRPr="0095146E">
        <w:rPr>
          <w:b/>
        </w:rPr>
        <w:t xml:space="preserve"> </w:t>
      </w:r>
      <w:r w:rsidRPr="00297A67">
        <w:t>View</w:t>
      </w:r>
      <w:r w:rsidRPr="008C28D7">
        <w:t>.</w:t>
      </w:r>
    </w:p>
    <w:p w:rsidR="007A6F7D" w:rsidRPr="008C28D7" w:rsidRDefault="007A6F7D" w:rsidP="007A6F7D">
      <w:pPr>
        <w:pStyle w:val="ppNoteIndent"/>
      </w:pPr>
      <w:r w:rsidRPr="008C28D7">
        <w:rPr>
          <w:b/>
        </w:rPr>
        <w:t>Note:</w:t>
      </w:r>
      <w:r w:rsidRPr="008C28D7">
        <w:t xml:space="preserve"> In this case </w:t>
      </w:r>
      <w:r w:rsidRPr="008C28D7">
        <w:rPr>
          <w:b/>
        </w:rPr>
        <w:t>Index</w:t>
      </w:r>
      <w:r w:rsidRPr="008C28D7">
        <w:t xml:space="preserve"> method only renders the view, since no data is needed by </w:t>
      </w:r>
      <w:r>
        <w:t xml:space="preserve">the </w:t>
      </w:r>
      <w:r w:rsidRPr="00297A67">
        <w:t>Home controller’s</w:t>
      </w:r>
      <w:r>
        <w:rPr>
          <w:b/>
        </w:rPr>
        <w:t xml:space="preserve"> Index</w:t>
      </w:r>
      <w:r w:rsidRPr="0095146E">
        <w:rPr>
          <w:b/>
        </w:rPr>
        <w:t xml:space="preserve"> </w:t>
      </w:r>
      <w:r w:rsidRPr="00297A67">
        <w:t>View</w:t>
      </w:r>
      <w:r w:rsidRPr="008C28D7">
        <w:t>.</w:t>
      </w:r>
    </w:p>
    <w:p w:rsidR="007A6F7D" w:rsidRDefault="007A6F7D" w:rsidP="008A218A">
      <w:pPr>
        <w:pStyle w:val="ppBodyTextIndent"/>
        <w:rPr>
          <w:rFonts w:eastAsia="Times New Roman"/>
          <w:lang w:eastAsia="es-AR" w:bidi="ar-SA"/>
        </w:rPr>
      </w:pPr>
    </w:p>
    <w:p w:rsidR="00CE4E28" w:rsidRDefault="00EA51B3" w:rsidP="00CE4E28">
      <w:pPr>
        <w:pStyle w:val="ppFigureIndent"/>
        <w:keepNext/>
      </w:pPr>
      <w:r>
        <w:rPr>
          <w:rFonts w:eastAsia="Times New Roman"/>
          <w:noProof/>
          <w:lang w:bidi="ar-SA"/>
        </w:rPr>
        <w:lastRenderedPageBreak/>
        <w:drawing>
          <wp:inline distT="0" distB="0" distL="0" distR="0">
            <wp:extent cx="5486400" cy="460118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86400" cy="4601182"/>
                    </a:xfrm>
                    <a:prstGeom prst="rect">
                      <a:avLst/>
                    </a:prstGeom>
                    <a:noFill/>
                    <a:ln w="9525">
                      <a:noFill/>
                      <a:miter lim="800000"/>
                      <a:headEnd/>
                      <a:tailEnd/>
                    </a:ln>
                  </pic:spPr>
                </pic:pic>
              </a:graphicData>
            </a:graphic>
          </wp:inline>
        </w:drawing>
      </w:r>
    </w:p>
    <w:p w:rsidR="00CE4E28" w:rsidRDefault="00CE4E28" w:rsidP="00CE4E28">
      <w:pPr>
        <w:pStyle w:val="ppFigureNumberIndent"/>
      </w:pPr>
      <w:r>
        <w:t xml:space="preserve">Figure </w:t>
      </w:r>
      <w:fldSimple w:instr=" SEQ Figure \* ARABIC ">
        <w:r w:rsidR="009D3035">
          <w:rPr>
            <w:noProof/>
          </w:rPr>
          <w:t>4</w:t>
        </w:r>
      </w:fldSimple>
    </w:p>
    <w:p w:rsidR="007A6F7D" w:rsidRDefault="007A6F7D" w:rsidP="007A6F7D">
      <w:pPr>
        <w:pStyle w:val="ppFigureCaptionIndent"/>
        <w:ind w:left="709"/>
      </w:pPr>
      <w:r w:rsidRPr="008C28D7">
        <w:t>M</w:t>
      </w:r>
      <w:r>
        <w:t>VC Sample Application home page</w:t>
      </w:r>
    </w:p>
    <w:p w:rsidR="007A6F7D" w:rsidRDefault="007A6F7D" w:rsidP="008A218A">
      <w:pPr>
        <w:pStyle w:val="ppBodyTextIndent"/>
        <w:rPr>
          <w:rFonts w:eastAsia="Times New Roman"/>
          <w:lang w:eastAsia="es-AR" w:bidi="ar-SA"/>
        </w:rPr>
      </w:pPr>
    </w:p>
    <w:p w:rsidR="007A6F7D" w:rsidRDefault="007A6F7D" w:rsidP="007A6F7D">
      <w:pPr>
        <w:pStyle w:val="ppNumberList"/>
      </w:pPr>
      <w:r>
        <w:t xml:space="preserve">To browse customers, click </w:t>
      </w:r>
      <w:r w:rsidRPr="00E6498C">
        <w:rPr>
          <w:b/>
        </w:rPr>
        <w:t>Customers</w:t>
      </w:r>
      <w:r w:rsidRPr="008C28D7">
        <w:t xml:space="preserve"> link</w:t>
      </w:r>
      <w:r>
        <w:t xml:space="preserve"> on page header</w:t>
      </w:r>
      <w:r w:rsidRPr="008C28D7">
        <w:t xml:space="preserve">. You will be redirected to the following address in the web browser </w:t>
      </w:r>
      <w:hyperlink r:id="rId22" w:history="1">
        <w:r w:rsidRPr="008C28D7">
          <w:rPr>
            <w:rStyle w:val="Hyperlink"/>
          </w:rPr>
          <w:t>http://localhost:50000/Customers</w:t>
        </w:r>
      </w:hyperlink>
      <w:r w:rsidRPr="008C28D7">
        <w:t xml:space="preserve">  which invokes </w:t>
      </w:r>
      <w:r w:rsidRPr="008C28D7">
        <w:rPr>
          <w:b/>
        </w:rPr>
        <w:t>Index</w:t>
      </w:r>
      <w:r w:rsidRPr="008C28D7">
        <w:t xml:space="preserve"> method on the </w:t>
      </w:r>
      <w:r>
        <w:rPr>
          <w:b/>
        </w:rPr>
        <w:t>Customer</w:t>
      </w:r>
      <w:r w:rsidRPr="008C28D7">
        <w:rPr>
          <w:b/>
        </w:rPr>
        <w:t>Controller</w:t>
      </w:r>
      <w:r w:rsidRPr="008C28D7">
        <w:t>. The following output should appear.</w:t>
      </w:r>
      <w:r>
        <w:t xml:space="preserve"> </w:t>
      </w:r>
      <w:r w:rsidRPr="008C28D7">
        <w:t>Previous and Next Page links are provided to navigate through all customers.</w:t>
      </w:r>
      <w:r>
        <w:t xml:space="preserve"> The page showed by default is page one.</w:t>
      </w:r>
    </w:p>
    <w:p w:rsidR="007A6F7D" w:rsidRPr="008C28D7" w:rsidRDefault="007A6F7D" w:rsidP="007A6F7D">
      <w:pPr>
        <w:pStyle w:val="ppNumberList"/>
        <w:numPr>
          <w:ilvl w:val="0"/>
          <w:numId w:val="0"/>
        </w:numPr>
        <w:ind w:left="754"/>
      </w:pPr>
    </w:p>
    <w:p w:rsidR="00CE4E28" w:rsidRDefault="00880084" w:rsidP="00CE4E28">
      <w:pPr>
        <w:pStyle w:val="ppFigureIndent"/>
        <w:keepNext/>
      </w:pPr>
      <w:r>
        <w:rPr>
          <w:rFonts w:eastAsia="Times New Roman"/>
          <w:noProof/>
          <w:lang w:bidi="ar-SA"/>
        </w:rPr>
        <w:lastRenderedPageBreak/>
        <w:drawing>
          <wp:inline distT="0" distB="0" distL="0" distR="0">
            <wp:extent cx="5486400" cy="460118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486400" cy="4601182"/>
                    </a:xfrm>
                    <a:prstGeom prst="rect">
                      <a:avLst/>
                    </a:prstGeom>
                    <a:noFill/>
                    <a:ln w="9525">
                      <a:noFill/>
                      <a:miter lim="800000"/>
                      <a:headEnd/>
                      <a:tailEnd/>
                    </a:ln>
                  </pic:spPr>
                </pic:pic>
              </a:graphicData>
            </a:graphic>
          </wp:inline>
        </w:drawing>
      </w:r>
    </w:p>
    <w:p w:rsidR="007A6F7D" w:rsidRDefault="00CE4E28" w:rsidP="00CE4E28">
      <w:pPr>
        <w:pStyle w:val="ppFigureNumberIndent"/>
      </w:pPr>
      <w:r>
        <w:t xml:space="preserve">Figure </w:t>
      </w:r>
      <w:fldSimple w:instr=" SEQ Figure \* ARABIC ">
        <w:r w:rsidR="009D3035">
          <w:rPr>
            <w:noProof/>
          </w:rPr>
          <w:t>5</w:t>
        </w:r>
      </w:fldSimple>
    </w:p>
    <w:p w:rsidR="007A6F7D" w:rsidRDefault="007A6F7D" w:rsidP="007A6F7D">
      <w:pPr>
        <w:pStyle w:val="ppFigureCaptionIndent"/>
      </w:pPr>
      <w:r w:rsidRPr="008C28D7">
        <w:t>Customers Index page</w:t>
      </w:r>
    </w:p>
    <w:p w:rsidR="007A6F7D" w:rsidRDefault="007A6F7D" w:rsidP="008A218A">
      <w:pPr>
        <w:pStyle w:val="ppBodyTextIndent"/>
        <w:rPr>
          <w:rFonts w:eastAsia="Times New Roman"/>
          <w:lang w:eastAsia="es-AR" w:bidi="ar-SA"/>
        </w:rPr>
      </w:pPr>
    </w:p>
    <w:p w:rsidR="007A6F7D" w:rsidRPr="005352B0" w:rsidRDefault="007A6F7D" w:rsidP="007A6F7D">
      <w:pPr>
        <w:pStyle w:val="ppNumberList"/>
        <w:rPr>
          <w:rFonts w:eastAsia="Times New Roman"/>
          <w:lang w:eastAsia="es-AR" w:bidi="ar-SA"/>
        </w:rPr>
      </w:pPr>
      <w:r w:rsidRPr="008C28D7">
        <w:t xml:space="preserve">To view a </w:t>
      </w:r>
      <w:r w:rsidRPr="00DC5349">
        <w:t>specific</w:t>
      </w:r>
      <w:r w:rsidRPr="008C28D7">
        <w:t xml:space="preserve"> customer’s details, click on its name. </w:t>
      </w:r>
      <w:r>
        <w:t>For example if you click the "Fitness</w:t>
      </w:r>
      <w:r w:rsidRPr="004F75A7">
        <w:t xml:space="preserve"> Hotel - Sharon Looney</w:t>
      </w:r>
      <w:r>
        <w:t>" customer (on the third page of the list), y</w:t>
      </w:r>
      <w:r w:rsidRPr="008C28D7">
        <w:t xml:space="preserve">ou will be redirected to </w:t>
      </w:r>
      <w:hyperlink r:id="rId24" w:history="1">
        <w:r>
          <w:rPr>
            <w:rStyle w:val="Hyperlink"/>
          </w:rPr>
          <w:t>http://localhost:50000/Customers/Info/39</w:t>
        </w:r>
      </w:hyperlink>
      <w:r w:rsidRPr="008C28D7">
        <w:t xml:space="preserve">  (where </w:t>
      </w:r>
      <w:r>
        <w:t>"39"</w:t>
      </w:r>
      <w:r w:rsidRPr="008C28D7">
        <w:t xml:space="preserve"> is the </w:t>
      </w:r>
      <w:r>
        <w:rPr>
          <w:b/>
        </w:rPr>
        <w:t>CustomerI</w:t>
      </w:r>
      <w:r w:rsidRPr="008C28D7">
        <w:rPr>
          <w:b/>
        </w:rPr>
        <w:t>d</w:t>
      </w:r>
      <w:r w:rsidRPr="008C28D7">
        <w:t xml:space="preserve">).  The </w:t>
      </w:r>
      <w:r w:rsidRPr="008C28D7">
        <w:rPr>
          <w:b/>
        </w:rPr>
        <w:t>Info</w:t>
      </w:r>
      <w:r w:rsidRPr="008C28D7">
        <w:t xml:space="preserve"> </w:t>
      </w:r>
      <w:r>
        <w:t xml:space="preserve">method </w:t>
      </w:r>
      <w:r w:rsidRPr="008C28D7">
        <w:t>o</w:t>
      </w:r>
      <w:r>
        <w:t>f the</w:t>
      </w:r>
      <w:r w:rsidRPr="008C28D7">
        <w:t xml:space="preserve"> </w:t>
      </w:r>
      <w:r>
        <w:rPr>
          <w:b/>
        </w:rPr>
        <w:t>Customer</w:t>
      </w:r>
      <w:r w:rsidRPr="008C28D7">
        <w:rPr>
          <w:b/>
        </w:rPr>
        <w:t>Controller</w:t>
      </w:r>
      <w:r w:rsidRPr="008C28D7">
        <w:t xml:space="preserve"> </w:t>
      </w:r>
      <w:r>
        <w:t xml:space="preserve">controller </w:t>
      </w:r>
      <w:r w:rsidRPr="008C28D7">
        <w:t xml:space="preserve">is invoked, which retrieves customer data, and pass it to the </w:t>
      </w:r>
      <w:r w:rsidRPr="008C28D7">
        <w:rPr>
          <w:b/>
        </w:rPr>
        <w:t xml:space="preserve">Info </w:t>
      </w:r>
      <w:r w:rsidRPr="00557B6D">
        <w:t>view</w:t>
      </w:r>
      <w:r w:rsidRPr="008C28D7">
        <w:t xml:space="preserve"> </w:t>
      </w:r>
      <w:r>
        <w:t xml:space="preserve">when </w:t>
      </w:r>
      <w:r w:rsidRPr="008C28D7">
        <w:t xml:space="preserve">rendering it. </w:t>
      </w:r>
      <w:r>
        <w:t>The d</w:t>
      </w:r>
      <w:r w:rsidRPr="008C28D7">
        <w:t xml:space="preserve">etails on the given customer and its currently associated addresses will be shown. </w:t>
      </w:r>
      <w:r>
        <w:t>The o</w:t>
      </w:r>
      <w:r w:rsidRPr="008C28D7">
        <w:t>utput will be similar to the following.</w:t>
      </w:r>
    </w:p>
    <w:p w:rsidR="007A1D36" w:rsidRDefault="000D3DC4" w:rsidP="007A1D36">
      <w:pPr>
        <w:pStyle w:val="ppFigureIndent"/>
        <w:keepNext/>
      </w:pPr>
      <w:r>
        <w:rPr>
          <w:rFonts w:eastAsia="Times New Roman"/>
          <w:noProof/>
          <w:lang w:bidi="ar-SA"/>
        </w:rPr>
        <w:lastRenderedPageBreak/>
        <w:drawing>
          <wp:inline distT="0" distB="0" distL="0" distR="0">
            <wp:extent cx="5486400" cy="47811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486400" cy="4781160"/>
                    </a:xfrm>
                    <a:prstGeom prst="rect">
                      <a:avLst/>
                    </a:prstGeom>
                    <a:noFill/>
                    <a:ln w="9525">
                      <a:noFill/>
                      <a:miter lim="800000"/>
                      <a:headEnd/>
                      <a:tailEnd/>
                    </a:ln>
                  </pic:spPr>
                </pic:pic>
              </a:graphicData>
            </a:graphic>
          </wp:inline>
        </w:drawing>
      </w:r>
    </w:p>
    <w:p w:rsidR="007A6F7D" w:rsidRDefault="007A1D36" w:rsidP="007A1D36">
      <w:pPr>
        <w:pStyle w:val="ppFigureNumberIndent"/>
      </w:pPr>
      <w:r>
        <w:t xml:space="preserve">Figure </w:t>
      </w:r>
      <w:fldSimple w:instr=" SEQ Figure \* ARABIC ">
        <w:r w:rsidR="009D3035">
          <w:rPr>
            <w:noProof/>
          </w:rPr>
          <w:t>6</w:t>
        </w:r>
      </w:fldSimple>
    </w:p>
    <w:p w:rsidR="007A6F7D" w:rsidRDefault="007A6F7D" w:rsidP="007A6F7D">
      <w:pPr>
        <w:pStyle w:val="ppFigureCaptionIndent"/>
      </w:pPr>
      <w:r w:rsidRPr="008C28D7">
        <w:t>Customer Info page</w:t>
      </w:r>
    </w:p>
    <w:p w:rsidR="007A6F7D" w:rsidRPr="004E4A68" w:rsidRDefault="007A6F7D" w:rsidP="007A6F7D">
      <w:pPr>
        <w:pStyle w:val="ppBodyTextIndent"/>
      </w:pPr>
    </w:p>
    <w:p w:rsidR="007A6F7D" w:rsidRDefault="007A6F7D" w:rsidP="007A6F7D">
      <w:pPr>
        <w:pStyle w:val="ppNumberList"/>
        <w:rPr>
          <w:rFonts w:eastAsia="Times New Roman"/>
          <w:lang w:eastAsia="es-AR" w:bidi="ar-SA"/>
        </w:rPr>
      </w:pPr>
      <w:r>
        <w:rPr>
          <w:rFonts w:eastAsia="Times New Roman"/>
          <w:lang w:eastAsia="es-AR" w:bidi="ar-SA"/>
        </w:rPr>
        <w:t xml:space="preserve">Set a </w:t>
      </w:r>
      <w:r w:rsidRPr="00DC5349">
        <w:t>breakpoint</w:t>
      </w:r>
      <w:r>
        <w:rPr>
          <w:rFonts w:eastAsia="Times New Roman"/>
          <w:lang w:eastAsia="es-AR" w:bidi="ar-SA"/>
        </w:rPr>
        <w:t xml:space="preserve"> on the first line of the </w:t>
      </w:r>
      <w:r w:rsidRPr="005A7ED7">
        <w:rPr>
          <w:rFonts w:eastAsia="Times New Roman"/>
          <w:b/>
          <w:lang w:eastAsia="es-AR" w:bidi="ar-SA"/>
        </w:rPr>
        <w:t>SaveNew</w:t>
      </w:r>
      <w:r>
        <w:rPr>
          <w:rFonts w:eastAsia="Times New Roman"/>
          <w:lang w:eastAsia="es-AR" w:bidi="ar-SA"/>
        </w:rPr>
        <w:t xml:space="preserve"> method of the </w:t>
      </w:r>
      <w:r w:rsidRPr="00A359AD">
        <w:rPr>
          <w:rFonts w:eastAsia="Times New Roman"/>
          <w:b/>
          <w:lang w:eastAsia="es-AR" w:bidi="ar-SA"/>
        </w:rPr>
        <w:t>AddressController</w:t>
      </w:r>
      <w:r>
        <w:rPr>
          <w:rFonts w:eastAsia="Times New Roman"/>
          <w:lang w:eastAsia="es-AR" w:bidi="ar-SA"/>
        </w:rPr>
        <w:t xml:space="preserve"> controller, as shown in</w:t>
      </w:r>
      <w:r w:rsidR="007A1D36">
        <w:rPr>
          <w:rFonts w:eastAsia="Times New Roman"/>
          <w:lang w:eastAsia="es-AR" w:bidi="ar-SA"/>
        </w:rPr>
        <w:t xml:space="preserve"> </w:t>
      </w:r>
      <w:r w:rsidR="00F01E50">
        <w:rPr>
          <w:rFonts w:eastAsia="Times New Roman"/>
          <w:lang w:eastAsia="es-AR" w:bidi="ar-SA"/>
        </w:rPr>
        <w:fldChar w:fldCharType="begin"/>
      </w:r>
      <w:r w:rsidR="007A1D36">
        <w:rPr>
          <w:rFonts w:eastAsia="Times New Roman"/>
          <w:lang w:eastAsia="es-AR" w:bidi="ar-SA"/>
        </w:rPr>
        <w:instrText xml:space="preserve"> REF _Ref224108056 \h </w:instrText>
      </w:r>
      <w:r w:rsidR="00F01E50">
        <w:rPr>
          <w:rFonts w:eastAsia="Times New Roman"/>
          <w:lang w:eastAsia="es-AR" w:bidi="ar-SA"/>
        </w:rPr>
      </w:r>
      <w:r w:rsidR="00F01E50">
        <w:rPr>
          <w:rFonts w:eastAsia="Times New Roman"/>
          <w:lang w:eastAsia="es-AR" w:bidi="ar-SA"/>
        </w:rPr>
        <w:fldChar w:fldCharType="separate"/>
      </w:r>
      <w:r w:rsidR="007A1D36">
        <w:t xml:space="preserve">Figure </w:t>
      </w:r>
      <w:r w:rsidR="007A1D36">
        <w:rPr>
          <w:noProof/>
        </w:rPr>
        <w:t>7</w:t>
      </w:r>
      <w:r w:rsidR="00F01E50">
        <w:rPr>
          <w:rFonts w:eastAsia="Times New Roman"/>
          <w:lang w:eastAsia="es-AR" w:bidi="ar-SA"/>
        </w:rPr>
        <w:fldChar w:fldCharType="end"/>
      </w:r>
      <w:r>
        <w:rPr>
          <w:rFonts w:eastAsia="Times New Roman"/>
          <w:lang w:eastAsia="es-AR" w:bidi="ar-SA"/>
        </w:rPr>
        <w:t xml:space="preserve">: </w:t>
      </w:r>
    </w:p>
    <w:p w:rsidR="007A1D36" w:rsidRDefault="00D8525C" w:rsidP="007A1D36">
      <w:pPr>
        <w:pStyle w:val="ppFigureIndent"/>
        <w:keepNext/>
      </w:pPr>
      <w:r>
        <w:rPr>
          <w:rFonts w:eastAsia="Times New Roman"/>
          <w:noProof/>
          <w:lang w:bidi="ar-SA"/>
        </w:rPr>
        <w:lastRenderedPageBreak/>
        <w:drawing>
          <wp:inline distT="0" distB="0" distL="0" distR="0">
            <wp:extent cx="5486400" cy="239545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486400" cy="2395456"/>
                    </a:xfrm>
                    <a:prstGeom prst="rect">
                      <a:avLst/>
                    </a:prstGeom>
                    <a:noFill/>
                    <a:ln w="9525">
                      <a:noFill/>
                      <a:miter lim="800000"/>
                      <a:headEnd/>
                      <a:tailEnd/>
                    </a:ln>
                  </pic:spPr>
                </pic:pic>
              </a:graphicData>
            </a:graphic>
          </wp:inline>
        </w:drawing>
      </w:r>
    </w:p>
    <w:p w:rsidR="007A6F7D" w:rsidRDefault="007A1D36" w:rsidP="007A1D36">
      <w:pPr>
        <w:pStyle w:val="ppFigureNumberIndent"/>
        <w:rPr>
          <w:rFonts w:eastAsia="Times New Roman"/>
          <w:lang w:eastAsia="es-AR" w:bidi="ar-SA"/>
        </w:rPr>
      </w:pPr>
      <w:bookmarkStart w:id="15" w:name="_Ref224108056"/>
      <w:r>
        <w:t xml:space="preserve">Figure </w:t>
      </w:r>
      <w:fldSimple w:instr=" SEQ Figure \* ARABIC ">
        <w:r w:rsidR="009D3035">
          <w:rPr>
            <w:noProof/>
          </w:rPr>
          <w:t>7</w:t>
        </w:r>
      </w:fldSimple>
      <w:bookmarkEnd w:id="15"/>
    </w:p>
    <w:p w:rsidR="007A6F7D" w:rsidRDefault="007A6F7D" w:rsidP="007A6F7D">
      <w:pPr>
        <w:pStyle w:val="ppFigureCaptionIndent"/>
        <w:rPr>
          <w:rFonts w:eastAsia="Times New Roman"/>
          <w:lang w:eastAsia="es-AR" w:bidi="ar-SA"/>
        </w:rPr>
      </w:pPr>
      <w:r>
        <w:rPr>
          <w:rFonts w:eastAsia="Times New Roman"/>
          <w:lang w:eastAsia="es-AR" w:bidi="ar-SA"/>
        </w:rPr>
        <w:t>Breakpoint in SaveNew method</w:t>
      </w:r>
    </w:p>
    <w:p w:rsidR="007A6F7D" w:rsidRPr="005A7ED7" w:rsidRDefault="007A6F7D" w:rsidP="008A218A">
      <w:pPr>
        <w:pStyle w:val="ppBodyTextIndent"/>
        <w:rPr>
          <w:rFonts w:eastAsia="Times New Roman"/>
          <w:lang w:eastAsia="es-AR" w:bidi="ar-SA"/>
        </w:rPr>
      </w:pPr>
    </w:p>
    <w:p w:rsidR="007A6F7D" w:rsidRDefault="007A6F7D" w:rsidP="007A6F7D">
      <w:pPr>
        <w:pStyle w:val="ppNumberList"/>
        <w:rPr>
          <w:rFonts w:eastAsia="Times New Roman"/>
          <w:lang w:eastAsia="es-AR" w:bidi="ar-SA"/>
        </w:rPr>
      </w:pPr>
      <w:r>
        <w:rPr>
          <w:rFonts w:eastAsia="Times New Roman"/>
          <w:lang w:eastAsia="es-AR" w:bidi="ar-SA"/>
        </w:rPr>
        <w:t xml:space="preserve">To create a new address for the selected customer, click the </w:t>
      </w:r>
      <w:r w:rsidRPr="00DE67D3">
        <w:rPr>
          <w:rFonts w:eastAsia="Times New Roman"/>
          <w:b/>
          <w:lang w:eastAsia="es-AR" w:bidi="ar-SA"/>
        </w:rPr>
        <w:t>Add New Address</w:t>
      </w:r>
      <w:r w:rsidRPr="00DE67D3">
        <w:rPr>
          <w:rFonts w:eastAsia="Times New Roman"/>
          <w:lang w:eastAsia="es-AR" w:bidi="ar-SA"/>
        </w:rPr>
        <w:t xml:space="preserve"> link</w:t>
      </w:r>
      <w:r>
        <w:rPr>
          <w:rFonts w:eastAsia="Times New Roman"/>
          <w:lang w:eastAsia="es-AR" w:bidi="ar-SA"/>
        </w:rPr>
        <w:t xml:space="preserve">. You will be redirected to </w:t>
      </w:r>
      <w:hyperlink r:id="rId27" w:history="1">
        <w:r w:rsidRPr="00E6151C">
          <w:rPr>
            <w:rStyle w:val="Hyperlink"/>
            <w:rFonts w:eastAsia="Times New Roman" w:cstheme="minorBidi"/>
            <w:lang w:eastAsia="es-AR" w:bidi="ar-SA"/>
          </w:rPr>
          <w:t>http://localhost:50000/Address/Create?CustomerID=??</w:t>
        </w:r>
      </w:hyperlink>
      <w:r>
        <w:rPr>
          <w:rFonts w:eastAsia="Times New Roman"/>
          <w:lang w:eastAsia="es-AR" w:bidi="ar-SA"/>
        </w:rPr>
        <w:t xml:space="preserve">  (where </w:t>
      </w:r>
      <w:r w:rsidRPr="00DC5349">
        <w:rPr>
          <w:rFonts w:eastAsia="Times New Roman"/>
          <w:b/>
          <w:lang w:eastAsia="es-AR" w:bidi="ar-SA"/>
        </w:rPr>
        <w:t>??</w:t>
      </w:r>
      <w:r>
        <w:rPr>
          <w:rFonts w:eastAsia="Times New Roman"/>
          <w:lang w:eastAsia="es-AR" w:bidi="ar-SA"/>
        </w:rPr>
        <w:t xml:space="preserve"> is the customer ID.</w:t>
      </w:r>
    </w:p>
    <w:p w:rsidR="007A1D36" w:rsidRDefault="00A84A32" w:rsidP="008A218A">
      <w:pPr>
        <w:pStyle w:val="ppFigureIndent"/>
      </w:pPr>
      <w:r>
        <w:rPr>
          <w:rFonts w:eastAsia="Times New Roman"/>
          <w:noProof/>
          <w:lang w:bidi="ar-SA"/>
        </w:rPr>
        <w:lastRenderedPageBreak/>
        <w:drawing>
          <wp:inline distT="0" distB="0" distL="0" distR="0">
            <wp:extent cx="5486400" cy="593145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486400" cy="5931454"/>
                    </a:xfrm>
                    <a:prstGeom prst="rect">
                      <a:avLst/>
                    </a:prstGeom>
                    <a:noFill/>
                    <a:ln w="9525">
                      <a:noFill/>
                      <a:miter lim="800000"/>
                      <a:headEnd/>
                      <a:tailEnd/>
                    </a:ln>
                  </pic:spPr>
                </pic:pic>
              </a:graphicData>
            </a:graphic>
          </wp:inline>
        </w:drawing>
      </w:r>
    </w:p>
    <w:p w:rsidR="007A6F7D" w:rsidRDefault="007A1D36" w:rsidP="007A1D36">
      <w:pPr>
        <w:pStyle w:val="ppFigureNumberIndent"/>
        <w:rPr>
          <w:rFonts w:eastAsia="Times New Roman"/>
          <w:lang w:eastAsia="es-AR" w:bidi="ar-SA"/>
        </w:rPr>
      </w:pPr>
      <w:r>
        <w:t xml:space="preserve">Figure </w:t>
      </w:r>
      <w:fldSimple w:instr=" SEQ Figure \* ARABIC ">
        <w:r w:rsidR="009D3035">
          <w:rPr>
            <w:noProof/>
          </w:rPr>
          <w:t>8</w:t>
        </w:r>
      </w:fldSimple>
    </w:p>
    <w:p w:rsidR="007A6F7D" w:rsidRDefault="007A6F7D" w:rsidP="007A6F7D">
      <w:pPr>
        <w:pStyle w:val="ppFigureCaptionIndent"/>
        <w:rPr>
          <w:rFonts w:eastAsia="Times New Roman"/>
          <w:lang w:eastAsia="es-AR" w:bidi="ar-SA"/>
        </w:rPr>
      </w:pPr>
      <w:r w:rsidRPr="00E504AF">
        <w:rPr>
          <w:rFonts w:eastAsia="Times New Roman"/>
          <w:lang w:eastAsia="es-AR" w:bidi="ar-SA"/>
        </w:rPr>
        <w:t>Create Address page</w:t>
      </w:r>
    </w:p>
    <w:p w:rsidR="007A6F7D" w:rsidRPr="00E504AF" w:rsidRDefault="007A6F7D" w:rsidP="009B7A43">
      <w:pPr>
        <w:pStyle w:val="ppBodyTextIndent"/>
        <w:rPr>
          <w:rFonts w:eastAsia="Times New Roman"/>
          <w:lang w:eastAsia="es-AR" w:bidi="ar-SA"/>
        </w:rPr>
      </w:pPr>
    </w:p>
    <w:p w:rsidR="007A6F7D" w:rsidRPr="00290558" w:rsidRDefault="007A6F7D" w:rsidP="007A6F7D">
      <w:pPr>
        <w:pStyle w:val="ppNumberList"/>
        <w:rPr>
          <w:rFonts w:eastAsia="Times New Roman"/>
          <w:lang w:eastAsia="es-AR" w:bidi="ar-SA"/>
        </w:rPr>
      </w:pPr>
      <w:r w:rsidRPr="00290558">
        <w:rPr>
          <w:rFonts w:eastAsia="Times New Roman"/>
          <w:lang w:eastAsia="es-AR" w:bidi="ar-SA"/>
        </w:rPr>
        <w:t xml:space="preserve">Complete the required information and click the </w:t>
      </w:r>
      <w:r w:rsidRPr="00290558">
        <w:rPr>
          <w:rFonts w:eastAsia="Times New Roman"/>
          <w:b/>
          <w:lang w:eastAsia="es-AR" w:bidi="ar-SA"/>
        </w:rPr>
        <w:t>Create</w:t>
      </w:r>
      <w:r w:rsidRPr="00290558">
        <w:rPr>
          <w:rFonts w:eastAsia="Times New Roman"/>
          <w:lang w:eastAsia="es-AR" w:bidi="ar-SA"/>
        </w:rPr>
        <w:t xml:space="preserve"> button. The application will stop on the breakpoint </w:t>
      </w:r>
      <w:r w:rsidRPr="00DC5349">
        <w:t>set</w:t>
      </w:r>
      <w:r w:rsidRPr="00290558">
        <w:rPr>
          <w:rFonts w:eastAsia="Times New Roman"/>
          <w:lang w:eastAsia="es-AR" w:bidi="ar-SA"/>
        </w:rPr>
        <w:t xml:space="preserve"> on the </w:t>
      </w:r>
      <w:r w:rsidRPr="00290558">
        <w:rPr>
          <w:rFonts w:eastAsia="Times New Roman"/>
          <w:b/>
          <w:lang w:eastAsia="es-AR" w:bidi="ar-SA"/>
        </w:rPr>
        <w:t>SaveNew</w:t>
      </w:r>
      <w:r w:rsidRPr="00290558">
        <w:rPr>
          <w:rFonts w:eastAsia="Times New Roman"/>
          <w:lang w:eastAsia="es-AR" w:bidi="ar-SA"/>
        </w:rPr>
        <w:t xml:space="preserve"> method, verifying that the </w:t>
      </w:r>
      <w:r w:rsidRPr="00290558">
        <w:rPr>
          <w:rFonts w:eastAsia="Times New Roman"/>
          <w:b/>
          <w:lang w:eastAsia="es-AR" w:bidi="ar-SA"/>
        </w:rPr>
        <w:t>ActionName</w:t>
      </w:r>
      <w:r w:rsidRPr="00290558">
        <w:rPr>
          <w:rFonts w:eastAsia="Times New Roman"/>
          <w:lang w:eastAsia="es-AR" w:bidi="ar-SA"/>
        </w:rPr>
        <w:t xml:space="preserve"> attribute is dire</w:t>
      </w:r>
      <w:r>
        <w:rPr>
          <w:rFonts w:eastAsia="Times New Roman"/>
          <w:lang w:eastAsia="es-AR" w:bidi="ar-SA"/>
        </w:rPr>
        <w:t>cting the Create action when post</w:t>
      </w:r>
      <w:r w:rsidRPr="00290558">
        <w:rPr>
          <w:rFonts w:eastAsia="Times New Roman"/>
          <w:lang w:eastAsia="es-AR" w:bidi="ar-SA"/>
        </w:rPr>
        <w:t>ing to that method.</w:t>
      </w:r>
    </w:p>
    <w:p w:rsidR="007A1D36" w:rsidRDefault="000128E7" w:rsidP="007A1D36">
      <w:pPr>
        <w:pStyle w:val="ppFigureIndent"/>
        <w:keepNext/>
      </w:pPr>
      <w:r>
        <w:rPr>
          <w:noProof/>
          <w:lang w:bidi="ar-SA"/>
        </w:rPr>
        <w:lastRenderedPageBreak/>
        <w:drawing>
          <wp:inline distT="0" distB="0" distL="0" distR="0">
            <wp:extent cx="5486400" cy="2395456"/>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486400" cy="2395456"/>
                    </a:xfrm>
                    <a:prstGeom prst="rect">
                      <a:avLst/>
                    </a:prstGeom>
                    <a:noFill/>
                    <a:ln w="9525">
                      <a:noFill/>
                      <a:miter lim="800000"/>
                      <a:headEnd/>
                      <a:tailEnd/>
                    </a:ln>
                  </pic:spPr>
                </pic:pic>
              </a:graphicData>
            </a:graphic>
          </wp:inline>
        </w:drawing>
      </w:r>
    </w:p>
    <w:p w:rsidR="007A6F7D" w:rsidRDefault="007A1D36" w:rsidP="007A1D36">
      <w:pPr>
        <w:pStyle w:val="ppFigureNumberIndent"/>
        <w:rPr>
          <w:rFonts w:eastAsia="Times New Roman"/>
          <w:lang w:eastAsia="es-AR" w:bidi="ar-SA"/>
        </w:rPr>
      </w:pPr>
      <w:r>
        <w:t xml:space="preserve">Figure </w:t>
      </w:r>
      <w:fldSimple w:instr=" SEQ Figure \* ARABIC ">
        <w:r w:rsidR="009D3035">
          <w:rPr>
            <w:noProof/>
          </w:rPr>
          <w:t>9</w:t>
        </w:r>
      </w:fldSimple>
    </w:p>
    <w:p w:rsidR="007A6F7D" w:rsidRDefault="007A6F7D" w:rsidP="007A6F7D">
      <w:pPr>
        <w:pStyle w:val="ppFigureCaptionIndent"/>
        <w:rPr>
          <w:rFonts w:eastAsia="Times New Roman"/>
          <w:lang w:eastAsia="es-AR" w:bidi="ar-SA"/>
        </w:rPr>
      </w:pPr>
      <w:r w:rsidRPr="002700DC">
        <w:rPr>
          <w:rFonts w:eastAsia="Times New Roman"/>
          <w:lang w:eastAsia="es-AR" w:bidi="ar-SA"/>
        </w:rPr>
        <w:t>Application stopped at the breakpoint</w:t>
      </w:r>
    </w:p>
    <w:p w:rsidR="007A6F7D" w:rsidRPr="002700DC" w:rsidRDefault="007A6F7D" w:rsidP="007A6F7D">
      <w:pPr>
        <w:pStyle w:val="ppBodyTextIndent"/>
        <w:rPr>
          <w:rFonts w:eastAsia="Times New Roman"/>
          <w:lang w:eastAsia="es-AR" w:bidi="ar-SA"/>
        </w:rPr>
      </w:pPr>
    </w:p>
    <w:p w:rsidR="007A6F7D" w:rsidRDefault="007A6F7D" w:rsidP="007A6F7D">
      <w:pPr>
        <w:pStyle w:val="ppNumberList"/>
        <w:rPr>
          <w:rFonts w:eastAsia="Times New Roman"/>
          <w:lang w:eastAsia="es-AR" w:bidi="ar-SA"/>
        </w:rPr>
      </w:pPr>
      <w:r>
        <w:rPr>
          <w:rFonts w:eastAsia="Times New Roman"/>
          <w:lang w:eastAsia="es-AR" w:bidi="ar-SA"/>
        </w:rPr>
        <w:t xml:space="preserve">Remove the breakpoint and press </w:t>
      </w:r>
      <w:r w:rsidRPr="00E6151C">
        <w:rPr>
          <w:rFonts w:eastAsia="Times New Roman"/>
          <w:b/>
          <w:lang w:eastAsia="es-AR" w:bidi="ar-SA"/>
        </w:rPr>
        <w:t>F5</w:t>
      </w:r>
      <w:r>
        <w:rPr>
          <w:rFonts w:eastAsia="Times New Roman"/>
          <w:lang w:eastAsia="es-AR" w:bidi="ar-SA"/>
        </w:rPr>
        <w:t xml:space="preserve"> to </w:t>
      </w:r>
      <w:r w:rsidRPr="00DC5349">
        <w:t>continue</w:t>
      </w:r>
      <w:r>
        <w:rPr>
          <w:rFonts w:eastAsia="Times New Roman"/>
          <w:lang w:eastAsia="es-AR" w:bidi="ar-SA"/>
        </w:rPr>
        <w:t xml:space="preserve"> with the application execution.</w:t>
      </w:r>
    </w:p>
    <w:p w:rsidR="007A6F7D" w:rsidRDefault="007A6F7D" w:rsidP="007A6F7D">
      <w:pPr>
        <w:pStyle w:val="ppNumberList"/>
        <w:rPr>
          <w:rFonts w:eastAsia="Times New Roman"/>
          <w:lang w:eastAsia="es-AR" w:bidi="ar-SA"/>
        </w:rPr>
      </w:pPr>
      <w:r>
        <w:rPr>
          <w:rFonts w:eastAsia="Times New Roman"/>
          <w:lang w:eastAsia="es-AR" w:bidi="ar-SA"/>
        </w:rPr>
        <w:t xml:space="preserve">To edit the newly </w:t>
      </w:r>
      <w:r w:rsidRPr="00DC5349">
        <w:t>created</w:t>
      </w:r>
      <w:r>
        <w:rPr>
          <w:rFonts w:eastAsia="Times New Roman"/>
          <w:lang w:eastAsia="es-AR" w:bidi="ar-SA"/>
        </w:rPr>
        <w:t xml:space="preserve"> address click the </w:t>
      </w:r>
      <w:r w:rsidRPr="00445688">
        <w:rPr>
          <w:rFonts w:eastAsia="Times New Roman"/>
          <w:b/>
          <w:lang w:eastAsia="es-AR" w:bidi="ar-SA"/>
        </w:rPr>
        <w:t>(Edit)</w:t>
      </w:r>
      <w:r>
        <w:rPr>
          <w:rFonts w:eastAsia="Times New Roman"/>
          <w:lang w:eastAsia="es-AR" w:bidi="ar-SA"/>
        </w:rPr>
        <w:t xml:space="preserve"> link, located at the right of the new address, as shown </w:t>
      </w:r>
      <w:r w:rsidR="00F01E50">
        <w:rPr>
          <w:rFonts w:eastAsia="Times New Roman"/>
          <w:lang w:eastAsia="es-AR" w:bidi="ar-SA"/>
        </w:rPr>
        <w:fldChar w:fldCharType="begin"/>
      </w:r>
      <w:r>
        <w:rPr>
          <w:rFonts w:eastAsia="Times New Roman"/>
          <w:lang w:eastAsia="es-AR" w:bidi="ar-SA"/>
        </w:rPr>
        <w:instrText xml:space="preserve"> REF _Ref223514200 \h </w:instrText>
      </w:r>
      <w:r w:rsidR="00F01E50">
        <w:rPr>
          <w:rFonts w:eastAsia="Times New Roman"/>
          <w:lang w:eastAsia="es-AR" w:bidi="ar-SA"/>
        </w:rPr>
      </w:r>
      <w:r w:rsidR="00F01E50">
        <w:rPr>
          <w:rFonts w:eastAsia="Times New Roman"/>
          <w:lang w:eastAsia="es-AR" w:bidi="ar-SA"/>
        </w:rPr>
        <w:fldChar w:fldCharType="separate"/>
      </w:r>
      <w:r>
        <w:t xml:space="preserve">Figure </w:t>
      </w:r>
      <w:r>
        <w:rPr>
          <w:noProof/>
        </w:rPr>
        <w:t>7</w:t>
      </w:r>
      <w:r w:rsidR="00F01E50">
        <w:rPr>
          <w:rFonts w:eastAsia="Times New Roman"/>
          <w:lang w:eastAsia="es-AR" w:bidi="ar-SA"/>
        </w:rPr>
        <w:fldChar w:fldCharType="end"/>
      </w:r>
      <w:r>
        <w:rPr>
          <w:rFonts w:eastAsia="Times New Roman"/>
          <w:lang w:eastAsia="es-AR" w:bidi="ar-SA"/>
        </w:rPr>
        <w:t>.</w:t>
      </w:r>
    </w:p>
    <w:p w:rsidR="007A1D36" w:rsidRDefault="00EC75FB" w:rsidP="007A1D36">
      <w:pPr>
        <w:pStyle w:val="ppFigureIndent"/>
        <w:keepNext/>
      </w:pPr>
      <w:r>
        <w:rPr>
          <w:noProof/>
          <w:lang w:bidi="ar-SA"/>
        </w:rPr>
        <w:lastRenderedPageBreak/>
        <w:drawing>
          <wp:inline distT="0" distB="0" distL="0" distR="0">
            <wp:extent cx="5486400" cy="496896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486400" cy="4968963"/>
                    </a:xfrm>
                    <a:prstGeom prst="rect">
                      <a:avLst/>
                    </a:prstGeom>
                    <a:noFill/>
                    <a:ln w="9525">
                      <a:noFill/>
                      <a:miter lim="800000"/>
                      <a:headEnd/>
                      <a:tailEnd/>
                    </a:ln>
                  </pic:spPr>
                </pic:pic>
              </a:graphicData>
            </a:graphic>
          </wp:inline>
        </w:drawing>
      </w:r>
    </w:p>
    <w:p w:rsidR="007A6F7D" w:rsidRDefault="007A1D36" w:rsidP="007A1D36">
      <w:pPr>
        <w:pStyle w:val="ppFigureNumberIndent"/>
        <w:rPr>
          <w:rFonts w:eastAsia="Times New Roman"/>
          <w:lang w:eastAsia="es-AR" w:bidi="ar-SA"/>
        </w:rPr>
      </w:pPr>
      <w:r>
        <w:t xml:space="preserve">Figure </w:t>
      </w:r>
      <w:fldSimple w:instr=" SEQ Figure \* ARABIC ">
        <w:r w:rsidR="009D3035">
          <w:rPr>
            <w:noProof/>
          </w:rPr>
          <w:t>10</w:t>
        </w:r>
      </w:fldSimple>
    </w:p>
    <w:p w:rsidR="007A6F7D" w:rsidRDefault="007A6F7D" w:rsidP="007A6F7D">
      <w:pPr>
        <w:pStyle w:val="ppFigureCaptionIndent"/>
        <w:rPr>
          <w:rFonts w:eastAsia="Times New Roman"/>
          <w:lang w:eastAsia="es-AR" w:bidi="ar-SA"/>
        </w:rPr>
      </w:pPr>
      <w:r w:rsidRPr="00445688">
        <w:rPr>
          <w:rFonts w:eastAsia="Times New Roman"/>
          <w:lang w:eastAsia="es-AR" w:bidi="ar-SA"/>
        </w:rPr>
        <w:t>Edit the newly created address</w:t>
      </w:r>
    </w:p>
    <w:p w:rsidR="007A6F7D" w:rsidRPr="00445688" w:rsidRDefault="007A6F7D" w:rsidP="007A6F7D">
      <w:pPr>
        <w:pStyle w:val="ppBodyTextIndent"/>
        <w:rPr>
          <w:rFonts w:eastAsia="Times New Roman"/>
          <w:lang w:eastAsia="es-AR" w:bidi="ar-SA"/>
        </w:rPr>
      </w:pPr>
    </w:p>
    <w:p w:rsidR="007A6F7D" w:rsidRPr="00290558" w:rsidRDefault="007A6F7D" w:rsidP="007A6F7D">
      <w:pPr>
        <w:pStyle w:val="ppNumberList"/>
        <w:rPr>
          <w:rFonts w:eastAsia="Times New Roman"/>
          <w:lang w:eastAsia="es-AR" w:bidi="ar-SA"/>
        </w:rPr>
      </w:pPr>
      <w:r w:rsidRPr="00290558">
        <w:rPr>
          <w:rFonts w:eastAsia="Times New Roman"/>
          <w:lang w:eastAsia="es-AR" w:bidi="ar-SA"/>
        </w:rPr>
        <w:t xml:space="preserve">Change the </w:t>
      </w:r>
      <w:r w:rsidRPr="00290558">
        <w:rPr>
          <w:rFonts w:eastAsia="Times New Roman"/>
          <w:b/>
          <w:lang w:eastAsia="es-AR" w:bidi="ar-SA"/>
        </w:rPr>
        <w:t>Address Line 1</w:t>
      </w:r>
      <w:r w:rsidRPr="00290558">
        <w:rPr>
          <w:rFonts w:eastAsia="Times New Roman"/>
          <w:lang w:eastAsia="es-AR" w:bidi="ar-SA"/>
        </w:rPr>
        <w:t xml:space="preserve"> field value to "Modified address" and click </w:t>
      </w:r>
      <w:r w:rsidRPr="00290558">
        <w:rPr>
          <w:rFonts w:eastAsia="Times New Roman"/>
          <w:b/>
          <w:lang w:eastAsia="es-AR" w:bidi="ar-SA"/>
        </w:rPr>
        <w:t>Save</w:t>
      </w:r>
      <w:r w:rsidRPr="00290558">
        <w:rPr>
          <w:rFonts w:eastAsia="Times New Roman"/>
          <w:lang w:eastAsia="es-AR" w:bidi="ar-SA"/>
        </w:rPr>
        <w:t xml:space="preserve">. Verify that the address has been </w:t>
      </w:r>
      <w:r w:rsidRPr="00DC5349">
        <w:t>updated</w:t>
      </w:r>
      <w:r w:rsidRPr="00290558">
        <w:rPr>
          <w:rFonts w:eastAsia="Times New Roman"/>
          <w:lang w:eastAsia="es-AR" w:bidi="ar-SA"/>
        </w:rPr>
        <w:t>.</w:t>
      </w:r>
    </w:p>
    <w:p w:rsidR="007A1D36" w:rsidRDefault="002D0113" w:rsidP="008A218A">
      <w:pPr>
        <w:pStyle w:val="ppFigureIndent"/>
      </w:pPr>
      <w:r>
        <w:rPr>
          <w:noProof/>
          <w:lang w:bidi="ar-SA"/>
        </w:rPr>
        <w:lastRenderedPageBreak/>
        <w:drawing>
          <wp:inline distT="0" distB="0" distL="0" distR="0">
            <wp:extent cx="5486400" cy="496113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486400" cy="4961138"/>
                    </a:xfrm>
                    <a:prstGeom prst="rect">
                      <a:avLst/>
                    </a:prstGeom>
                    <a:noFill/>
                    <a:ln w="9525">
                      <a:noFill/>
                      <a:miter lim="800000"/>
                      <a:headEnd/>
                      <a:tailEnd/>
                    </a:ln>
                  </pic:spPr>
                </pic:pic>
              </a:graphicData>
            </a:graphic>
          </wp:inline>
        </w:drawing>
      </w:r>
    </w:p>
    <w:p w:rsidR="007A6F7D" w:rsidRDefault="007A1D36" w:rsidP="007A1D36">
      <w:pPr>
        <w:pStyle w:val="ppFigureNumberIndent"/>
        <w:rPr>
          <w:lang w:eastAsia="es-AR" w:bidi="ar-SA"/>
        </w:rPr>
      </w:pPr>
      <w:r>
        <w:t xml:space="preserve">Figure </w:t>
      </w:r>
      <w:fldSimple w:instr=" SEQ Figure \* ARABIC ">
        <w:r w:rsidR="009D3035">
          <w:rPr>
            <w:noProof/>
          </w:rPr>
          <w:t>11</w:t>
        </w:r>
      </w:fldSimple>
    </w:p>
    <w:p w:rsidR="007A6F7D" w:rsidRDefault="007A6F7D" w:rsidP="007A6F7D">
      <w:pPr>
        <w:pStyle w:val="ppFigureCaptionIndent"/>
        <w:rPr>
          <w:rFonts w:eastAsia="Times New Roman"/>
          <w:lang w:eastAsia="es-AR" w:bidi="ar-SA"/>
        </w:rPr>
      </w:pPr>
      <w:r w:rsidRPr="003B2F0B">
        <w:rPr>
          <w:rFonts w:eastAsia="Times New Roman"/>
          <w:lang w:eastAsia="es-AR" w:bidi="ar-SA"/>
        </w:rPr>
        <w:t>Address updated</w:t>
      </w:r>
    </w:p>
    <w:p w:rsidR="007A6F7D" w:rsidRPr="003B2F0B" w:rsidRDefault="007A6F7D" w:rsidP="007A6F7D">
      <w:pPr>
        <w:pStyle w:val="ppBodyTextIndent"/>
        <w:rPr>
          <w:rFonts w:eastAsia="Times New Roman"/>
          <w:lang w:eastAsia="es-AR" w:bidi="ar-SA"/>
        </w:rPr>
      </w:pPr>
    </w:p>
    <w:p w:rsidR="007A6F7D" w:rsidRPr="00290558" w:rsidRDefault="007A6F7D" w:rsidP="007A6F7D">
      <w:pPr>
        <w:pStyle w:val="ppNumberList"/>
        <w:rPr>
          <w:rFonts w:eastAsia="Times New Roman"/>
          <w:lang w:eastAsia="es-AR" w:bidi="ar-SA"/>
        </w:rPr>
      </w:pPr>
      <w:r w:rsidRPr="00290558">
        <w:rPr>
          <w:rFonts w:eastAsia="Times New Roman"/>
          <w:lang w:eastAsia="es-AR" w:bidi="ar-SA"/>
        </w:rPr>
        <w:t xml:space="preserve">To delete the created address click the </w:t>
      </w:r>
      <w:r w:rsidRPr="00290558">
        <w:rPr>
          <w:rFonts w:eastAsia="Times New Roman"/>
          <w:b/>
          <w:lang w:eastAsia="es-AR" w:bidi="ar-SA"/>
        </w:rPr>
        <w:t>(Delete)</w:t>
      </w:r>
      <w:r w:rsidRPr="00290558">
        <w:rPr>
          <w:rFonts w:eastAsia="Times New Roman"/>
          <w:lang w:eastAsia="es-AR" w:bidi="ar-SA"/>
        </w:rPr>
        <w:t xml:space="preserve"> link, located next to the address. </w:t>
      </w:r>
      <w:r w:rsidRPr="00DC5349">
        <w:t>Verify</w:t>
      </w:r>
      <w:r w:rsidRPr="00290558">
        <w:rPr>
          <w:rFonts w:eastAsia="Times New Roman"/>
          <w:lang w:eastAsia="es-AR" w:bidi="ar-SA"/>
        </w:rPr>
        <w:t xml:space="preserve"> that the address has been deleted.</w:t>
      </w:r>
    </w:p>
    <w:p w:rsidR="007A1D36" w:rsidRDefault="00B23CF0" w:rsidP="007A1D36">
      <w:pPr>
        <w:pStyle w:val="ppFigureIndent"/>
        <w:keepNext/>
      </w:pPr>
      <w:r>
        <w:rPr>
          <w:rFonts w:eastAsia="Times New Roman"/>
          <w:noProof/>
          <w:lang w:bidi="ar-SA"/>
        </w:rPr>
        <w:lastRenderedPageBreak/>
        <w:drawing>
          <wp:inline distT="0" distB="0" distL="0" distR="0">
            <wp:extent cx="5486400" cy="493766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486400" cy="4937662"/>
                    </a:xfrm>
                    <a:prstGeom prst="rect">
                      <a:avLst/>
                    </a:prstGeom>
                    <a:noFill/>
                    <a:ln w="9525">
                      <a:noFill/>
                      <a:miter lim="800000"/>
                      <a:headEnd/>
                      <a:tailEnd/>
                    </a:ln>
                  </pic:spPr>
                </pic:pic>
              </a:graphicData>
            </a:graphic>
          </wp:inline>
        </w:drawing>
      </w:r>
    </w:p>
    <w:p w:rsidR="007A6F7D" w:rsidRDefault="007A1D36" w:rsidP="007A1D36">
      <w:pPr>
        <w:pStyle w:val="ppFigureNumberIndent"/>
        <w:rPr>
          <w:rFonts w:eastAsia="Times New Roman"/>
          <w:lang w:eastAsia="es-AR" w:bidi="ar-SA"/>
        </w:rPr>
      </w:pPr>
      <w:r>
        <w:t xml:space="preserve">Figure </w:t>
      </w:r>
      <w:fldSimple w:instr=" SEQ Figure \* ARABIC ">
        <w:r w:rsidR="009D3035">
          <w:rPr>
            <w:noProof/>
          </w:rPr>
          <w:t>12</w:t>
        </w:r>
      </w:fldSimple>
    </w:p>
    <w:p w:rsidR="007A6F7D" w:rsidRDefault="007A6F7D" w:rsidP="007A6F7D">
      <w:pPr>
        <w:pStyle w:val="ppFigureCaptionIndent"/>
        <w:rPr>
          <w:rFonts w:eastAsia="Times New Roman"/>
          <w:lang w:eastAsia="es-AR" w:bidi="ar-SA"/>
        </w:rPr>
      </w:pPr>
      <w:r w:rsidRPr="00477639">
        <w:rPr>
          <w:rFonts w:eastAsia="Times New Roman"/>
          <w:lang w:eastAsia="es-AR" w:bidi="ar-SA"/>
        </w:rPr>
        <w:t>Address deleted</w:t>
      </w:r>
    </w:p>
    <w:p w:rsidR="007A6F7D" w:rsidRPr="00A82CB0" w:rsidRDefault="007A6F7D" w:rsidP="007A6F7D">
      <w:pPr>
        <w:pStyle w:val="ppBodyTextIndent"/>
        <w:rPr>
          <w:rFonts w:eastAsia="Times New Roman"/>
          <w:lang w:eastAsia="es-AR" w:bidi="ar-SA"/>
        </w:rPr>
      </w:pPr>
    </w:p>
    <w:p w:rsidR="007A6F7D" w:rsidRDefault="007A6F7D" w:rsidP="007A6F7D">
      <w:pPr>
        <w:pStyle w:val="ppListEnd"/>
      </w:pPr>
    </w:p>
    <w:p w:rsidR="007A6F7D" w:rsidRPr="008C28D7" w:rsidRDefault="007A6F7D" w:rsidP="007A6F7D">
      <w:pPr>
        <w:pStyle w:val="Heading3"/>
        <w:rPr>
          <w:noProof/>
        </w:rPr>
      </w:pPr>
      <w:bookmarkStart w:id="16" w:name="_Toc190145448"/>
      <w:bookmarkStart w:id="17" w:name="_Toc223351758"/>
      <w:bookmarkStart w:id="18" w:name="_Toc223432920"/>
      <w:bookmarkStart w:id="19" w:name="_Toc223948243"/>
      <w:bookmarkStart w:id="20" w:name="_Toc224120016"/>
      <w:r w:rsidRPr="008C28D7">
        <w:rPr>
          <w:noProof/>
        </w:rPr>
        <w:t>Verification 2</w:t>
      </w:r>
      <w:bookmarkEnd w:id="16"/>
      <w:bookmarkEnd w:id="17"/>
      <w:bookmarkEnd w:id="18"/>
      <w:bookmarkEnd w:id="19"/>
      <w:bookmarkEnd w:id="20"/>
    </w:p>
    <w:p w:rsidR="007A6F7D" w:rsidRDefault="007A6F7D" w:rsidP="007A6F7D">
      <w:pPr>
        <w:pStyle w:val="ppBodyText"/>
      </w:pPr>
      <w:r>
        <w:t xml:space="preserve">In this verification you will check that the </w:t>
      </w:r>
      <w:r w:rsidRPr="009D4931">
        <w:rPr>
          <w:b/>
        </w:rPr>
        <w:t>AddressViewDataBinder</w:t>
      </w:r>
      <w:r>
        <w:t xml:space="preserve"> binder is being used by the ASP.NET MVC framework to update the model from the Create and Edit pages' fields.</w:t>
      </w:r>
    </w:p>
    <w:p w:rsidR="007A6F7D" w:rsidRDefault="007A6F7D" w:rsidP="007A6F7D">
      <w:pPr>
        <w:pStyle w:val="ppNumberList"/>
      </w:pPr>
      <w:r w:rsidRPr="008C28D7">
        <w:t xml:space="preserve">Start a new instance of the </w:t>
      </w:r>
      <w:r w:rsidRPr="008C28D7">
        <w:rPr>
          <w:b/>
        </w:rPr>
        <w:t>MvcSampleApp</w:t>
      </w:r>
      <w:r>
        <w:t xml:space="preserve"> project. Right-click </w:t>
      </w:r>
      <w:r w:rsidRPr="008C28D7">
        <w:rPr>
          <w:b/>
        </w:rPr>
        <w:t>MvcSampleApp</w:t>
      </w:r>
      <w:r w:rsidRPr="008C28D7">
        <w:t xml:space="preserve"> project</w:t>
      </w:r>
      <w:r>
        <w:t xml:space="preserve"> </w:t>
      </w:r>
      <w:r w:rsidRPr="008C28D7">
        <w:t xml:space="preserve">in </w:t>
      </w:r>
      <w:r w:rsidRPr="008C28D7">
        <w:rPr>
          <w:b/>
        </w:rPr>
        <w:t>Solution Explorer</w:t>
      </w:r>
      <w:r>
        <w:rPr>
          <w:b/>
        </w:rPr>
        <w:t>,</w:t>
      </w:r>
      <w:r w:rsidRPr="008C28D7">
        <w:t xml:space="preserve"> point to </w:t>
      </w:r>
      <w:r w:rsidRPr="008C28D7">
        <w:rPr>
          <w:b/>
        </w:rPr>
        <w:t>Debug</w:t>
      </w:r>
      <w:r w:rsidRPr="008C28D7">
        <w:t xml:space="preserve"> and select </w:t>
      </w:r>
      <w:r w:rsidRPr="008C28D7">
        <w:rPr>
          <w:b/>
        </w:rPr>
        <w:t>Start New Instance</w:t>
      </w:r>
      <w:r>
        <w:t>. Alternatively you can</w:t>
      </w:r>
      <w:r w:rsidRPr="008C28D7">
        <w:t xml:space="preserve"> continue using the</w:t>
      </w:r>
      <w:r>
        <w:t xml:space="preserve"> instance used</w:t>
      </w:r>
      <w:r w:rsidRPr="008C28D7">
        <w:t xml:space="preserve"> in the previous verification.</w:t>
      </w:r>
    </w:p>
    <w:p w:rsidR="007A6F7D" w:rsidRDefault="007A6F7D" w:rsidP="007A6F7D">
      <w:pPr>
        <w:pStyle w:val="ppNumberList"/>
      </w:pPr>
      <w:r>
        <w:t xml:space="preserve">Open the </w:t>
      </w:r>
      <w:r w:rsidRPr="00576ADE">
        <w:t>Customer controller’s</w:t>
      </w:r>
      <w:r>
        <w:rPr>
          <w:b/>
        </w:rPr>
        <w:t xml:space="preserve"> </w:t>
      </w:r>
      <w:r w:rsidRPr="000F6B2B">
        <w:rPr>
          <w:b/>
        </w:rPr>
        <w:t>Index</w:t>
      </w:r>
      <w:r>
        <w:t xml:space="preserve"> view with the list of customers. To do this, c</w:t>
      </w:r>
      <w:r w:rsidRPr="008C28D7">
        <w:t>lick</w:t>
      </w:r>
      <w:r>
        <w:t xml:space="preserve"> the </w:t>
      </w:r>
      <w:r w:rsidRPr="00E6498C">
        <w:rPr>
          <w:b/>
        </w:rPr>
        <w:t>Customers</w:t>
      </w:r>
      <w:r w:rsidRPr="008C28D7">
        <w:t xml:space="preserve"> link</w:t>
      </w:r>
      <w:r>
        <w:t xml:space="preserve"> in the page header.</w:t>
      </w:r>
    </w:p>
    <w:p w:rsidR="007A6F7D" w:rsidRDefault="007A6F7D" w:rsidP="007A6F7D">
      <w:pPr>
        <w:pStyle w:val="ppNumberList"/>
      </w:pPr>
      <w:r w:rsidRPr="008C28D7">
        <w:t xml:space="preserve">To view a specific customer’s details, click its name. </w:t>
      </w:r>
      <w:r>
        <w:t>The d</w:t>
      </w:r>
      <w:r w:rsidRPr="008C28D7">
        <w:t>etails on the given customer and its currently associated addresses will be shown.</w:t>
      </w:r>
    </w:p>
    <w:p w:rsidR="007A6F7D" w:rsidRDefault="007A6F7D" w:rsidP="007A6F7D">
      <w:pPr>
        <w:pStyle w:val="ppNumberList"/>
      </w:pPr>
      <w:r>
        <w:lastRenderedPageBreak/>
        <w:t xml:space="preserve">To create an address of the selected customer, click the </w:t>
      </w:r>
      <w:r w:rsidRPr="00DE67D3">
        <w:rPr>
          <w:rFonts w:eastAsia="Times New Roman"/>
          <w:b/>
          <w:lang w:eastAsia="es-AR" w:bidi="ar-SA"/>
        </w:rPr>
        <w:t>Add New Address</w:t>
      </w:r>
      <w:r w:rsidRPr="00DE67D3">
        <w:rPr>
          <w:rFonts w:eastAsia="Times New Roman"/>
          <w:lang w:eastAsia="es-AR" w:bidi="ar-SA"/>
        </w:rPr>
        <w:t xml:space="preserve"> link</w:t>
      </w:r>
      <w:r>
        <w:t>.</w:t>
      </w:r>
    </w:p>
    <w:p w:rsidR="007A6F7D" w:rsidRDefault="007A6F7D" w:rsidP="007A6F7D">
      <w:pPr>
        <w:pStyle w:val="ppNumberList"/>
      </w:pPr>
      <w:r>
        <w:t xml:space="preserve">Set a breakpoint on the first line of the </w:t>
      </w:r>
      <w:r>
        <w:rPr>
          <w:b/>
        </w:rPr>
        <w:t>AddressViewDataBinder</w:t>
      </w:r>
      <w:r w:rsidRPr="00DB4481">
        <w:rPr>
          <w:b/>
        </w:rPr>
        <w:t>BindModel</w:t>
      </w:r>
      <w:r>
        <w:t xml:space="preserve"> method:</w:t>
      </w:r>
    </w:p>
    <w:p w:rsidR="007A1D36" w:rsidRDefault="007A6F7D" w:rsidP="007A1D36">
      <w:pPr>
        <w:pStyle w:val="ppFigureIndent"/>
        <w:keepNext/>
      </w:pPr>
      <w:r>
        <w:rPr>
          <w:noProof/>
          <w:lang w:bidi="ar-SA"/>
        </w:rPr>
        <w:drawing>
          <wp:inline distT="0" distB="0" distL="0" distR="0">
            <wp:extent cx="5486400" cy="1242579"/>
            <wp:effectExtent l="19050" t="0" r="0" b="0"/>
            <wp:docPr id="108" name="Picture 2" descr="cid:image002.png@01C998F9.8242B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998F9.8242BBE0"/>
                    <pic:cNvPicPr>
                      <a:picLocks noChangeAspect="1" noChangeArrowheads="1"/>
                    </pic:cNvPicPr>
                  </pic:nvPicPr>
                  <pic:blipFill>
                    <a:blip r:embed="rId33" r:link="rId34"/>
                    <a:srcRect/>
                    <a:stretch>
                      <a:fillRect/>
                    </a:stretch>
                  </pic:blipFill>
                  <pic:spPr bwMode="auto">
                    <a:xfrm>
                      <a:off x="0" y="0"/>
                      <a:ext cx="5486400" cy="1242579"/>
                    </a:xfrm>
                    <a:prstGeom prst="rect">
                      <a:avLst/>
                    </a:prstGeom>
                    <a:noFill/>
                    <a:ln w="9525">
                      <a:noFill/>
                      <a:miter lim="800000"/>
                      <a:headEnd/>
                      <a:tailEnd/>
                    </a:ln>
                  </pic:spPr>
                </pic:pic>
              </a:graphicData>
            </a:graphic>
          </wp:inline>
        </w:drawing>
      </w:r>
    </w:p>
    <w:p w:rsidR="007A6F7D" w:rsidRDefault="007A1D36" w:rsidP="007A1D36">
      <w:pPr>
        <w:pStyle w:val="ppFigureNumberIndent"/>
      </w:pPr>
      <w:r>
        <w:t xml:space="preserve">Figure </w:t>
      </w:r>
      <w:fldSimple w:instr=" SEQ Figure \* ARABIC ">
        <w:r w:rsidR="009D3035">
          <w:rPr>
            <w:noProof/>
          </w:rPr>
          <w:t>13</w:t>
        </w:r>
      </w:fldSimple>
    </w:p>
    <w:p w:rsidR="007A6F7D" w:rsidRDefault="007A6F7D" w:rsidP="007A6F7D">
      <w:pPr>
        <w:pStyle w:val="ppFigureCaptionIndent"/>
      </w:pPr>
      <w:r w:rsidRPr="006E6452">
        <w:t>Breakpoint on BindModel method</w:t>
      </w:r>
    </w:p>
    <w:p w:rsidR="007A6F7D" w:rsidRPr="006E6452" w:rsidRDefault="007A6F7D" w:rsidP="007A6F7D">
      <w:pPr>
        <w:pStyle w:val="ppBodyTextIndent"/>
      </w:pPr>
    </w:p>
    <w:p w:rsidR="007A6F7D" w:rsidRDefault="007A6F7D" w:rsidP="007A6F7D">
      <w:pPr>
        <w:pStyle w:val="ppNumberList"/>
      </w:pPr>
      <w:r w:rsidRPr="00DC5349">
        <w:t>Complete</w:t>
      </w:r>
      <w:r w:rsidRPr="00290558">
        <w:rPr>
          <w:rFonts w:eastAsia="Times New Roman"/>
          <w:lang w:eastAsia="es-AR" w:bidi="ar-SA"/>
        </w:rPr>
        <w:t xml:space="preserve"> the </w:t>
      </w:r>
      <w:r w:rsidRPr="00DC5349">
        <w:t>required</w:t>
      </w:r>
      <w:r w:rsidRPr="00290558">
        <w:rPr>
          <w:rFonts w:eastAsia="Times New Roman"/>
          <w:lang w:eastAsia="es-AR" w:bidi="ar-SA"/>
        </w:rPr>
        <w:t xml:space="preserve"> </w:t>
      </w:r>
      <w:r w:rsidRPr="00DC5349">
        <w:t>information</w:t>
      </w:r>
      <w:r w:rsidRPr="00290558">
        <w:rPr>
          <w:rFonts w:eastAsia="Times New Roman"/>
          <w:lang w:eastAsia="es-AR" w:bidi="ar-SA"/>
        </w:rPr>
        <w:t xml:space="preserve"> and click </w:t>
      </w:r>
      <w:r w:rsidRPr="00290558">
        <w:rPr>
          <w:rFonts w:eastAsia="Times New Roman"/>
          <w:b/>
          <w:lang w:eastAsia="es-AR" w:bidi="ar-SA"/>
        </w:rPr>
        <w:t>Create</w:t>
      </w:r>
      <w:r w:rsidRPr="00290558">
        <w:rPr>
          <w:rFonts w:eastAsia="Times New Roman"/>
          <w:lang w:eastAsia="es-AR" w:bidi="ar-SA"/>
        </w:rPr>
        <w:t xml:space="preserve">. </w:t>
      </w:r>
      <w:r w:rsidRPr="00DC5349">
        <w:t>Verify</w:t>
      </w:r>
      <w:r>
        <w:t xml:space="preserve"> that </w:t>
      </w:r>
      <w:r w:rsidRPr="00DC5349">
        <w:t>application</w:t>
      </w:r>
      <w:r>
        <w:t xml:space="preserve"> stops on the breakpoint.</w:t>
      </w:r>
    </w:p>
    <w:p w:rsidR="007A6F7D" w:rsidRDefault="007A6F7D" w:rsidP="007A6F7D">
      <w:pPr>
        <w:pStyle w:val="ppNumberList"/>
      </w:pPr>
      <w:r>
        <w:t xml:space="preserve">Check in the </w:t>
      </w:r>
      <w:r w:rsidRPr="00DC5349">
        <w:rPr>
          <w:b/>
        </w:rPr>
        <w:t>Call Stack</w:t>
      </w:r>
      <w:r>
        <w:t xml:space="preserve"> that the </w:t>
      </w:r>
      <w:r w:rsidRPr="00DC5349">
        <w:rPr>
          <w:b/>
        </w:rPr>
        <w:t>UpdateModel</w:t>
      </w:r>
      <w:r>
        <w:t xml:space="preserve"> method called from the </w:t>
      </w:r>
      <w:r w:rsidRPr="005851F2">
        <w:rPr>
          <w:b/>
        </w:rPr>
        <w:t>SaveNew</w:t>
      </w:r>
      <w:r>
        <w:t xml:space="preserve"> method of the </w:t>
      </w:r>
      <w:r w:rsidRPr="005851F2">
        <w:rPr>
          <w:b/>
        </w:rPr>
        <w:t>AddressController</w:t>
      </w:r>
      <w:r>
        <w:t xml:space="preserve"> controller has invoked the </w:t>
      </w:r>
      <w:r w:rsidRPr="005851F2">
        <w:rPr>
          <w:b/>
        </w:rPr>
        <w:t>BindModel</w:t>
      </w:r>
      <w:r>
        <w:t xml:space="preserve"> method of the </w:t>
      </w:r>
      <w:r w:rsidRPr="005851F2">
        <w:rPr>
          <w:b/>
        </w:rPr>
        <w:t>AddressViewDataBinder</w:t>
      </w:r>
      <w:r>
        <w:t xml:space="preserve"> class. To access the Call Stack window, click the </w:t>
      </w:r>
      <w:r w:rsidRPr="00DC5349">
        <w:rPr>
          <w:b/>
        </w:rPr>
        <w:t>Debug</w:t>
      </w:r>
      <w:r>
        <w:t xml:space="preserve"> menu, point to </w:t>
      </w:r>
      <w:r w:rsidRPr="00DC5349">
        <w:rPr>
          <w:b/>
        </w:rPr>
        <w:t>Windows</w:t>
      </w:r>
      <w:r>
        <w:t xml:space="preserve"> and click </w:t>
      </w:r>
      <w:r w:rsidRPr="00DC5349">
        <w:rPr>
          <w:b/>
        </w:rPr>
        <w:t>Call Stack</w:t>
      </w:r>
      <w:r>
        <w:t xml:space="preserve">. </w:t>
      </w:r>
    </w:p>
    <w:p w:rsidR="007A6F7D" w:rsidRDefault="007A6F7D" w:rsidP="007A6F7D">
      <w:pPr>
        <w:pStyle w:val="ppBodyTextIndent"/>
      </w:pPr>
      <w:r>
        <w:t>The call stack window output should look like the following:</w:t>
      </w:r>
    </w:p>
    <w:p w:rsidR="007A1D36" w:rsidRDefault="007A6F7D" w:rsidP="007A1D36">
      <w:pPr>
        <w:pStyle w:val="ppFigureIndent"/>
        <w:keepNext/>
      </w:pPr>
      <w:r>
        <w:rPr>
          <w:noProof/>
          <w:lang w:bidi="ar-SA"/>
        </w:rPr>
        <w:drawing>
          <wp:inline distT="0" distB="0" distL="0" distR="0">
            <wp:extent cx="5486400" cy="1242580"/>
            <wp:effectExtent l="19050" t="0" r="0" b="0"/>
            <wp:docPr id="10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srcRect/>
                    <a:stretch>
                      <a:fillRect/>
                    </a:stretch>
                  </pic:blipFill>
                  <pic:spPr bwMode="auto">
                    <a:xfrm>
                      <a:off x="0" y="0"/>
                      <a:ext cx="5486400" cy="1242580"/>
                    </a:xfrm>
                    <a:prstGeom prst="rect">
                      <a:avLst/>
                    </a:prstGeom>
                    <a:noFill/>
                    <a:ln w="9525">
                      <a:noFill/>
                      <a:miter lim="800000"/>
                      <a:headEnd/>
                      <a:tailEnd/>
                    </a:ln>
                  </pic:spPr>
                </pic:pic>
              </a:graphicData>
            </a:graphic>
          </wp:inline>
        </w:drawing>
      </w:r>
    </w:p>
    <w:p w:rsidR="007A6F7D" w:rsidRDefault="007A1D36" w:rsidP="007A1D36">
      <w:pPr>
        <w:pStyle w:val="ppFigureNumberIndent"/>
      </w:pPr>
      <w:r>
        <w:t xml:space="preserve">Figure </w:t>
      </w:r>
      <w:fldSimple w:instr=" SEQ Figure \* ARABIC ">
        <w:r w:rsidR="009D3035">
          <w:rPr>
            <w:noProof/>
          </w:rPr>
          <w:t>14</w:t>
        </w:r>
      </w:fldSimple>
    </w:p>
    <w:p w:rsidR="007A6F7D" w:rsidRDefault="007A6F7D" w:rsidP="007A6F7D">
      <w:pPr>
        <w:pStyle w:val="ppFigureCaptionIndent"/>
      </w:pPr>
      <w:r w:rsidRPr="00E77BF5">
        <w:t>Visual Studio 2008 Call Stack window</w:t>
      </w:r>
    </w:p>
    <w:p w:rsidR="007A6F7D" w:rsidRPr="00E77BF5" w:rsidRDefault="007A6F7D" w:rsidP="007A6F7D">
      <w:pPr>
        <w:pStyle w:val="ppBodyTextIndent"/>
      </w:pPr>
    </w:p>
    <w:p w:rsidR="007A6F7D" w:rsidRDefault="007A6F7D" w:rsidP="007A6F7D">
      <w:pPr>
        <w:pStyle w:val="ppNumberList"/>
      </w:pPr>
      <w:r>
        <w:t xml:space="preserve">Check that the invoking method was </w:t>
      </w:r>
      <w:r w:rsidRPr="00310941">
        <w:rPr>
          <w:b/>
        </w:rPr>
        <w:t>UpdateModel</w:t>
      </w:r>
      <w:r>
        <w:rPr>
          <w:b/>
        </w:rPr>
        <w:t>.</w:t>
      </w:r>
      <w:r w:rsidRPr="00310941">
        <w:t xml:space="preserve"> To do this, d</w:t>
      </w:r>
      <w:r w:rsidRPr="00C372DF">
        <w:t xml:space="preserve">ouble-click </w:t>
      </w:r>
      <w:r>
        <w:t>the following line:</w:t>
      </w:r>
    </w:p>
    <w:p w:rsidR="007A6F7D" w:rsidRPr="00C372DF" w:rsidRDefault="007A6F7D" w:rsidP="007A6F7D">
      <w:pPr>
        <w:pStyle w:val="ppBodyTextIndent"/>
      </w:pPr>
      <w:r w:rsidRPr="002E0E1A">
        <w:rPr>
          <w:b/>
        </w:rPr>
        <w:t>MvcSampleApp.DLL!MvcSampleApp.Controllers.AddressController.SaveNew</w:t>
      </w:r>
      <w:r>
        <w:t>.</w:t>
      </w:r>
    </w:p>
    <w:p w:rsidR="007A1D36" w:rsidRDefault="00BB057C" w:rsidP="007A1D36">
      <w:pPr>
        <w:pStyle w:val="ppFigureIndent"/>
        <w:keepNext/>
      </w:pPr>
      <w:r>
        <w:rPr>
          <w:noProof/>
          <w:lang w:bidi="ar-SA"/>
        </w:rPr>
        <w:lastRenderedPageBreak/>
        <w:drawing>
          <wp:inline distT="0" distB="0" distL="0" distR="0">
            <wp:extent cx="5486400" cy="3730739"/>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486400" cy="3730739"/>
                    </a:xfrm>
                    <a:prstGeom prst="rect">
                      <a:avLst/>
                    </a:prstGeom>
                    <a:noFill/>
                    <a:ln w="9525">
                      <a:noFill/>
                      <a:miter lim="800000"/>
                      <a:headEnd/>
                      <a:tailEnd/>
                    </a:ln>
                  </pic:spPr>
                </pic:pic>
              </a:graphicData>
            </a:graphic>
          </wp:inline>
        </w:drawing>
      </w:r>
    </w:p>
    <w:p w:rsidR="007A6F7D" w:rsidRDefault="007A1D36" w:rsidP="007A1D36">
      <w:pPr>
        <w:pStyle w:val="ppFigureNumberIndent"/>
      </w:pPr>
      <w:r>
        <w:t xml:space="preserve">Figure </w:t>
      </w:r>
      <w:fldSimple w:instr=" SEQ Figure \* ARABIC ">
        <w:r w:rsidR="009D3035">
          <w:rPr>
            <w:noProof/>
          </w:rPr>
          <w:t>15</w:t>
        </w:r>
      </w:fldSimple>
    </w:p>
    <w:p w:rsidR="007A6F7D" w:rsidRDefault="007A6F7D" w:rsidP="007A6F7D">
      <w:pPr>
        <w:pStyle w:val="ppFigureCaptionIndent"/>
      </w:pPr>
      <w:r w:rsidRPr="00C372DF">
        <w:t>UpdateModel on the call stack</w:t>
      </w:r>
    </w:p>
    <w:p w:rsidR="007A6F7D" w:rsidRPr="00C372DF" w:rsidRDefault="007A6F7D" w:rsidP="007A6F7D">
      <w:pPr>
        <w:pStyle w:val="ppBodyTextIndent"/>
      </w:pPr>
    </w:p>
    <w:p w:rsidR="007A6F7D" w:rsidRDefault="007A6F7D" w:rsidP="007A6F7D">
      <w:pPr>
        <w:pStyle w:val="ppNumberList"/>
      </w:pPr>
      <w:r>
        <w:t xml:space="preserve">Press </w:t>
      </w:r>
      <w:r w:rsidRPr="002E0E1A">
        <w:rPr>
          <w:b/>
        </w:rPr>
        <w:t>F5</w:t>
      </w:r>
      <w:r>
        <w:t xml:space="preserve"> to continue with application execution.</w:t>
      </w:r>
    </w:p>
    <w:p w:rsidR="007A6F7D" w:rsidRDefault="007A6F7D" w:rsidP="007A6F7D">
      <w:pPr>
        <w:pStyle w:val="ppNumberList"/>
      </w:pPr>
      <w:r>
        <w:t xml:space="preserve">Edit the newly created address. To do this, click the </w:t>
      </w:r>
      <w:r w:rsidRPr="001D7F1A">
        <w:rPr>
          <w:b/>
        </w:rPr>
        <w:t>(Edit)</w:t>
      </w:r>
      <w:r>
        <w:t xml:space="preserve"> link, located next to the new address.</w:t>
      </w:r>
    </w:p>
    <w:p w:rsidR="007A6F7D" w:rsidRDefault="007A6F7D" w:rsidP="007A6F7D">
      <w:pPr>
        <w:pStyle w:val="ppNumberList"/>
      </w:pPr>
      <w:r>
        <w:t xml:space="preserve">Click </w:t>
      </w:r>
      <w:r w:rsidRPr="00310941">
        <w:rPr>
          <w:b/>
        </w:rPr>
        <w:t>Save</w:t>
      </w:r>
      <w:r>
        <w:t xml:space="preserve"> and verify that application stops on the breakpoint. This step does not require data modification.</w:t>
      </w:r>
    </w:p>
    <w:p w:rsidR="007A6F7D" w:rsidRDefault="007A6F7D" w:rsidP="007A6F7D">
      <w:pPr>
        <w:pStyle w:val="ppNumberList"/>
      </w:pPr>
      <w:r>
        <w:t xml:space="preserve">Check in the </w:t>
      </w:r>
      <w:r w:rsidRPr="00DC5349">
        <w:rPr>
          <w:b/>
        </w:rPr>
        <w:t>Call Stack</w:t>
      </w:r>
      <w:r>
        <w:t xml:space="preserve"> that the </w:t>
      </w:r>
      <w:r w:rsidRPr="005851F2">
        <w:rPr>
          <w:b/>
        </w:rPr>
        <w:t>TryUpdateModel</w:t>
      </w:r>
      <w:r>
        <w:t xml:space="preserve"> method called from the </w:t>
      </w:r>
      <w:r>
        <w:rPr>
          <w:b/>
        </w:rPr>
        <w:t>Edit</w:t>
      </w:r>
      <w:r>
        <w:t xml:space="preserve"> method of the </w:t>
      </w:r>
      <w:r w:rsidRPr="005851F2">
        <w:rPr>
          <w:b/>
        </w:rPr>
        <w:t>AddressController</w:t>
      </w:r>
      <w:r>
        <w:t xml:space="preserve"> controller has invoked the </w:t>
      </w:r>
      <w:r w:rsidRPr="005851F2">
        <w:rPr>
          <w:b/>
        </w:rPr>
        <w:t>BindModel</w:t>
      </w:r>
      <w:r>
        <w:t xml:space="preserve"> method of the </w:t>
      </w:r>
      <w:r w:rsidRPr="005851F2">
        <w:rPr>
          <w:b/>
        </w:rPr>
        <w:t>AddressViewDataBinder</w:t>
      </w:r>
      <w:r>
        <w:t xml:space="preserve"> class. </w:t>
      </w:r>
    </w:p>
    <w:p w:rsidR="007A6F7D" w:rsidRDefault="007A6F7D" w:rsidP="007A6F7D">
      <w:pPr>
        <w:pStyle w:val="ListParagraph"/>
      </w:pPr>
      <w:r>
        <w:t>The output of the Call Stack window should look like the following.</w:t>
      </w:r>
    </w:p>
    <w:p w:rsidR="007A1D36" w:rsidRDefault="007A6F7D" w:rsidP="007A1D36">
      <w:pPr>
        <w:pStyle w:val="ppFigureIndent"/>
        <w:keepNext/>
      </w:pPr>
      <w:r>
        <w:rPr>
          <w:noProof/>
          <w:lang w:bidi="ar-SA"/>
        </w:rPr>
        <w:drawing>
          <wp:inline distT="0" distB="0" distL="0" distR="0">
            <wp:extent cx="5486400" cy="1242579"/>
            <wp:effectExtent l="19050" t="0" r="0" b="0"/>
            <wp:docPr id="11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srcRect/>
                    <a:stretch>
                      <a:fillRect/>
                    </a:stretch>
                  </pic:blipFill>
                  <pic:spPr bwMode="auto">
                    <a:xfrm>
                      <a:off x="0" y="0"/>
                      <a:ext cx="5486400" cy="1242579"/>
                    </a:xfrm>
                    <a:prstGeom prst="rect">
                      <a:avLst/>
                    </a:prstGeom>
                    <a:noFill/>
                    <a:ln w="9525">
                      <a:noFill/>
                      <a:miter lim="800000"/>
                      <a:headEnd/>
                      <a:tailEnd/>
                    </a:ln>
                  </pic:spPr>
                </pic:pic>
              </a:graphicData>
            </a:graphic>
          </wp:inline>
        </w:drawing>
      </w:r>
    </w:p>
    <w:p w:rsidR="007A6F7D" w:rsidRDefault="007A1D36" w:rsidP="007A1D36">
      <w:pPr>
        <w:pStyle w:val="ppFigureNumberIndent"/>
      </w:pPr>
      <w:r>
        <w:t xml:space="preserve">Figure </w:t>
      </w:r>
      <w:fldSimple w:instr=" SEQ Figure \* ARABIC ">
        <w:r w:rsidR="009D3035">
          <w:rPr>
            <w:noProof/>
          </w:rPr>
          <w:t>16</w:t>
        </w:r>
      </w:fldSimple>
    </w:p>
    <w:p w:rsidR="007A6F7D" w:rsidRDefault="007A6F7D" w:rsidP="007A6F7D">
      <w:pPr>
        <w:pStyle w:val="ppFigureCaptionIndent"/>
      </w:pPr>
      <w:r w:rsidRPr="00E77BF5">
        <w:t>Visual Studio 2008 Call Stack window</w:t>
      </w:r>
    </w:p>
    <w:p w:rsidR="007A6F7D" w:rsidRDefault="007A6F7D" w:rsidP="007A6F7D">
      <w:pPr>
        <w:pStyle w:val="ppBodyTextIndent"/>
      </w:pPr>
    </w:p>
    <w:p w:rsidR="007A6F7D" w:rsidRDefault="007A6F7D" w:rsidP="007A6F7D">
      <w:pPr>
        <w:pStyle w:val="ppNumberList"/>
      </w:pPr>
      <w:r>
        <w:t xml:space="preserve">Check that the invoking method was </w:t>
      </w:r>
      <w:r w:rsidRPr="002E0E1A">
        <w:rPr>
          <w:b/>
        </w:rPr>
        <w:t>TryUpdateModel</w:t>
      </w:r>
      <w:r>
        <w:t>. To do this, d</w:t>
      </w:r>
      <w:r w:rsidRPr="00C372DF">
        <w:t xml:space="preserve">ouble-click </w:t>
      </w:r>
      <w:r>
        <w:t xml:space="preserve">the following line: </w:t>
      </w:r>
    </w:p>
    <w:p w:rsidR="007A6F7D" w:rsidRPr="002E0E1A" w:rsidRDefault="007A6F7D" w:rsidP="007A6F7D">
      <w:pPr>
        <w:pStyle w:val="ppBodyTextIndent"/>
        <w:rPr>
          <w:b/>
        </w:rPr>
      </w:pPr>
      <w:r w:rsidRPr="002E0E1A">
        <w:rPr>
          <w:b/>
        </w:rPr>
        <w:t>MvcSampleApp.DLL!MvcSampleApp.Controllers.AddressController.Edit</w:t>
      </w:r>
    </w:p>
    <w:p w:rsidR="007A1D36" w:rsidRDefault="008F4688" w:rsidP="007A1D36">
      <w:pPr>
        <w:pStyle w:val="ppFigureIndent"/>
        <w:keepNext/>
      </w:pPr>
      <w:r>
        <w:rPr>
          <w:noProof/>
          <w:lang w:bidi="ar-SA"/>
        </w:rPr>
        <w:drawing>
          <wp:inline distT="0" distB="0" distL="0" distR="0">
            <wp:extent cx="5486400" cy="3730739"/>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486400" cy="3730739"/>
                    </a:xfrm>
                    <a:prstGeom prst="rect">
                      <a:avLst/>
                    </a:prstGeom>
                    <a:noFill/>
                    <a:ln w="9525">
                      <a:noFill/>
                      <a:miter lim="800000"/>
                      <a:headEnd/>
                      <a:tailEnd/>
                    </a:ln>
                  </pic:spPr>
                </pic:pic>
              </a:graphicData>
            </a:graphic>
          </wp:inline>
        </w:drawing>
      </w:r>
    </w:p>
    <w:p w:rsidR="007A6F7D" w:rsidRDefault="007A1D36" w:rsidP="007A1D36">
      <w:pPr>
        <w:pStyle w:val="ppFigureNumberIndent"/>
      </w:pPr>
      <w:r>
        <w:t xml:space="preserve">Figure </w:t>
      </w:r>
      <w:fldSimple w:instr=" SEQ Figure \* ARABIC ">
        <w:r w:rsidR="009D3035">
          <w:rPr>
            <w:noProof/>
          </w:rPr>
          <w:t>17</w:t>
        </w:r>
      </w:fldSimple>
    </w:p>
    <w:p w:rsidR="007A6F7D" w:rsidRDefault="007A6F7D" w:rsidP="007A6F7D">
      <w:pPr>
        <w:pStyle w:val="ppFigureCaptionIndent"/>
      </w:pPr>
      <w:r>
        <w:t>Try</w:t>
      </w:r>
      <w:r w:rsidRPr="00C372DF">
        <w:t>UpdateModel on the call stack</w:t>
      </w:r>
    </w:p>
    <w:p w:rsidR="007A6F7D" w:rsidRDefault="007A6F7D" w:rsidP="007A6F7D">
      <w:pPr>
        <w:pStyle w:val="ppBodyTextIndent"/>
      </w:pPr>
    </w:p>
    <w:p w:rsidR="007A6F7D" w:rsidRDefault="007A6F7D" w:rsidP="007A6F7D">
      <w:pPr>
        <w:pStyle w:val="ppNumberList"/>
      </w:pPr>
      <w:r>
        <w:t xml:space="preserve">Press </w:t>
      </w:r>
      <w:r w:rsidRPr="002E0E1A">
        <w:rPr>
          <w:b/>
        </w:rPr>
        <w:t>F5</w:t>
      </w:r>
      <w:r>
        <w:t xml:space="preserve"> to continue with application execution.</w:t>
      </w:r>
    </w:p>
    <w:p w:rsidR="007A6F7D" w:rsidRPr="00516D7C" w:rsidRDefault="007A6F7D" w:rsidP="007A6F7D">
      <w:pPr>
        <w:pStyle w:val="ppNumberList"/>
      </w:pPr>
      <w:r>
        <w:t xml:space="preserve">Delete the created address by clicking the </w:t>
      </w:r>
      <w:r w:rsidRPr="00BE12DA">
        <w:rPr>
          <w:b/>
        </w:rPr>
        <w:t xml:space="preserve">(Delete) </w:t>
      </w:r>
      <w:r>
        <w:t>link, located next to the address created for this verification.</w:t>
      </w:r>
    </w:p>
    <w:p w:rsidR="007A6F7D" w:rsidRDefault="007A6F7D" w:rsidP="007A6F7D">
      <w:pPr>
        <w:pStyle w:val="ppListEnd"/>
      </w:pPr>
    </w:p>
    <w:p w:rsidR="007A6F7D" w:rsidRDefault="007A6F7D" w:rsidP="007A6F7D">
      <w:pPr>
        <w:pStyle w:val="Heading3"/>
        <w:rPr>
          <w:noProof/>
        </w:rPr>
      </w:pPr>
      <w:bookmarkStart w:id="21" w:name="_Toc223948244"/>
      <w:bookmarkStart w:id="22" w:name="_Toc224120017"/>
      <w:r>
        <w:rPr>
          <w:noProof/>
        </w:rPr>
        <w:t>Verification 3</w:t>
      </w:r>
      <w:bookmarkEnd w:id="21"/>
      <w:bookmarkEnd w:id="22"/>
    </w:p>
    <w:p w:rsidR="007A6F7D" w:rsidRDefault="007A6F7D" w:rsidP="007A6F7D">
      <w:pPr>
        <w:pStyle w:val="ppBodyText"/>
      </w:pPr>
      <w:r>
        <w:t xml:space="preserve">In this last verification you will check the behavior of the </w:t>
      </w:r>
      <w:r w:rsidRPr="001A349F">
        <w:rPr>
          <w:b/>
        </w:rPr>
        <w:t>TryUpdateModel</w:t>
      </w:r>
      <w:r>
        <w:t xml:space="preserve"> helper method when an error occurs in the binding.</w:t>
      </w:r>
    </w:p>
    <w:p w:rsidR="007A6F7D" w:rsidRDefault="007A6F7D" w:rsidP="007A6F7D">
      <w:pPr>
        <w:pStyle w:val="ppNumberList"/>
      </w:pPr>
      <w:r>
        <w:t xml:space="preserve">Open the </w:t>
      </w:r>
      <w:r w:rsidRPr="00C80217">
        <w:rPr>
          <w:b/>
        </w:rPr>
        <w:t>AddressViewDataBinder.cs</w:t>
      </w:r>
      <w:r>
        <w:t xml:space="preserve"> file. To do this, double click the file in the </w:t>
      </w:r>
      <w:r w:rsidRPr="00041DC8">
        <w:rPr>
          <w:b/>
        </w:rPr>
        <w:t>Solution Explorer</w:t>
      </w:r>
      <w:r>
        <w:t>.</w:t>
      </w:r>
    </w:p>
    <w:p w:rsidR="007A6F7D" w:rsidRDefault="007A6F7D" w:rsidP="007A6F7D">
      <w:pPr>
        <w:pStyle w:val="ppNumberList"/>
      </w:pPr>
      <w:r>
        <w:t>Add the following using statement at the top of the file:</w:t>
      </w:r>
    </w:p>
    <w:p w:rsidR="007A6F7D" w:rsidRDefault="007A6F7D" w:rsidP="007A6F7D">
      <w:pPr>
        <w:pStyle w:val="ppCodeLanguageIndent"/>
      </w:pPr>
      <w:r>
        <w:t>C#</w:t>
      </w:r>
    </w:p>
    <w:p w:rsidR="007A6F7D" w:rsidRDefault="007A6F7D" w:rsidP="007A6F7D">
      <w:pPr>
        <w:pStyle w:val="ppCodeIndent"/>
      </w:pPr>
      <w:r w:rsidRPr="002D760C">
        <w:lastRenderedPageBreak/>
        <w:t>using System;</w:t>
      </w:r>
    </w:p>
    <w:p w:rsidR="008A218A" w:rsidRDefault="008A218A" w:rsidP="008A218A">
      <w:pPr>
        <w:pStyle w:val="ppBodyTextIndent"/>
      </w:pPr>
    </w:p>
    <w:p w:rsidR="007A6F7D" w:rsidRDefault="007A6F7D" w:rsidP="007A6F7D">
      <w:pPr>
        <w:pStyle w:val="ppNumberList"/>
      </w:pPr>
      <w:r>
        <w:t xml:space="preserve">Introduce an error in the model using the </w:t>
      </w:r>
      <w:r w:rsidRPr="00CD01A6">
        <w:rPr>
          <w:b/>
        </w:rPr>
        <w:t>AddModelError</w:t>
      </w:r>
      <w:r>
        <w:t xml:space="preserve"> method. To do this, replace the last line of the </w:t>
      </w:r>
      <w:r w:rsidRPr="00CD01A6">
        <w:rPr>
          <w:b/>
        </w:rPr>
        <w:t>BindModel</w:t>
      </w:r>
      <w:r>
        <w:t xml:space="preserve"> method of the </w:t>
      </w:r>
      <w:r w:rsidRPr="00CD01A6">
        <w:rPr>
          <w:b/>
        </w:rPr>
        <w:t>AddressViewDataBinder</w:t>
      </w:r>
      <w:r>
        <w:t xml:space="preserve"> class with the following bolded code.</w:t>
      </w:r>
    </w:p>
    <w:p w:rsidR="00554589" w:rsidRDefault="00554589" w:rsidP="00554589">
      <w:pPr>
        <w:pStyle w:val="ppBodyTextIndent"/>
      </w:pPr>
      <w:r w:rsidRPr="00554589">
        <w:t xml:space="preserve">(Code Snippet – </w:t>
      </w:r>
      <w:r w:rsidRPr="00554589">
        <w:rPr>
          <w:i/>
        </w:rPr>
        <w:t>Enhancing Asp.Net MVC Lab – BindModel</w:t>
      </w:r>
      <w:r w:rsidRPr="00554589">
        <w:t>)</w:t>
      </w:r>
    </w:p>
    <w:p w:rsidR="007A6F7D" w:rsidRDefault="007A6F7D" w:rsidP="007A6F7D">
      <w:pPr>
        <w:pStyle w:val="ppCodeLanguageIndent"/>
      </w:pPr>
      <w:r>
        <w:t>C#</w:t>
      </w:r>
    </w:p>
    <w:p w:rsidR="007A6F7D" w:rsidRDefault="007A6F7D" w:rsidP="007A6F7D">
      <w:pPr>
        <w:pStyle w:val="ppCodeIndent"/>
      </w:pPr>
      <w:r>
        <w:t>public object BindModel(ControllerContext controllerContext, ModelBindingContext bindingContext)</w:t>
      </w:r>
    </w:p>
    <w:p w:rsidR="007A6F7D" w:rsidRDefault="007A6F7D" w:rsidP="007A6F7D">
      <w:pPr>
        <w:pStyle w:val="ppCodeIndent"/>
      </w:pPr>
      <w:r>
        <w:t>{</w:t>
      </w:r>
    </w:p>
    <w:p w:rsidR="007A6F7D" w:rsidRDefault="007A6F7D" w:rsidP="007A6F7D">
      <w:pPr>
        <w:pStyle w:val="ppCodeIndent"/>
      </w:pPr>
      <w:r>
        <w:t xml:space="preserve">    AddressViewData addressViewData = (AddressViewData)bindingContext.Model;</w:t>
      </w:r>
    </w:p>
    <w:p w:rsidR="007A6F7D" w:rsidRDefault="007A6F7D" w:rsidP="007A6F7D">
      <w:pPr>
        <w:pStyle w:val="ppCodeIndent"/>
      </w:pPr>
      <w:r>
        <w:t xml:space="preserve">    if (addressViewData.Address == null)</w:t>
      </w:r>
    </w:p>
    <w:p w:rsidR="007A6F7D" w:rsidRDefault="007A6F7D" w:rsidP="007A6F7D">
      <w:pPr>
        <w:pStyle w:val="ppCodeIndent"/>
      </w:pPr>
      <w:r>
        <w:t xml:space="preserve">    {</w:t>
      </w:r>
    </w:p>
    <w:p w:rsidR="007A6F7D" w:rsidRDefault="007A6F7D" w:rsidP="007A6F7D">
      <w:pPr>
        <w:pStyle w:val="ppCodeIndent"/>
      </w:pPr>
      <w:r>
        <w:t xml:space="preserve">        addressViewData.Address = new Address();</w:t>
      </w:r>
    </w:p>
    <w:p w:rsidR="007A6F7D" w:rsidRDefault="007A6F7D" w:rsidP="007A6F7D">
      <w:pPr>
        <w:pStyle w:val="ppCodeIndent"/>
      </w:pPr>
      <w:r>
        <w:t xml:space="preserve">    }</w:t>
      </w:r>
    </w:p>
    <w:p w:rsidR="007A6F7D" w:rsidRDefault="007A6F7D" w:rsidP="007A6F7D">
      <w:pPr>
        <w:pStyle w:val="ppCodeIndent"/>
      </w:pPr>
    </w:p>
    <w:p w:rsidR="007A6F7D" w:rsidRDefault="007A6F7D" w:rsidP="007A6F7D">
      <w:pPr>
        <w:pStyle w:val="ppCodeIndent"/>
      </w:pPr>
      <w:r>
        <w:t xml:space="preserve">    addressViewData.CustomerId = GetValueFromProvider&lt;int&gt;(bindingContext, "CustomerId");</w:t>
      </w:r>
    </w:p>
    <w:p w:rsidR="007A6F7D" w:rsidRDefault="007A6F7D" w:rsidP="007A6F7D">
      <w:pPr>
        <w:pStyle w:val="ppCodeIndent"/>
      </w:pPr>
    </w:p>
    <w:p w:rsidR="007A6F7D" w:rsidRPr="00CD01A6" w:rsidRDefault="007A6F7D" w:rsidP="007A6F7D">
      <w:pPr>
        <w:pStyle w:val="ppCodeIndent"/>
        <w:rPr>
          <w:b/>
        </w:rPr>
      </w:pPr>
      <w:r w:rsidRPr="00CD01A6">
        <w:rPr>
          <w:b/>
        </w:rPr>
        <w:t xml:space="preserve">    RetrieveAddressViewDataFromContext(addressViewData, bindingContext);</w:t>
      </w:r>
    </w:p>
    <w:p w:rsidR="007A6F7D" w:rsidRPr="00CD01A6" w:rsidRDefault="007A6F7D" w:rsidP="007A6F7D">
      <w:pPr>
        <w:pStyle w:val="ppCodeIndent"/>
        <w:rPr>
          <w:b/>
        </w:rPr>
      </w:pPr>
      <w:r w:rsidRPr="00CD01A6">
        <w:rPr>
          <w:b/>
        </w:rPr>
        <w:t xml:space="preserve">    bindingContext.ModelState.AddModelError("Address.City", new </w:t>
      </w:r>
      <w:r w:rsidR="009B7A43">
        <w:rPr>
          <w:b/>
        </w:rPr>
        <w:t>System.</w:t>
      </w:r>
      <w:r w:rsidRPr="00CD01A6">
        <w:rPr>
          <w:b/>
        </w:rPr>
        <w:t>Exception());</w:t>
      </w:r>
    </w:p>
    <w:p w:rsidR="007A6F7D" w:rsidRPr="00CD01A6" w:rsidRDefault="007A6F7D" w:rsidP="007A6F7D">
      <w:pPr>
        <w:pStyle w:val="ppCodeIndent"/>
        <w:rPr>
          <w:b/>
        </w:rPr>
      </w:pPr>
      <w:r w:rsidRPr="00CD01A6">
        <w:rPr>
          <w:b/>
        </w:rPr>
        <w:t xml:space="preserve">    bindingContext.ModelState.SetModelValue("Address.City", bindingContext.ValueProvider["Address.City"]);</w:t>
      </w:r>
    </w:p>
    <w:p w:rsidR="007A6F7D" w:rsidRPr="00CD01A6" w:rsidRDefault="007A6F7D" w:rsidP="007A6F7D">
      <w:pPr>
        <w:pStyle w:val="ppCodeIndent"/>
        <w:rPr>
          <w:b/>
        </w:rPr>
      </w:pPr>
      <w:r w:rsidRPr="00CD01A6">
        <w:rPr>
          <w:b/>
        </w:rPr>
        <w:t xml:space="preserve">    return null;</w:t>
      </w:r>
    </w:p>
    <w:p w:rsidR="007A6F7D" w:rsidRDefault="007A6F7D" w:rsidP="007A6F7D">
      <w:pPr>
        <w:pStyle w:val="ppCodeIndent"/>
      </w:pPr>
      <w:r>
        <w:t>}</w:t>
      </w:r>
    </w:p>
    <w:p w:rsidR="007A6F7D" w:rsidRDefault="007A6F7D" w:rsidP="007A6F7D">
      <w:pPr>
        <w:pStyle w:val="ppBodyTextIndent"/>
      </w:pPr>
      <w:r>
        <w:t>The following figure shows the updated code that provokes an error.</w:t>
      </w:r>
    </w:p>
    <w:p w:rsidR="007A1D36" w:rsidRDefault="007A6F7D" w:rsidP="007A1D36">
      <w:pPr>
        <w:pStyle w:val="ppFigureIndent"/>
        <w:keepNext/>
      </w:pPr>
      <w:r>
        <w:rPr>
          <w:noProof/>
          <w:lang w:bidi="ar-SA"/>
        </w:rPr>
        <w:drawing>
          <wp:inline distT="0" distB="0" distL="0" distR="0">
            <wp:extent cx="5486400" cy="1871835"/>
            <wp:effectExtent l="19050" t="0" r="0" b="0"/>
            <wp:docPr id="113" name="Picture 6" descr="cid:image010.png@01C998FA.47CB1F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C998FA.47CB1FB0"/>
                    <pic:cNvPicPr>
                      <a:picLocks noChangeAspect="1" noChangeArrowheads="1"/>
                    </pic:cNvPicPr>
                  </pic:nvPicPr>
                  <pic:blipFill>
                    <a:blip r:embed="rId39" r:link="rId40"/>
                    <a:srcRect/>
                    <a:stretch>
                      <a:fillRect/>
                    </a:stretch>
                  </pic:blipFill>
                  <pic:spPr bwMode="auto">
                    <a:xfrm>
                      <a:off x="0" y="0"/>
                      <a:ext cx="5486400" cy="1871835"/>
                    </a:xfrm>
                    <a:prstGeom prst="rect">
                      <a:avLst/>
                    </a:prstGeom>
                    <a:noFill/>
                    <a:ln w="9525">
                      <a:noFill/>
                      <a:miter lim="800000"/>
                      <a:headEnd/>
                      <a:tailEnd/>
                    </a:ln>
                  </pic:spPr>
                </pic:pic>
              </a:graphicData>
            </a:graphic>
          </wp:inline>
        </w:drawing>
      </w:r>
    </w:p>
    <w:p w:rsidR="007A6F7D" w:rsidRPr="00041DC8" w:rsidRDefault="007A1D36" w:rsidP="009D3035">
      <w:pPr>
        <w:pStyle w:val="ppFigureNumberIndent"/>
      </w:pPr>
      <w:r>
        <w:t xml:space="preserve">Figure </w:t>
      </w:r>
      <w:fldSimple w:instr=" SEQ Figure \* ARABIC ">
        <w:r w:rsidR="009D3035">
          <w:rPr>
            <w:noProof/>
          </w:rPr>
          <w:t>18</w:t>
        </w:r>
      </w:fldSimple>
    </w:p>
    <w:p w:rsidR="007A6F7D" w:rsidRPr="00B42E21" w:rsidRDefault="007A6F7D" w:rsidP="007A6F7D">
      <w:pPr>
        <w:pStyle w:val="ppFigureCaptionIndent"/>
      </w:pPr>
      <w:r w:rsidRPr="00B42E21">
        <w:t>Modified AddressViewDataBinder.BindModel method</w:t>
      </w:r>
    </w:p>
    <w:p w:rsidR="007A6F7D" w:rsidRDefault="007A6F7D" w:rsidP="007A6F7D">
      <w:pPr>
        <w:pStyle w:val="ppBodyTextIndent"/>
      </w:pPr>
    </w:p>
    <w:p w:rsidR="007A6F7D" w:rsidRDefault="007A6F7D" w:rsidP="007A6F7D">
      <w:pPr>
        <w:pStyle w:val="ppNumberList"/>
      </w:pPr>
      <w:r>
        <w:t>Build the solution and s</w:t>
      </w:r>
      <w:r w:rsidRPr="008C28D7">
        <w:t xml:space="preserve">tart a new instance of the </w:t>
      </w:r>
      <w:r w:rsidRPr="002D760C">
        <w:rPr>
          <w:b/>
        </w:rPr>
        <w:t>MvcSampleApp</w:t>
      </w:r>
      <w:r>
        <w:t xml:space="preserve"> project. Right-click the </w:t>
      </w:r>
      <w:r w:rsidRPr="002D760C">
        <w:rPr>
          <w:b/>
        </w:rPr>
        <w:t>MvcSampleApp</w:t>
      </w:r>
      <w:r w:rsidRPr="008C28D7">
        <w:t xml:space="preserve"> project</w:t>
      </w:r>
      <w:r>
        <w:t xml:space="preserve"> </w:t>
      </w:r>
      <w:r w:rsidRPr="008C28D7">
        <w:t xml:space="preserve">in </w:t>
      </w:r>
      <w:r w:rsidRPr="002D760C">
        <w:rPr>
          <w:b/>
        </w:rPr>
        <w:t>Solution Explorer,</w:t>
      </w:r>
      <w:r w:rsidRPr="008C28D7">
        <w:t xml:space="preserve"> point to </w:t>
      </w:r>
      <w:r w:rsidRPr="002D760C">
        <w:rPr>
          <w:b/>
        </w:rPr>
        <w:t>Debug</w:t>
      </w:r>
      <w:r w:rsidRPr="008C28D7">
        <w:t xml:space="preserve"> and select </w:t>
      </w:r>
      <w:r w:rsidRPr="002D760C">
        <w:rPr>
          <w:b/>
        </w:rPr>
        <w:t>Start New Instance</w:t>
      </w:r>
      <w:r>
        <w:t xml:space="preserve">. </w:t>
      </w:r>
    </w:p>
    <w:p w:rsidR="007A6F7D" w:rsidRDefault="007A6F7D" w:rsidP="007A6F7D">
      <w:pPr>
        <w:pStyle w:val="ppNumberList"/>
      </w:pPr>
      <w:r>
        <w:lastRenderedPageBreak/>
        <w:t xml:space="preserve">Open the </w:t>
      </w:r>
      <w:r w:rsidRPr="00576ADE">
        <w:t>Customer controller’s</w:t>
      </w:r>
      <w:r w:rsidRPr="002D760C">
        <w:rPr>
          <w:b/>
        </w:rPr>
        <w:t xml:space="preserve"> Index</w:t>
      </w:r>
      <w:r>
        <w:t xml:space="preserve"> view with the list of customers. To do this, c</w:t>
      </w:r>
      <w:r w:rsidRPr="008C28D7">
        <w:t>lick</w:t>
      </w:r>
      <w:r>
        <w:t xml:space="preserve"> the </w:t>
      </w:r>
      <w:r w:rsidRPr="002D760C">
        <w:rPr>
          <w:b/>
        </w:rPr>
        <w:t>Customers</w:t>
      </w:r>
      <w:r w:rsidRPr="008C28D7">
        <w:t xml:space="preserve"> link</w:t>
      </w:r>
      <w:r>
        <w:t xml:space="preserve"> in the page header.</w:t>
      </w:r>
    </w:p>
    <w:p w:rsidR="007A6F7D" w:rsidRDefault="007A6F7D" w:rsidP="007A6F7D">
      <w:pPr>
        <w:pStyle w:val="ppNumberList"/>
      </w:pPr>
      <w:r w:rsidRPr="008C28D7">
        <w:t>To view a specific customer’s details, click its name.</w:t>
      </w:r>
      <w:r>
        <w:t xml:space="preserve"> The</w:t>
      </w:r>
      <w:r w:rsidRPr="008C28D7">
        <w:t xml:space="preserve"> </w:t>
      </w:r>
      <w:r>
        <w:t>d</w:t>
      </w:r>
      <w:r w:rsidRPr="008C28D7">
        <w:t>etails on the given customer and its currently associated addresses will be shown.</w:t>
      </w:r>
    </w:p>
    <w:p w:rsidR="007A6F7D" w:rsidRDefault="007A6F7D" w:rsidP="007A6F7D">
      <w:pPr>
        <w:pStyle w:val="ppNumberList"/>
      </w:pPr>
      <w:r>
        <w:t xml:space="preserve">Edit an address by clicking the </w:t>
      </w:r>
      <w:r w:rsidRPr="00310941">
        <w:rPr>
          <w:b/>
        </w:rPr>
        <w:t>(Edit)</w:t>
      </w:r>
      <w:r>
        <w:t xml:space="preserve"> link. Change the values of the form's fields and click </w:t>
      </w:r>
      <w:r w:rsidRPr="00310941">
        <w:rPr>
          <w:b/>
        </w:rPr>
        <w:t>Save</w:t>
      </w:r>
      <w:r>
        <w:t>.</w:t>
      </w:r>
    </w:p>
    <w:p w:rsidR="007A6F7D" w:rsidRDefault="007A6F7D" w:rsidP="007A6F7D">
      <w:pPr>
        <w:pStyle w:val="ppNumberList"/>
      </w:pPr>
      <w:r>
        <w:t xml:space="preserve">Verify that the </w:t>
      </w:r>
      <w:r w:rsidRPr="00B95E36">
        <w:rPr>
          <w:b/>
        </w:rPr>
        <w:t>City</w:t>
      </w:r>
      <w:r>
        <w:t xml:space="preserve"> field is highlighted and that the error message is being shown. Notice that the changed values remain on the form after the error is shown.</w:t>
      </w:r>
    </w:p>
    <w:p w:rsidR="009D3035" w:rsidRDefault="00640F4F" w:rsidP="009D3035">
      <w:pPr>
        <w:pStyle w:val="ppFigureIndent"/>
        <w:keepNext/>
      </w:pPr>
      <w:r>
        <w:rPr>
          <w:noProof/>
          <w:lang w:bidi="ar-SA"/>
        </w:rPr>
        <w:drawing>
          <wp:inline distT="0" distB="0" distL="0" distR="0">
            <wp:extent cx="5943600" cy="532121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943600" cy="5321219"/>
                    </a:xfrm>
                    <a:prstGeom prst="rect">
                      <a:avLst/>
                    </a:prstGeom>
                    <a:noFill/>
                    <a:ln w="9525">
                      <a:noFill/>
                      <a:miter lim="800000"/>
                      <a:headEnd/>
                      <a:tailEnd/>
                    </a:ln>
                  </pic:spPr>
                </pic:pic>
              </a:graphicData>
            </a:graphic>
          </wp:inline>
        </w:drawing>
      </w:r>
    </w:p>
    <w:p w:rsidR="007A6F7D" w:rsidRDefault="009D3035" w:rsidP="009D3035">
      <w:pPr>
        <w:pStyle w:val="ppFigureNumberIndent"/>
      </w:pPr>
      <w:r>
        <w:t xml:space="preserve">Figure </w:t>
      </w:r>
      <w:fldSimple w:instr=" SEQ Figure \* ARABIC ">
        <w:r>
          <w:rPr>
            <w:noProof/>
          </w:rPr>
          <w:t>19</w:t>
        </w:r>
      </w:fldSimple>
    </w:p>
    <w:p w:rsidR="007A6F7D" w:rsidRDefault="007A6F7D" w:rsidP="007A6F7D">
      <w:pPr>
        <w:pStyle w:val="ppFigureCaptionIndent"/>
      </w:pPr>
      <w:r w:rsidRPr="00B427FB">
        <w:t>Edit page with error</w:t>
      </w:r>
    </w:p>
    <w:p w:rsidR="007A6F7D" w:rsidRPr="00B427FB" w:rsidRDefault="007A6F7D" w:rsidP="007A6F7D">
      <w:pPr>
        <w:pStyle w:val="ppBodyTextIndent"/>
      </w:pPr>
    </w:p>
    <w:p w:rsidR="007A6F7D" w:rsidRDefault="007A6F7D" w:rsidP="007A6F7D">
      <w:pPr>
        <w:pStyle w:val="ppNumberList"/>
      </w:pPr>
      <w:r>
        <w:t>Stop the application.</w:t>
      </w:r>
    </w:p>
    <w:p w:rsidR="007A6F7D" w:rsidRDefault="007A6F7D" w:rsidP="007A6F7D">
      <w:pPr>
        <w:pStyle w:val="ppNumberList"/>
      </w:pPr>
      <w:r>
        <w:lastRenderedPageBreak/>
        <w:t xml:space="preserve">Rollback the changes made on the </w:t>
      </w:r>
      <w:r w:rsidRPr="00CD01A6">
        <w:rPr>
          <w:b/>
        </w:rPr>
        <w:t>BindModel</w:t>
      </w:r>
      <w:r>
        <w:t xml:space="preserve"> method of the </w:t>
      </w:r>
      <w:r w:rsidRPr="00B95E36">
        <w:rPr>
          <w:b/>
        </w:rPr>
        <w:t>AddressViewDataBinder</w:t>
      </w:r>
      <w:r>
        <w:t xml:space="preserve"> class by replacing the last four lines of the method with the original line, as shown in the following code:</w:t>
      </w:r>
    </w:p>
    <w:p w:rsidR="007A6F7D" w:rsidRDefault="007A6F7D" w:rsidP="007A6F7D">
      <w:pPr>
        <w:pStyle w:val="ppCodeLanguageIndent"/>
      </w:pPr>
      <w:r>
        <w:t>C#</w:t>
      </w:r>
    </w:p>
    <w:p w:rsidR="007A6F7D" w:rsidRDefault="007A6F7D" w:rsidP="007A6F7D">
      <w:pPr>
        <w:pStyle w:val="ppCodeIndent"/>
      </w:pPr>
      <w:r>
        <w:t>public object BindModel(ControllerContext controllerContext, ModelBindingContext bindingContext)</w:t>
      </w:r>
    </w:p>
    <w:p w:rsidR="007A6F7D" w:rsidRDefault="007A6F7D" w:rsidP="007A6F7D">
      <w:pPr>
        <w:pStyle w:val="ppCodeIndent"/>
      </w:pPr>
      <w:r>
        <w:t>{</w:t>
      </w:r>
    </w:p>
    <w:p w:rsidR="007A6F7D" w:rsidRDefault="007A6F7D" w:rsidP="007A6F7D">
      <w:pPr>
        <w:pStyle w:val="ppCodeIndent"/>
      </w:pPr>
      <w:r>
        <w:t xml:space="preserve">    AddressViewData addressViewData = (AddressViewData)bindingContext.Model;</w:t>
      </w:r>
    </w:p>
    <w:p w:rsidR="007A6F7D" w:rsidRDefault="007A6F7D" w:rsidP="007A6F7D">
      <w:pPr>
        <w:pStyle w:val="ppCodeIndent"/>
      </w:pPr>
      <w:r>
        <w:t xml:space="preserve">    if (addressViewData.Address == null)</w:t>
      </w:r>
    </w:p>
    <w:p w:rsidR="007A6F7D" w:rsidRDefault="007A6F7D" w:rsidP="007A6F7D">
      <w:pPr>
        <w:pStyle w:val="ppCodeIndent"/>
      </w:pPr>
      <w:r>
        <w:t xml:space="preserve">    {</w:t>
      </w:r>
    </w:p>
    <w:p w:rsidR="007A6F7D" w:rsidRDefault="007A6F7D" w:rsidP="007A6F7D">
      <w:pPr>
        <w:pStyle w:val="ppCodeIndent"/>
      </w:pPr>
      <w:r>
        <w:t xml:space="preserve">        addressViewData.Address = new Address();</w:t>
      </w:r>
    </w:p>
    <w:p w:rsidR="007A6F7D" w:rsidRDefault="007A6F7D" w:rsidP="007A6F7D">
      <w:pPr>
        <w:pStyle w:val="ppCodeIndent"/>
      </w:pPr>
      <w:r>
        <w:t xml:space="preserve">    }</w:t>
      </w:r>
    </w:p>
    <w:p w:rsidR="007A6F7D" w:rsidRDefault="007A6F7D" w:rsidP="007A6F7D">
      <w:pPr>
        <w:pStyle w:val="ppCodeIndent"/>
      </w:pPr>
    </w:p>
    <w:p w:rsidR="007A6F7D" w:rsidRDefault="007A6F7D" w:rsidP="007A6F7D">
      <w:pPr>
        <w:pStyle w:val="ppCodeIndent"/>
      </w:pPr>
      <w:r>
        <w:t xml:space="preserve">    addressViewData.CustomerId = GetValueFromProvider&lt;int&gt;(bindingContext, "CustomerId");</w:t>
      </w:r>
    </w:p>
    <w:p w:rsidR="007A6F7D" w:rsidRDefault="007A6F7D" w:rsidP="007A6F7D">
      <w:pPr>
        <w:pStyle w:val="ppCodeIndent"/>
      </w:pPr>
    </w:p>
    <w:p w:rsidR="007A6F7D" w:rsidRPr="00D77994" w:rsidRDefault="007A6F7D" w:rsidP="007A6F7D">
      <w:pPr>
        <w:pStyle w:val="ppCodeIndent"/>
        <w:rPr>
          <w:b/>
        </w:rPr>
      </w:pPr>
      <w:r>
        <w:t xml:space="preserve">    </w:t>
      </w:r>
      <w:r w:rsidRPr="00D77994">
        <w:rPr>
          <w:b/>
        </w:rPr>
        <w:t>return RetrieveAddressViewDataFromContext(addressViewData, bindingContext);</w:t>
      </w:r>
    </w:p>
    <w:p w:rsidR="007A6F7D" w:rsidRDefault="007A6F7D" w:rsidP="007A6F7D">
      <w:pPr>
        <w:pStyle w:val="ppCodeIndent"/>
      </w:pPr>
      <w:r>
        <w:t>}</w:t>
      </w:r>
    </w:p>
    <w:p w:rsidR="007A6F7D" w:rsidRDefault="007A6F7D" w:rsidP="007A6F7D">
      <w:pPr>
        <w:pStyle w:val="ppListEnd"/>
      </w:pPr>
    </w:p>
    <w:p w:rsidR="007A6F7D" w:rsidRDefault="007A6F7D" w:rsidP="007A6F7D">
      <w:pPr>
        <w:pStyle w:val="ppBodyText"/>
      </w:pPr>
    </w:p>
    <w:sdt>
      <w:sdtPr>
        <w:alias w:val="Topic"/>
        <w:tag w:val="5090087c-123a-49ef-a0f2-0134c27ae68b"/>
        <w:id w:val="23817116"/>
        <w:placeholder>
          <w:docPart w:val="DefaultPlaceholder_22675703"/>
        </w:placeholder>
        <w:text/>
      </w:sdtPr>
      <w:sdtContent>
        <w:bookmarkStart w:id="23" w:name="_Toc224120018" w:displacedByCustomXml="prev"/>
        <w:p w:rsidR="009001D6" w:rsidRDefault="009001D6" w:rsidP="009001D6">
          <w:pPr>
            <w:pStyle w:val="ppTopic"/>
          </w:pPr>
          <w:r>
            <w:t>Exercise 2: Using Partial Views with ASP.NET AJAX</w:t>
          </w:r>
        </w:p>
      </w:sdtContent>
    </w:sdt>
    <w:bookmarkEnd w:id="23" w:displacedByCustomXml="prev"/>
    <w:p w:rsidR="00752DD8" w:rsidRDefault="00752DD8" w:rsidP="00752DD8">
      <w:pPr>
        <w:pStyle w:val="ppBodyText"/>
        <w:spacing w:before="100" w:beforeAutospacing="1" w:after="100" w:afterAutospacing="1" w:line="240" w:lineRule="auto"/>
        <w:rPr>
          <w:rFonts w:eastAsia="Times New Roman"/>
          <w:lang w:eastAsia="es-AR" w:bidi="ar-SA"/>
        </w:rPr>
      </w:pPr>
      <w:r w:rsidRPr="00CE4AA9">
        <w:rPr>
          <w:rFonts w:eastAsia="Times New Roman"/>
          <w:lang w:eastAsia="es-AR" w:bidi="ar-SA"/>
        </w:rPr>
        <w:t>In this exercise, you will learn how to</w:t>
      </w:r>
      <w:r w:rsidR="000511FF">
        <w:rPr>
          <w:rFonts w:eastAsia="Times New Roman"/>
          <w:lang w:eastAsia="es-AR" w:bidi="ar-SA"/>
        </w:rPr>
        <w:t xml:space="preserve"> </w:t>
      </w:r>
      <w:r w:rsidR="000511FF">
        <w:t xml:space="preserve">make the application more responsive by adding ASP.NET AJAX support. </w:t>
      </w:r>
      <w:r w:rsidR="007A5C58">
        <w:t xml:space="preserve">That way, the </w:t>
      </w:r>
      <w:r w:rsidR="000511FF">
        <w:t xml:space="preserve">rendering </w:t>
      </w:r>
      <w:r w:rsidR="007A5C58">
        <w:t xml:space="preserve">of </w:t>
      </w:r>
      <w:r w:rsidR="000511FF">
        <w:t xml:space="preserve">an entire page </w:t>
      </w:r>
      <w:r w:rsidR="007A5C58">
        <w:t xml:space="preserve">is avoided, </w:t>
      </w:r>
      <w:r w:rsidR="000511FF">
        <w:t xml:space="preserve">when </w:t>
      </w:r>
      <w:r w:rsidR="007A5C58">
        <w:t>an</w:t>
      </w:r>
      <w:r w:rsidR="000511FF">
        <w:t xml:space="preserve"> update </w:t>
      </w:r>
      <w:r w:rsidR="007A5C58">
        <w:t xml:space="preserve">is needed in </w:t>
      </w:r>
      <w:r w:rsidR="000511FF">
        <w:t>only a certain region in a page.</w:t>
      </w:r>
    </w:p>
    <w:p w:rsidR="001B65DB" w:rsidRDefault="007A5C58" w:rsidP="00752DD8">
      <w:pPr>
        <w:pStyle w:val="ppBodyText"/>
        <w:spacing w:before="100" w:beforeAutospacing="1" w:after="100" w:afterAutospacing="1" w:line="240" w:lineRule="auto"/>
        <w:rPr>
          <w:rFonts w:eastAsia="Times New Roman"/>
          <w:lang w:eastAsia="es-AR" w:bidi="ar-SA"/>
        </w:rPr>
      </w:pPr>
      <w:r>
        <w:rPr>
          <w:rFonts w:eastAsia="Times New Roman"/>
          <w:lang w:eastAsia="es-AR" w:bidi="ar-SA"/>
        </w:rPr>
        <w:t xml:space="preserve">You will implement </w:t>
      </w:r>
      <w:r w:rsidR="001B65DB">
        <w:rPr>
          <w:rFonts w:eastAsia="Times New Roman"/>
          <w:lang w:eastAsia="es-AR" w:bidi="ar-SA"/>
        </w:rPr>
        <w:t xml:space="preserve">a </w:t>
      </w:r>
      <w:r>
        <w:rPr>
          <w:rFonts w:eastAsia="Times New Roman"/>
          <w:lang w:eastAsia="es-AR" w:bidi="ar-SA"/>
        </w:rPr>
        <w:t xml:space="preserve">customer </w:t>
      </w:r>
      <w:r w:rsidR="001B65DB">
        <w:rPr>
          <w:rFonts w:eastAsia="Times New Roman"/>
          <w:lang w:eastAsia="es-AR" w:bidi="ar-SA"/>
        </w:rPr>
        <w:t xml:space="preserve">filter </w:t>
      </w:r>
      <w:r>
        <w:rPr>
          <w:rFonts w:eastAsia="Times New Roman"/>
          <w:lang w:eastAsia="es-AR" w:bidi="ar-SA"/>
        </w:rPr>
        <w:t>functionality</w:t>
      </w:r>
      <w:r w:rsidR="00673267">
        <w:rPr>
          <w:rFonts w:eastAsia="Times New Roman"/>
          <w:lang w:eastAsia="es-AR" w:bidi="ar-SA"/>
        </w:rPr>
        <w:t>,</w:t>
      </w:r>
      <w:r>
        <w:rPr>
          <w:rFonts w:eastAsia="Times New Roman"/>
          <w:lang w:eastAsia="es-AR" w:bidi="ar-SA"/>
        </w:rPr>
        <w:t xml:space="preserve"> </w:t>
      </w:r>
      <w:r w:rsidR="00673267">
        <w:rPr>
          <w:rFonts w:eastAsia="Times New Roman"/>
          <w:lang w:eastAsia="es-AR" w:bidi="ar-SA"/>
        </w:rPr>
        <w:t>which</w:t>
      </w:r>
      <w:r>
        <w:rPr>
          <w:rFonts w:eastAsia="Times New Roman"/>
          <w:lang w:eastAsia="es-AR" w:bidi="ar-SA"/>
        </w:rPr>
        <w:t xml:space="preserve"> results </w:t>
      </w:r>
      <w:r w:rsidR="00673267">
        <w:rPr>
          <w:rFonts w:eastAsia="Times New Roman"/>
          <w:lang w:eastAsia="es-AR" w:bidi="ar-SA"/>
        </w:rPr>
        <w:t>are</w:t>
      </w:r>
      <w:r w:rsidR="00F3210E">
        <w:rPr>
          <w:rFonts w:eastAsia="Times New Roman"/>
          <w:lang w:eastAsia="es-AR" w:bidi="ar-SA"/>
        </w:rPr>
        <w:t xml:space="preserve"> </w:t>
      </w:r>
      <w:r w:rsidR="00673267">
        <w:rPr>
          <w:rFonts w:eastAsia="Times New Roman"/>
          <w:lang w:eastAsia="es-AR" w:bidi="ar-SA"/>
        </w:rPr>
        <w:t>shown in the customer list. When a search is performed only this list is rendered and not the whole page.</w:t>
      </w:r>
    </w:p>
    <w:p w:rsidR="007A5C58" w:rsidRPr="00D64FF3" w:rsidRDefault="001B65DB" w:rsidP="00752DD8">
      <w:pPr>
        <w:pStyle w:val="ppBodyText"/>
        <w:spacing w:before="100" w:beforeAutospacing="1" w:after="100" w:afterAutospacing="1" w:line="240" w:lineRule="auto"/>
        <w:rPr>
          <w:rFonts w:eastAsia="Times New Roman"/>
          <w:lang w:eastAsia="es-AR" w:bidi="ar-SA"/>
        </w:rPr>
      </w:pPr>
      <w:r>
        <w:rPr>
          <w:rFonts w:eastAsia="Times New Roman"/>
          <w:lang w:eastAsia="es-AR" w:bidi="ar-SA"/>
        </w:rPr>
        <w:t>Also the navigation between pages will be done using AJAX.</w:t>
      </w:r>
    </w:p>
    <w:p w:rsidR="00752DD8" w:rsidRDefault="00752DD8" w:rsidP="00607B60">
      <w:pPr>
        <w:pStyle w:val="ppBodyText"/>
      </w:pPr>
    </w:p>
    <w:p w:rsidR="00C213B0" w:rsidRDefault="00C213B0" w:rsidP="00C213B0">
      <w:pPr>
        <w:pStyle w:val="ppProcedureStart"/>
      </w:pPr>
      <w:bookmarkStart w:id="24" w:name="_Toc224120019"/>
      <w:r>
        <w:t xml:space="preserve">Task </w:t>
      </w:r>
      <w:r w:rsidR="00607B60">
        <w:t>1</w:t>
      </w:r>
      <w:r>
        <w:t xml:space="preserve"> – Implementing</w:t>
      </w:r>
      <w:r w:rsidR="00CB4A3C">
        <w:t xml:space="preserve"> the C</w:t>
      </w:r>
      <w:r>
        <w:t xml:space="preserve">ustomer </w:t>
      </w:r>
      <w:r w:rsidR="00CB4A3C">
        <w:t>S</w:t>
      </w:r>
      <w:r>
        <w:t xml:space="preserve">earch </w:t>
      </w:r>
      <w:r w:rsidR="00CB4A3C">
        <w:t>L</w:t>
      </w:r>
      <w:r w:rsidR="000D46A9">
        <w:t>ogic</w:t>
      </w:r>
      <w:bookmarkEnd w:id="24"/>
    </w:p>
    <w:p w:rsidR="00C213B0" w:rsidRDefault="00C213B0" w:rsidP="00C213B0">
      <w:pPr>
        <w:pStyle w:val="ppBodyTextIndent"/>
      </w:pPr>
      <w:r>
        <w:t>In this task you will implement customer search functionality to filter customers and update the customer list asynchron</w:t>
      </w:r>
      <w:r w:rsidR="001B4BD1">
        <w:t>ously</w:t>
      </w:r>
      <w:r>
        <w:t>.</w:t>
      </w:r>
    </w:p>
    <w:p w:rsidR="00E7771C" w:rsidRDefault="00E7771C" w:rsidP="00E7771C">
      <w:pPr>
        <w:pStyle w:val="ppNumberList"/>
      </w:pPr>
      <w:r>
        <w:t xml:space="preserve">Open the solution file </w:t>
      </w:r>
      <w:r>
        <w:rPr>
          <w:b/>
        </w:rPr>
        <w:t>MvcSampleApp</w:t>
      </w:r>
      <w:r w:rsidRPr="00BA6FFC">
        <w:rPr>
          <w:b/>
        </w:rPr>
        <w:t>.sln</w:t>
      </w:r>
      <w:r>
        <w:t xml:space="preserve"> located under the </w:t>
      </w:r>
      <w:r>
        <w:rPr>
          <w:b/>
        </w:rPr>
        <w:t>enhancingAspNetMvcApp</w:t>
      </w:r>
      <w:r w:rsidRPr="0092305F">
        <w:rPr>
          <w:b/>
        </w:rPr>
        <w:t>\</w:t>
      </w:r>
      <w:r w:rsidRPr="004A1BDA">
        <w:rPr>
          <w:rFonts w:eastAsia="Arial Unicode MS"/>
          <w:b/>
          <w:noProof/>
        </w:rPr>
        <w:t>Ex02-PartialViews</w:t>
      </w:r>
      <w:r w:rsidRPr="002149AB">
        <w:rPr>
          <w:rFonts w:eastAsia="Arial Unicode MS"/>
          <w:b/>
          <w:noProof/>
        </w:rPr>
        <w:t>\begin</w:t>
      </w:r>
      <w:r>
        <w:rPr>
          <w:rFonts w:eastAsia="Arial Unicode MS"/>
          <w:b/>
          <w:noProof/>
        </w:rPr>
        <w:t xml:space="preserve"> </w:t>
      </w:r>
      <w:r w:rsidRPr="00D64FF3">
        <w:rPr>
          <w:rFonts w:eastAsia="Arial Unicode MS"/>
          <w:noProof/>
        </w:rPr>
        <w:t>folder</w:t>
      </w:r>
      <w:r w:rsidRPr="00BA6FFC">
        <w:t>.</w:t>
      </w:r>
      <w:r>
        <w:t xml:space="preserve"> Alternatively you might continue using the solution obtained after completing the previous exercise.</w:t>
      </w:r>
    </w:p>
    <w:p w:rsidR="00607B60" w:rsidRDefault="00607B60" w:rsidP="00607B60">
      <w:pPr>
        <w:pStyle w:val="ppNumberList"/>
      </w:pPr>
      <w:r>
        <w:t xml:space="preserve">Open the </w:t>
      </w:r>
      <w:r w:rsidRPr="00152FAC">
        <w:rPr>
          <w:b/>
        </w:rPr>
        <w:t>AdventureWorks</w:t>
      </w:r>
      <w:r w:rsidR="00E03FE6">
        <w:rPr>
          <w:b/>
        </w:rPr>
        <w:t>Repository</w:t>
      </w:r>
      <w:r w:rsidRPr="00152FAC">
        <w:t xml:space="preserve"> class</w:t>
      </w:r>
      <w:r>
        <w:t xml:space="preserve">, located inside the </w:t>
      </w:r>
      <w:r>
        <w:rPr>
          <w:b/>
        </w:rPr>
        <w:t>Models</w:t>
      </w:r>
      <w:r>
        <w:t xml:space="preserve"> folder.</w:t>
      </w:r>
    </w:p>
    <w:p w:rsidR="00607B60" w:rsidRDefault="00607B60" w:rsidP="00607B60">
      <w:pPr>
        <w:pStyle w:val="ppNumberList"/>
      </w:pPr>
      <w:r>
        <w:t xml:space="preserve">Add logic to implement the customer search functionality. To do this, paste the following method in the </w:t>
      </w:r>
      <w:r w:rsidRPr="00610EEF">
        <w:rPr>
          <w:b/>
        </w:rPr>
        <w:t>AdventureWorks</w:t>
      </w:r>
      <w:r w:rsidR="00E03FE6">
        <w:rPr>
          <w:b/>
        </w:rPr>
        <w:t>Repository</w:t>
      </w:r>
      <w:r>
        <w:t xml:space="preserve"> class.</w:t>
      </w:r>
    </w:p>
    <w:p w:rsidR="007B0A70" w:rsidRDefault="007B0A70" w:rsidP="007B0A70">
      <w:pPr>
        <w:pStyle w:val="ppBodyTextIndent"/>
      </w:pPr>
      <w:r w:rsidRPr="00554589">
        <w:lastRenderedPageBreak/>
        <w:t xml:space="preserve">(Code Snippet – </w:t>
      </w:r>
      <w:r w:rsidRPr="007B0A70">
        <w:rPr>
          <w:i/>
        </w:rPr>
        <w:t xml:space="preserve">Enhancing Asp.Net MVC Lab – </w:t>
      </w:r>
      <w:r w:rsidR="00705BD6" w:rsidRPr="00705BD6">
        <w:rPr>
          <w:i/>
        </w:rPr>
        <w:t>AdventureWorksRepository GetFilteredCustomers</w:t>
      </w:r>
      <w:r w:rsidR="00705BD6">
        <w:rPr>
          <w:i/>
        </w:rPr>
        <w:t xml:space="preserve"> Method</w:t>
      </w:r>
      <w:r w:rsidRPr="00554589">
        <w:t>)</w:t>
      </w:r>
    </w:p>
    <w:p w:rsidR="00607B60" w:rsidRDefault="00607B60" w:rsidP="00607B60">
      <w:pPr>
        <w:pStyle w:val="ppCodeLanguageIndent"/>
      </w:pPr>
      <w:r>
        <w:t>C#</w:t>
      </w:r>
    </w:p>
    <w:p w:rsidR="00CB3294" w:rsidRPr="0032368E" w:rsidRDefault="00CB3294" w:rsidP="00CB3294">
      <w:pPr>
        <w:pStyle w:val="ppCodeIndent"/>
        <w:rPr>
          <w:b/>
        </w:rPr>
      </w:pPr>
      <w:r w:rsidRPr="0032368E">
        <w:rPr>
          <w:b/>
        </w:rPr>
        <w:t>public IEnumerable&lt;Customer&gt; GetFilteredCustomers(string filterPattern, int page, int size)</w:t>
      </w:r>
    </w:p>
    <w:p w:rsidR="00CB3294" w:rsidRPr="0032368E" w:rsidRDefault="00CB3294" w:rsidP="00CB3294">
      <w:pPr>
        <w:pStyle w:val="ppCodeIndent"/>
        <w:rPr>
          <w:b/>
        </w:rPr>
      </w:pPr>
      <w:r w:rsidRPr="0032368E">
        <w:rPr>
          <w:b/>
        </w:rPr>
        <w:t>{</w:t>
      </w:r>
    </w:p>
    <w:p w:rsidR="00CB3294" w:rsidRPr="0032368E" w:rsidRDefault="00CB3294" w:rsidP="00CB3294">
      <w:pPr>
        <w:pStyle w:val="ppCodeIndent"/>
        <w:rPr>
          <w:b/>
        </w:rPr>
      </w:pPr>
      <w:r w:rsidRPr="0032368E">
        <w:rPr>
          <w:b/>
        </w:rPr>
        <w:t xml:space="preserve">    return this.context.Customer.Where(c =&gt; (c.CompanyName + " - " + c.FirstName + " " + c.LastName).Contains(filterPattern)).OrderBy(c =&gt; c.CustomerID).Skip(page * size).Take(size);</w:t>
      </w:r>
    </w:p>
    <w:p w:rsidR="00607B60" w:rsidRPr="00E7771C" w:rsidRDefault="00CB3294" w:rsidP="00CB3294">
      <w:pPr>
        <w:pStyle w:val="ppCodeIndent"/>
      </w:pPr>
      <w:r w:rsidRPr="0032368E">
        <w:rPr>
          <w:b/>
        </w:rPr>
        <w:t>}</w:t>
      </w:r>
    </w:p>
    <w:p w:rsidR="00E7771C" w:rsidRPr="00610EEF" w:rsidRDefault="00E7771C" w:rsidP="00E7771C">
      <w:pPr>
        <w:pStyle w:val="ppBodyTextIndent"/>
      </w:pPr>
    </w:p>
    <w:p w:rsidR="00607B60" w:rsidRPr="00610EEF" w:rsidRDefault="00607B60" w:rsidP="00607B60">
      <w:pPr>
        <w:pStyle w:val="ppNoteIndent"/>
        <w:numPr>
          <w:ilvl w:val="0"/>
          <w:numId w:val="0"/>
        </w:numPr>
        <w:ind w:left="862"/>
        <w:rPr>
          <w:b/>
        </w:rPr>
      </w:pPr>
      <w:r w:rsidRPr="00610EEF">
        <w:rPr>
          <w:b/>
        </w:rPr>
        <w:t xml:space="preserve">Note: </w:t>
      </w:r>
      <w:r>
        <w:t xml:space="preserve"> The </w:t>
      </w:r>
      <w:r w:rsidRPr="00610EEF">
        <w:rPr>
          <w:b/>
        </w:rPr>
        <w:t>GetFilteredCustomers</w:t>
      </w:r>
      <w:r>
        <w:t xml:space="preserve"> method shown in the preceding code, searches the database for the provided filter pattern in the </w:t>
      </w:r>
      <w:r w:rsidR="006C2656">
        <w:t xml:space="preserve">concatenation of the </w:t>
      </w:r>
      <w:r w:rsidRPr="00610EEF">
        <w:rPr>
          <w:b/>
        </w:rPr>
        <w:t>CompanyName</w:t>
      </w:r>
      <w:r>
        <w:t xml:space="preserve">, </w:t>
      </w:r>
      <w:r w:rsidRPr="00610EEF">
        <w:rPr>
          <w:b/>
        </w:rPr>
        <w:t>FirstName</w:t>
      </w:r>
      <w:r>
        <w:t xml:space="preserve"> and </w:t>
      </w:r>
      <w:r w:rsidRPr="00610EEF">
        <w:rPr>
          <w:b/>
        </w:rPr>
        <w:t>LastName</w:t>
      </w:r>
      <w:r>
        <w:t xml:space="preserve"> fields of the customer table.</w:t>
      </w:r>
      <w:r w:rsidRPr="00610EEF">
        <w:rPr>
          <w:b/>
        </w:rPr>
        <w:t xml:space="preserve"> </w:t>
      </w:r>
    </w:p>
    <w:p w:rsidR="00607B60" w:rsidRDefault="00607B60" w:rsidP="000D46A9">
      <w:pPr>
        <w:pStyle w:val="ppBodyText"/>
        <w:numPr>
          <w:ilvl w:val="0"/>
          <w:numId w:val="0"/>
        </w:numPr>
      </w:pPr>
    </w:p>
    <w:p w:rsidR="000D46A9" w:rsidRDefault="00CB3294" w:rsidP="000D46A9">
      <w:pPr>
        <w:pStyle w:val="ppNumberList"/>
      </w:pPr>
      <w:r>
        <w:t xml:space="preserve">Add the </w:t>
      </w:r>
      <w:r w:rsidRPr="00CB3294">
        <w:rPr>
          <w:b/>
        </w:rPr>
        <w:t>CustomerFilter</w:t>
      </w:r>
      <w:r>
        <w:t xml:space="preserve"> property, in the </w:t>
      </w:r>
      <w:r w:rsidRPr="00CB3294">
        <w:rPr>
          <w:b/>
        </w:rPr>
        <w:t>CustomerViewData</w:t>
      </w:r>
      <w:r>
        <w:t xml:space="preserve"> class. To do this, paste the following bolded code inside the class</w:t>
      </w:r>
      <w:r w:rsidR="00E7771C">
        <w:t xml:space="preserve">, which is located in the </w:t>
      </w:r>
      <w:r w:rsidR="00E7771C" w:rsidRPr="00C80217">
        <w:rPr>
          <w:b/>
        </w:rPr>
        <w:t>ViewData</w:t>
      </w:r>
      <w:r w:rsidR="00E7771C">
        <w:t xml:space="preserve"> folder</w:t>
      </w:r>
      <w:r>
        <w:t>.</w:t>
      </w:r>
    </w:p>
    <w:p w:rsidR="00D63F8B" w:rsidRDefault="00D63F8B" w:rsidP="00595B5C">
      <w:pPr>
        <w:pStyle w:val="ppBodyTextIndent"/>
      </w:pPr>
      <w:r w:rsidRPr="00554589">
        <w:t xml:space="preserve">(Code Snippet – </w:t>
      </w:r>
      <w:r w:rsidRPr="00D63F8B">
        <w:rPr>
          <w:i/>
        </w:rPr>
        <w:t>Enhancing Asp.Net MVC Lab – CustomerViewData CustomerFilter Property</w:t>
      </w:r>
      <w:r w:rsidRPr="00554589">
        <w:t>)</w:t>
      </w:r>
    </w:p>
    <w:p w:rsidR="00CB3294" w:rsidRDefault="00CB3294" w:rsidP="00CB3294">
      <w:pPr>
        <w:pStyle w:val="ppCodeLanguageIndent"/>
      </w:pPr>
      <w:r>
        <w:t>C#</w:t>
      </w:r>
    </w:p>
    <w:p w:rsidR="00CB3294" w:rsidRDefault="00CB3294" w:rsidP="00CB3294">
      <w:pPr>
        <w:pStyle w:val="ppCodeIndent"/>
      </w:pPr>
      <w:r>
        <w:t>public class CustomerViewData</w:t>
      </w:r>
    </w:p>
    <w:p w:rsidR="00CB3294" w:rsidRDefault="00CB3294" w:rsidP="00CB3294">
      <w:pPr>
        <w:pStyle w:val="ppCodeIndent"/>
      </w:pPr>
      <w:r>
        <w:t>{</w:t>
      </w:r>
    </w:p>
    <w:p w:rsidR="00CB3294" w:rsidRDefault="00CB3294" w:rsidP="00CB3294">
      <w:pPr>
        <w:pStyle w:val="ppCodeIndent"/>
      </w:pPr>
      <w:r>
        <w:t xml:space="preserve">    public IEnumerable&lt;Customer&gt; Customers</w:t>
      </w:r>
    </w:p>
    <w:p w:rsidR="00CB3294" w:rsidRDefault="00CB3294" w:rsidP="00CB3294">
      <w:pPr>
        <w:pStyle w:val="ppCodeIndent"/>
      </w:pPr>
      <w:r>
        <w:t xml:space="preserve">    {</w:t>
      </w:r>
    </w:p>
    <w:p w:rsidR="00CB3294" w:rsidRDefault="00CB3294" w:rsidP="00CB3294">
      <w:pPr>
        <w:pStyle w:val="ppCodeIndent"/>
      </w:pPr>
      <w:r>
        <w:t xml:space="preserve">        get;</w:t>
      </w:r>
    </w:p>
    <w:p w:rsidR="00CB3294" w:rsidRDefault="00CB3294" w:rsidP="00CB3294">
      <w:pPr>
        <w:pStyle w:val="ppCodeIndent"/>
      </w:pPr>
      <w:r>
        <w:t xml:space="preserve">        set;</w:t>
      </w:r>
    </w:p>
    <w:p w:rsidR="00CB3294" w:rsidRDefault="00CB3294" w:rsidP="00CB3294">
      <w:pPr>
        <w:pStyle w:val="ppCodeIndent"/>
      </w:pPr>
      <w:r>
        <w:t xml:space="preserve">    }</w:t>
      </w:r>
    </w:p>
    <w:p w:rsidR="00CB3294" w:rsidRDefault="00CB3294" w:rsidP="00CB3294">
      <w:pPr>
        <w:pStyle w:val="ppCodeIndent"/>
      </w:pPr>
    </w:p>
    <w:p w:rsidR="00CB3294" w:rsidRDefault="00CB3294" w:rsidP="00CB3294">
      <w:pPr>
        <w:pStyle w:val="ppCodeIndent"/>
      </w:pPr>
      <w:r>
        <w:t xml:space="preserve">    public int PreviousPage</w:t>
      </w:r>
    </w:p>
    <w:p w:rsidR="00CB3294" w:rsidRDefault="00CB3294" w:rsidP="00CB3294">
      <w:pPr>
        <w:pStyle w:val="ppCodeIndent"/>
      </w:pPr>
      <w:r>
        <w:t xml:space="preserve">    {</w:t>
      </w:r>
    </w:p>
    <w:p w:rsidR="00CB3294" w:rsidRDefault="00CB3294" w:rsidP="00CB3294">
      <w:pPr>
        <w:pStyle w:val="ppCodeIndent"/>
      </w:pPr>
      <w:r>
        <w:t xml:space="preserve">        get;</w:t>
      </w:r>
    </w:p>
    <w:p w:rsidR="00CB3294" w:rsidRDefault="00CB3294" w:rsidP="00CB3294">
      <w:pPr>
        <w:pStyle w:val="ppCodeIndent"/>
      </w:pPr>
      <w:r>
        <w:t xml:space="preserve">        set;</w:t>
      </w:r>
    </w:p>
    <w:p w:rsidR="00CB3294" w:rsidRDefault="00CB3294" w:rsidP="00CB3294">
      <w:pPr>
        <w:pStyle w:val="ppCodeIndent"/>
      </w:pPr>
      <w:r>
        <w:t xml:space="preserve">    }</w:t>
      </w:r>
    </w:p>
    <w:p w:rsidR="00CB3294" w:rsidRDefault="00CB3294" w:rsidP="00CB3294">
      <w:pPr>
        <w:pStyle w:val="ppCodeIndent"/>
      </w:pPr>
    </w:p>
    <w:p w:rsidR="00CB3294" w:rsidRDefault="00CB3294" w:rsidP="00CB3294">
      <w:pPr>
        <w:pStyle w:val="ppCodeIndent"/>
      </w:pPr>
      <w:r>
        <w:t xml:space="preserve">    public int NextPage</w:t>
      </w:r>
    </w:p>
    <w:p w:rsidR="00CB3294" w:rsidRDefault="00CB3294" w:rsidP="00CB3294">
      <w:pPr>
        <w:pStyle w:val="ppCodeIndent"/>
      </w:pPr>
      <w:r>
        <w:t xml:space="preserve">    {</w:t>
      </w:r>
    </w:p>
    <w:p w:rsidR="00CB3294" w:rsidRDefault="00CB3294" w:rsidP="00CB3294">
      <w:pPr>
        <w:pStyle w:val="ppCodeIndent"/>
      </w:pPr>
      <w:r>
        <w:t xml:space="preserve">        get;</w:t>
      </w:r>
    </w:p>
    <w:p w:rsidR="00CB3294" w:rsidRDefault="00CB3294" w:rsidP="00CB3294">
      <w:pPr>
        <w:pStyle w:val="ppCodeIndent"/>
      </w:pPr>
      <w:r>
        <w:t xml:space="preserve">        set;</w:t>
      </w:r>
    </w:p>
    <w:p w:rsidR="00CB3294" w:rsidRDefault="00CB3294" w:rsidP="00CB3294">
      <w:pPr>
        <w:pStyle w:val="ppCodeIndent"/>
      </w:pPr>
      <w:r>
        <w:t xml:space="preserve">    }</w:t>
      </w:r>
    </w:p>
    <w:p w:rsidR="00CB3294" w:rsidRDefault="00CB3294" w:rsidP="00CB3294">
      <w:pPr>
        <w:pStyle w:val="ppCodeIndent"/>
      </w:pPr>
    </w:p>
    <w:p w:rsidR="00CB3294" w:rsidRPr="00CB3294" w:rsidRDefault="00CB3294" w:rsidP="00CB3294">
      <w:pPr>
        <w:pStyle w:val="ppCodeIndent"/>
        <w:rPr>
          <w:b/>
        </w:rPr>
      </w:pPr>
      <w:r w:rsidRPr="00CB3294">
        <w:rPr>
          <w:b/>
        </w:rPr>
        <w:t xml:space="preserve">    public string CustomerFilter</w:t>
      </w:r>
    </w:p>
    <w:p w:rsidR="00CB3294" w:rsidRPr="00CB3294" w:rsidRDefault="00CB3294" w:rsidP="00CB3294">
      <w:pPr>
        <w:pStyle w:val="ppCodeIndent"/>
        <w:rPr>
          <w:b/>
        </w:rPr>
      </w:pPr>
      <w:r w:rsidRPr="00CB3294">
        <w:rPr>
          <w:b/>
        </w:rPr>
        <w:t xml:space="preserve">    {</w:t>
      </w:r>
    </w:p>
    <w:p w:rsidR="00CB3294" w:rsidRPr="00CB3294" w:rsidRDefault="00CB3294" w:rsidP="00CB3294">
      <w:pPr>
        <w:pStyle w:val="ppCodeIndent"/>
        <w:rPr>
          <w:b/>
        </w:rPr>
      </w:pPr>
      <w:r w:rsidRPr="00CB3294">
        <w:rPr>
          <w:b/>
        </w:rPr>
        <w:t xml:space="preserve">        get;</w:t>
      </w:r>
    </w:p>
    <w:p w:rsidR="00CB3294" w:rsidRPr="00CB3294" w:rsidRDefault="00CB3294" w:rsidP="00CB3294">
      <w:pPr>
        <w:pStyle w:val="ppCodeIndent"/>
        <w:rPr>
          <w:b/>
        </w:rPr>
      </w:pPr>
      <w:r w:rsidRPr="00CB3294">
        <w:rPr>
          <w:b/>
        </w:rPr>
        <w:t xml:space="preserve">        set;</w:t>
      </w:r>
    </w:p>
    <w:p w:rsidR="00CB3294" w:rsidRPr="00CB3294" w:rsidRDefault="00CB3294" w:rsidP="00CB3294">
      <w:pPr>
        <w:pStyle w:val="ppCodeIndent"/>
        <w:rPr>
          <w:b/>
        </w:rPr>
      </w:pPr>
      <w:r w:rsidRPr="00CB3294">
        <w:rPr>
          <w:b/>
        </w:rPr>
        <w:lastRenderedPageBreak/>
        <w:t xml:space="preserve">    }</w:t>
      </w:r>
    </w:p>
    <w:p w:rsidR="00CB3294" w:rsidRPr="00CB3294" w:rsidRDefault="00CB3294" w:rsidP="00CB3294">
      <w:pPr>
        <w:pStyle w:val="ppCodeIndent"/>
      </w:pPr>
      <w:r>
        <w:t>}</w:t>
      </w:r>
    </w:p>
    <w:p w:rsidR="00CB4A3C" w:rsidRDefault="00CB4A3C" w:rsidP="00CB4A3C">
      <w:pPr>
        <w:pStyle w:val="ppBodyTextIndent"/>
      </w:pPr>
    </w:p>
    <w:p w:rsidR="00CB3294" w:rsidRDefault="00CB3294" w:rsidP="003944A8">
      <w:pPr>
        <w:pStyle w:val="ppNumberList"/>
      </w:pPr>
      <w:r>
        <w:t xml:space="preserve">Open the </w:t>
      </w:r>
      <w:r w:rsidRPr="00CB3294">
        <w:rPr>
          <w:b/>
        </w:rPr>
        <w:t>CustomerController</w:t>
      </w:r>
      <w:r>
        <w:t xml:space="preserve"> class. To do this, in the</w:t>
      </w:r>
      <w:r w:rsidRPr="00200165">
        <w:t xml:space="preserve"> </w:t>
      </w:r>
      <w:r w:rsidRPr="00200165">
        <w:rPr>
          <w:b/>
        </w:rPr>
        <w:t>Solution Explorer</w:t>
      </w:r>
      <w:r w:rsidRPr="009F17FB">
        <w:t>,</w:t>
      </w:r>
      <w:r>
        <w:t xml:space="preserve"> double click the </w:t>
      </w:r>
      <w:r w:rsidRPr="00C80217">
        <w:rPr>
          <w:b/>
        </w:rPr>
        <w:t>CustomerController.cs</w:t>
      </w:r>
      <w:r>
        <w:t xml:space="preserve"> file, located inside the </w:t>
      </w:r>
      <w:r>
        <w:rPr>
          <w:b/>
        </w:rPr>
        <w:t>Controllers</w:t>
      </w:r>
      <w:r>
        <w:t xml:space="preserve"> folder.</w:t>
      </w:r>
    </w:p>
    <w:p w:rsidR="003944A8" w:rsidRDefault="00CB3294" w:rsidP="003944A8">
      <w:pPr>
        <w:pStyle w:val="ppNumberList"/>
      </w:pPr>
      <w:r>
        <w:t xml:space="preserve">Update the </w:t>
      </w:r>
      <w:r w:rsidRPr="00CB3294">
        <w:rPr>
          <w:b/>
        </w:rPr>
        <w:t>Index</w:t>
      </w:r>
      <w:r>
        <w:t xml:space="preserve"> method, removing the page parameter because the Index method will not be in charge of pagination. The following code shows the updated </w:t>
      </w:r>
      <w:r w:rsidRPr="00CB3294">
        <w:rPr>
          <w:b/>
        </w:rPr>
        <w:t>Index</w:t>
      </w:r>
      <w:r>
        <w:t xml:space="preserve"> method.</w:t>
      </w:r>
    </w:p>
    <w:p w:rsidR="003A2580" w:rsidRDefault="003A2580" w:rsidP="003A2580">
      <w:pPr>
        <w:pStyle w:val="ppBodyTextIndent"/>
      </w:pPr>
      <w:r w:rsidRPr="00554589">
        <w:t xml:space="preserve">(Code Snippet – </w:t>
      </w:r>
      <w:r w:rsidRPr="003A2580">
        <w:rPr>
          <w:i/>
        </w:rPr>
        <w:t>Enhancing Asp.Net MVC Lab – CustomerController Index Action</w:t>
      </w:r>
      <w:r w:rsidRPr="00554589">
        <w:t>)</w:t>
      </w:r>
    </w:p>
    <w:p w:rsidR="00CB3294" w:rsidRDefault="00CB3294" w:rsidP="00CB3294">
      <w:pPr>
        <w:pStyle w:val="ppCodeLanguageIndent"/>
      </w:pPr>
      <w:r>
        <w:t>C#</w:t>
      </w:r>
    </w:p>
    <w:p w:rsidR="00CB3294" w:rsidRPr="0032368E" w:rsidRDefault="00CB3294" w:rsidP="00CB3294">
      <w:pPr>
        <w:pStyle w:val="ppCodeIndent"/>
        <w:rPr>
          <w:b/>
        </w:rPr>
      </w:pPr>
      <w:r w:rsidRPr="0032368E">
        <w:rPr>
          <w:b/>
        </w:rPr>
        <w:t>public ActionResult Index()</w:t>
      </w:r>
    </w:p>
    <w:p w:rsidR="00CB3294" w:rsidRPr="0032368E" w:rsidRDefault="00CB3294" w:rsidP="00CB3294">
      <w:pPr>
        <w:pStyle w:val="ppCodeIndent"/>
        <w:rPr>
          <w:b/>
        </w:rPr>
      </w:pPr>
      <w:r w:rsidRPr="0032368E">
        <w:rPr>
          <w:b/>
        </w:rPr>
        <w:t>{</w:t>
      </w:r>
    </w:p>
    <w:p w:rsidR="00CB3294" w:rsidRPr="0032368E" w:rsidRDefault="00CB3294" w:rsidP="00CB3294">
      <w:pPr>
        <w:pStyle w:val="ppCodeIndent"/>
        <w:rPr>
          <w:b/>
        </w:rPr>
      </w:pPr>
      <w:r w:rsidRPr="0032368E">
        <w:rPr>
          <w:b/>
        </w:rPr>
        <w:t xml:space="preserve">    var viewData = new CustomerViewData();</w:t>
      </w:r>
    </w:p>
    <w:p w:rsidR="00CB3294" w:rsidRPr="0032368E" w:rsidRDefault="00CB3294" w:rsidP="00CB3294">
      <w:pPr>
        <w:pStyle w:val="ppCodeIndent"/>
        <w:rPr>
          <w:b/>
        </w:rPr>
      </w:pPr>
      <w:r w:rsidRPr="0032368E">
        <w:rPr>
          <w:b/>
        </w:rPr>
        <w:t xml:space="preserve">    viewData.Customers = this</w:t>
      </w:r>
      <w:r w:rsidR="00E03FE6">
        <w:rPr>
          <w:b/>
        </w:rPr>
        <w:t>.repository</w:t>
      </w:r>
      <w:r w:rsidRPr="0032368E">
        <w:rPr>
          <w:b/>
        </w:rPr>
        <w:t>.GetCustomers(0, 10);</w:t>
      </w:r>
    </w:p>
    <w:p w:rsidR="00CB3294" w:rsidRPr="0032368E" w:rsidRDefault="00CB3294" w:rsidP="00CB3294">
      <w:pPr>
        <w:pStyle w:val="ppCodeIndent"/>
        <w:rPr>
          <w:b/>
        </w:rPr>
      </w:pPr>
      <w:r w:rsidRPr="0032368E">
        <w:rPr>
          <w:b/>
        </w:rPr>
        <w:t xml:space="preserve">    viewData.NextPage = 1;</w:t>
      </w:r>
    </w:p>
    <w:p w:rsidR="00CB3294" w:rsidRPr="0032368E" w:rsidRDefault="00CB3294" w:rsidP="00CB3294">
      <w:pPr>
        <w:pStyle w:val="ppCodeIndent"/>
        <w:rPr>
          <w:b/>
        </w:rPr>
      </w:pPr>
      <w:r w:rsidRPr="0032368E">
        <w:rPr>
          <w:b/>
        </w:rPr>
        <w:t xml:space="preserve">    viewData.PreviousPage = 0;</w:t>
      </w:r>
    </w:p>
    <w:p w:rsidR="00CB3294" w:rsidRPr="0032368E" w:rsidRDefault="00CB3294" w:rsidP="00CB3294">
      <w:pPr>
        <w:pStyle w:val="ppCodeIndent"/>
        <w:rPr>
          <w:b/>
        </w:rPr>
      </w:pPr>
      <w:r w:rsidRPr="0032368E">
        <w:rPr>
          <w:b/>
        </w:rPr>
        <w:t xml:space="preserve">    return View(viewData);</w:t>
      </w:r>
    </w:p>
    <w:p w:rsidR="00CB3294" w:rsidRDefault="00CB3294" w:rsidP="00CB3294">
      <w:pPr>
        <w:pStyle w:val="ppCodeIndent"/>
      </w:pPr>
      <w:r w:rsidRPr="0032368E">
        <w:rPr>
          <w:b/>
        </w:rPr>
        <w:t>}</w:t>
      </w:r>
    </w:p>
    <w:p w:rsidR="00CB4A3C" w:rsidRPr="00CB3294" w:rsidRDefault="00CB4A3C" w:rsidP="00CB4A3C">
      <w:pPr>
        <w:pStyle w:val="ppBodyTextIndent"/>
      </w:pPr>
    </w:p>
    <w:p w:rsidR="000D46A9" w:rsidRDefault="000D46A9" w:rsidP="000D46A9">
      <w:pPr>
        <w:pStyle w:val="ppNumberList"/>
      </w:pPr>
      <w:r>
        <w:t xml:space="preserve">Add the </w:t>
      </w:r>
      <w:r w:rsidRPr="00610EEF">
        <w:rPr>
          <w:b/>
        </w:rPr>
        <w:t>FilterCustomers</w:t>
      </w:r>
      <w:r>
        <w:t xml:space="preserve"> action method that will be invoked when the search form is submitted. To do this, add the following code</w:t>
      </w:r>
      <w:r w:rsidR="000C59C6">
        <w:t xml:space="preserve"> in the </w:t>
      </w:r>
      <w:r w:rsidR="000C59C6" w:rsidRPr="00610EEF">
        <w:rPr>
          <w:b/>
        </w:rPr>
        <w:t>CustomerController</w:t>
      </w:r>
      <w:r w:rsidR="000C59C6">
        <w:t xml:space="preserve"> class</w:t>
      </w:r>
      <w:r>
        <w:t>.</w:t>
      </w:r>
    </w:p>
    <w:p w:rsidR="009E2ACF" w:rsidRDefault="009E2ACF" w:rsidP="009E2ACF">
      <w:pPr>
        <w:pStyle w:val="ppBodyTextIndent"/>
      </w:pPr>
      <w:r w:rsidRPr="00554589">
        <w:t xml:space="preserve">(Code Snippet – </w:t>
      </w:r>
      <w:r w:rsidRPr="009E2ACF">
        <w:rPr>
          <w:i/>
        </w:rPr>
        <w:t>Enhancing Asp.Net MVC Lab – CustomerController FilterCustomers Action</w:t>
      </w:r>
      <w:r w:rsidRPr="00554589">
        <w:t>)</w:t>
      </w:r>
    </w:p>
    <w:p w:rsidR="000D46A9" w:rsidRDefault="000D46A9" w:rsidP="000D46A9">
      <w:pPr>
        <w:pStyle w:val="ppCodeLanguageIndent"/>
      </w:pPr>
      <w:r>
        <w:t>C#</w:t>
      </w:r>
    </w:p>
    <w:p w:rsidR="00E51619" w:rsidRPr="0032368E" w:rsidRDefault="00E51619" w:rsidP="00E51619">
      <w:pPr>
        <w:pStyle w:val="ppCodeIndent"/>
        <w:rPr>
          <w:b/>
        </w:rPr>
      </w:pPr>
      <w:r w:rsidRPr="0032368E">
        <w:rPr>
          <w:b/>
        </w:rPr>
        <w:t>public ActionResult FilterCustomers(string customersFilter)</w:t>
      </w:r>
    </w:p>
    <w:p w:rsidR="00E51619" w:rsidRPr="0032368E" w:rsidRDefault="00E51619" w:rsidP="00E51619">
      <w:pPr>
        <w:pStyle w:val="ppCodeIndent"/>
        <w:rPr>
          <w:b/>
        </w:rPr>
      </w:pPr>
      <w:r w:rsidRPr="0032368E">
        <w:rPr>
          <w:b/>
        </w:rPr>
        <w:t>{</w:t>
      </w:r>
    </w:p>
    <w:p w:rsidR="00E51619" w:rsidRPr="0032368E" w:rsidRDefault="00E51619" w:rsidP="00E51619">
      <w:pPr>
        <w:pStyle w:val="ppCodeIndent"/>
        <w:rPr>
          <w:b/>
        </w:rPr>
      </w:pPr>
      <w:r w:rsidRPr="0032368E">
        <w:rPr>
          <w:b/>
        </w:rPr>
        <w:t xml:space="preserve">    var viewData = new CustomerViewData();</w:t>
      </w:r>
    </w:p>
    <w:p w:rsidR="00E51619" w:rsidRPr="0032368E" w:rsidRDefault="00E51619" w:rsidP="00E51619">
      <w:pPr>
        <w:pStyle w:val="ppCodeIndent"/>
        <w:rPr>
          <w:b/>
        </w:rPr>
      </w:pPr>
      <w:r w:rsidRPr="0032368E">
        <w:rPr>
          <w:b/>
        </w:rPr>
        <w:t xml:space="preserve">    viewData.Customers = this</w:t>
      </w:r>
      <w:r w:rsidR="00E03FE6">
        <w:rPr>
          <w:b/>
        </w:rPr>
        <w:t>.repository</w:t>
      </w:r>
      <w:r w:rsidRPr="0032368E">
        <w:rPr>
          <w:b/>
        </w:rPr>
        <w:t>.GetFilteredCustomers(customersFilter, 0, 10);</w:t>
      </w:r>
    </w:p>
    <w:p w:rsidR="00E51619" w:rsidRPr="0032368E" w:rsidRDefault="00E51619" w:rsidP="00E51619">
      <w:pPr>
        <w:pStyle w:val="ppCodeIndent"/>
        <w:rPr>
          <w:b/>
        </w:rPr>
      </w:pPr>
      <w:r w:rsidRPr="0032368E">
        <w:rPr>
          <w:b/>
        </w:rPr>
        <w:t xml:space="preserve">    viewData.NextPage = 1;</w:t>
      </w:r>
    </w:p>
    <w:p w:rsidR="00E51619" w:rsidRPr="0032368E" w:rsidRDefault="00E51619" w:rsidP="00E51619">
      <w:pPr>
        <w:pStyle w:val="ppCodeIndent"/>
        <w:rPr>
          <w:b/>
        </w:rPr>
      </w:pPr>
      <w:r w:rsidRPr="0032368E">
        <w:rPr>
          <w:b/>
        </w:rPr>
        <w:t xml:space="preserve">    viewData.PreviousPage = 0;</w:t>
      </w:r>
    </w:p>
    <w:p w:rsidR="00E51619" w:rsidRPr="0032368E" w:rsidRDefault="00E51619" w:rsidP="00E51619">
      <w:pPr>
        <w:pStyle w:val="ppCodeIndent"/>
        <w:rPr>
          <w:b/>
        </w:rPr>
      </w:pPr>
      <w:r w:rsidRPr="0032368E">
        <w:rPr>
          <w:b/>
        </w:rPr>
        <w:t xml:space="preserve">    viewData.CustomerFilter = customersFilter;</w:t>
      </w:r>
    </w:p>
    <w:p w:rsidR="00E51619" w:rsidRPr="0032368E" w:rsidRDefault="00E51619" w:rsidP="00E51619">
      <w:pPr>
        <w:pStyle w:val="ppCodeIndent"/>
        <w:rPr>
          <w:b/>
        </w:rPr>
      </w:pPr>
      <w:r w:rsidRPr="0032368E">
        <w:rPr>
          <w:b/>
        </w:rPr>
        <w:t xml:space="preserve">    return PartialView("CustomerList", viewData);</w:t>
      </w:r>
    </w:p>
    <w:p w:rsidR="000D46A9" w:rsidRPr="00DB556A" w:rsidRDefault="00E51619" w:rsidP="00E51619">
      <w:pPr>
        <w:pStyle w:val="ppCodeIndent"/>
      </w:pPr>
      <w:r w:rsidRPr="0032368E">
        <w:rPr>
          <w:b/>
        </w:rPr>
        <w:t>}</w:t>
      </w:r>
    </w:p>
    <w:p w:rsidR="00DB556A" w:rsidRDefault="00DB556A" w:rsidP="00DB556A">
      <w:pPr>
        <w:pStyle w:val="ppBodyTextIndent"/>
      </w:pPr>
    </w:p>
    <w:p w:rsidR="00CB4A3C" w:rsidRDefault="00DB556A" w:rsidP="00DB556A">
      <w:pPr>
        <w:pStyle w:val="ppNoteIndent"/>
      </w:pPr>
      <w:r w:rsidRPr="00DB556A">
        <w:rPr>
          <w:rStyle w:val="ppNoteChar"/>
          <w:b/>
        </w:rPr>
        <w:t>Note:</w:t>
      </w:r>
      <w:r>
        <w:rPr>
          <w:rStyle w:val="ppNoteChar"/>
        </w:rPr>
        <w:t xml:space="preserve"> </w:t>
      </w:r>
      <w:r w:rsidRPr="00FF55CD">
        <w:rPr>
          <w:rStyle w:val="ppNoteChar"/>
        </w:rPr>
        <w:t xml:space="preserve">Partial Views </w:t>
      </w:r>
      <w:r>
        <w:rPr>
          <w:rStyle w:val="ppNoteChar"/>
        </w:rPr>
        <w:t>are used to extract common pieces of UI shared across the application or, as in this case, when only a part of the View needs to be updated after an AJAX request to the server.</w:t>
      </w:r>
    </w:p>
    <w:p w:rsidR="00DB556A" w:rsidRDefault="00DB556A" w:rsidP="00DB556A">
      <w:pPr>
        <w:pStyle w:val="ppBodyTextIndent"/>
      </w:pPr>
    </w:p>
    <w:p w:rsidR="003944A8" w:rsidRDefault="00E51619" w:rsidP="003944A8">
      <w:pPr>
        <w:pStyle w:val="ppNumberList"/>
      </w:pPr>
      <w:r>
        <w:t xml:space="preserve">Add the </w:t>
      </w:r>
      <w:r w:rsidRPr="00E51619">
        <w:rPr>
          <w:b/>
        </w:rPr>
        <w:t>ChangeCustomersPage</w:t>
      </w:r>
      <w:r>
        <w:t xml:space="preserve"> action method that will be in charge of the pagination of the customer list. To do this, add the following code in the </w:t>
      </w:r>
      <w:r w:rsidRPr="00E51619">
        <w:rPr>
          <w:b/>
        </w:rPr>
        <w:t>CustomerController</w:t>
      </w:r>
      <w:r>
        <w:t xml:space="preserve"> class.</w:t>
      </w:r>
    </w:p>
    <w:p w:rsidR="003F5401" w:rsidRDefault="003F5401" w:rsidP="003F5401">
      <w:pPr>
        <w:pStyle w:val="ppBodyTextIndent"/>
      </w:pPr>
      <w:r w:rsidRPr="00554589">
        <w:lastRenderedPageBreak/>
        <w:t xml:space="preserve">(Code Snippet – </w:t>
      </w:r>
      <w:r w:rsidRPr="000738E5">
        <w:rPr>
          <w:i/>
        </w:rPr>
        <w:t>Enhancing Asp.Net MVC Lab – CustomerController ChangeCustomersPage Method</w:t>
      </w:r>
      <w:r w:rsidRPr="00554589">
        <w:t>)</w:t>
      </w:r>
    </w:p>
    <w:p w:rsidR="00E51619" w:rsidRDefault="00E51619" w:rsidP="00E51619">
      <w:pPr>
        <w:pStyle w:val="ppCodeLanguageIndent"/>
      </w:pPr>
      <w:r>
        <w:t>C#</w:t>
      </w:r>
    </w:p>
    <w:p w:rsidR="00E51619" w:rsidRPr="0032368E" w:rsidRDefault="00E51619" w:rsidP="00E51619">
      <w:pPr>
        <w:pStyle w:val="ppCodeIndent"/>
        <w:rPr>
          <w:b/>
        </w:rPr>
      </w:pPr>
      <w:r w:rsidRPr="0032368E">
        <w:rPr>
          <w:b/>
        </w:rPr>
        <w:t>public ActionResult ChangeCustomersPage(string customersFilter, int currentPage)</w:t>
      </w:r>
    </w:p>
    <w:p w:rsidR="00E51619" w:rsidRPr="0032368E" w:rsidRDefault="00E51619" w:rsidP="00E51619">
      <w:pPr>
        <w:pStyle w:val="ppCodeIndent"/>
        <w:rPr>
          <w:b/>
        </w:rPr>
      </w:pPr>
      <w:r w:rsidRPr="0032368E">
        <w:rPr>
          <w:b/>
        </w:rPr>
        <w:t>{</w:t>
      </w:r>
    </w:p>
    <w:p w:rsidR="00E51619" w:rsidRPr="0032368E" w:rsidRDefault="00E51619" w:rsidP="00E51619">
      <w:pPr>
        <w:pStyle w:val="ppCodeIndent"/>
        <w:rPr>
          <w:b/>
        </w:rPr>
      </w:pPr>
      <w:r w:rsidRPr="0032368E">
        <w:rPr>
          <w:b/>
        </w:rPr>
        <w:t xml:space="preserve">    var viewData = new CustomerViewData();</w:t>
      </w:r>
    </w:p>
    <w:p w:rsidR="00E51619" w:rsidRPr="0032368E" w:rsidRDefault="00E51619" w:rsidP="00E51619">
      <w:pPr>
        <w:pStyle w:val="ppCodeIndent"/>
        <w:rPr>
          <w:b/>
        </w:rPr>
      </w:pPr>
      <w:r w:rsidRPr="0032368E">
        <w:rPr>
          <w:b/>
        </w:rPr>
        <w:t xml:space="preserve">    if (string.IsNullOrEmpty(customersFilter))</w:t>
      </w:r>
    </w:p>
    <w:p w:rsidR="00E51619" w:rsidRPr="0032368E" w:rsidRDefault="00E51619" w:rsidP="00E51619">
      <w:pPr>
        <w:pStyle w:val="ppCodeIndent"/>
        <w:rPr>
          <w:b/>
        </w:rPr>
      </w:pPr>
      <w:r w:rsidRPr="0032368E">
        <w:rPr>
          <w:b/>
        </w:rPr>
        <w:t xml:space="preserve">    {</w:t>
      </w:r>
    </w:p>
    <w:p w:rsidR="00E51619" w:rsidRPr="0032368E" w:rsidRDefault="00E51619" w:rsidP="00E51619">
      <w:pPr>
        <w:pStyle w:val="ppCodeIndent"/>
        <w:rPr>
          <w:b/>
        </w:rPr>
      </w:pPr>
      <w:r w:rsidRPr="0032368E">
        <w:rPr>
          <w:b/>
        </w:rPr>
        <w:t xml:space="preserve">        viewData.Customers = this</w:t>
      </w:r>
      <w:r w:rsidR="00E03FE6">
        <w:rPr>
          <w:b/>
        </w:rPr>
        <w:t>.repository</w:t>
      </w:r>
      <w:r w:rsidRPr="0032368E">
        <w:rPr>
          <w:b/>
        </w:rPr>
        <w:t>.GetCustomers(currentPage, 10);</w:t>
      </w:r>
    </w:p>
    <w:p w:rsidR="00E51619" w:rsidRPr="0032368E" w:rsidRDefault="00E51619" w:rsidP="00E51619">
      <w:pPr>
        <w:pStyle w:val="ppCodeIndent"/>
        <w:rPr>
          <w:b/>
        </w:rPr>
      </w:pPr>
      <w:r w:rsidRPr="0032368E">
        <w:rPr>
          <w:b/>
        </w:rPr>
        <w:t xml:space="preserve">    }</w:t>
      </w:r>
    </w:p>
    <w:p w:rsidR="00E51619" w:rsidRPr="0032368E" w:rsidRDefault="00E51619" w:rsidP="00E51619">
      <w:pPr>
        <w:pStyle w:val="ppCodeIndent"/>
        <w:rPr>
          <w:b/>
        </w:rPr>
      </w:pPr>
      <w:r w:rsidRPr="0032368E">
        <w:rPr>
          <w:b/>
        </w:rPr>
        <w:t xml:space="preserve">    else</w:t>
      </w:r>
    </w:p>
    <w:p w:rsidR="00E51619" w:rsidRPr="0032368E" w:rsidRDefault="00E51619" w:rsidP="00E51619">
      <w:pPr>
        <w:pStyle w:val="ppCodeIndent"/>
        <w:rPr>
          <w:b/>
        </w:rPr>
      </w:pPr>
      <w:r w:rsidRPr="0032368E">
        <w:rPr>
          <w:b/>
        </w:rPr>
        <w:t xml:space="preserve">    {</w:t>
      </w:r>
    </w:p>
    <w:p w:rsidR="00E51619" w:rsidRPr="0032368E" w:rsidRDefault="00E51619" w:rsidP="00E51619">
      <w:pPr>
        <w:pStyle w:val="ppCodeIndent"/>
        <w:rPr>
          <w:b/>
        </w:rPr>
      </w:pPr>
      <w:r w:rsidRPr="0032368E">
        <w:rPr>
          <w:b/>
        </w:rPr>
        <w:t xml:space="preserve">        viewData.Customers = this</w:t>
      </w:r>
      <w:r w:rsidR="00E03FE6">
        <w:rPr>
          <w:b/>
        </w:rPr>
        <w:t>.repository</w:t>
      </w:r>
      <w:r w:rsidRPr="0032368E">
        <w:rPr>
          <w:b/>
        </w:rPr>
        <w:t>.GetFilteredCustomers(customersFilter, currentPage, 10);</w:t>
      </w:r>
    </w:p>
    <w:p w:rsidR="00E51619" w:rsidRPr="0032368E" w:rsidRDefault="00E51619" w:rsidP="00E51619">
      <w:pPr>
        <w:pStyle w:val="ppCodeIndent"/>
        <w:rPr>
          <w:b/>
        </w:rPr>
      </w:pPr>
      <w:r w:rsidRPr="0032368E">
        <w:rPr>
          <w:b/>
        </w:rPr>
        <w:t xml:space="preserve">    }</w:t>
      </w:r>
    </w:p>
    <w:p w:rsidR="00E51619" w:rsidRPr="0032368E" w:rsidRDefault="00E51619" w:rsidP="00E51619">
      <w:pPr>
        <w:pStyle w:val="ppCodeIndent"/>
        <w:rPr>
          <w:b/>
        </w:rPr>
      </w:pPr>
    </w:p>
    <w:p w:rsidR="00E51619" w:rsidRPr="0032368E" w:rsidRDefault="00E51619" w:rsidP="00E51619">
      <w:pPr>
        <w:pStyle w:val="ppCodeIndent"/>
        <w:rPr>
          <w:b/>
        </w:rPr>
      </w:pPr>
      <w:r w:rsidRPr="0032368E">
        <w:rPr>
          <w:b/>
        </w:rPr>
        <w:t xml:space="preserve">    viewData.NextPage = currentPage + 1;</w:t>
      </w:r>
    </w:p>
    <w:p w:rsidR="00E51619" w:rsidRPr="0032368E" w:rsidRDefault="00E51619" w:rsidP="00E51619">
      <w:pPr>
        <w:pStyle w:val="ppCodeIndent"/>
        <w:rPr>
          <w:b/>
        </w:rPr>
      </w:pPr>
      <w:r w:rsidRPr="0032368E">
        <w:rPr>
          <w:b/>
        </w:rPr>
        <w:t xml:space="preserve">    viewData.PreviousPage = (currentPage &lt;= 0) ? 0 : currentPage - 1;</w:t>
      </w:r>
    </w:p>
    <w:p w:rsidR="00E51619" w:rsidRPr="0032368E" w:rsidRDefault="00E51619" w:rsidP="00E51619">
      <w:pPr>
        <w:pStyle w:val="ppCodeIndent"/>
        <w:rPr>
          <w:b/>
        </w:rPr>
      </w:pPr>
      <w:r w:rsidRPr="0032368E">
        <w:rPr>
          <w:b/>
        </w:rPr>
        <w:t xml:space="preserve">    viewData.CustomerFilter = customersFilter;</w:t>
      </w:r>
    </w:p>
    <w:p w:rsidR="00E51619" w:rsidRPr="0032368E" w:rsidRDefault="00E51619" w:rsidP="00E51619">
      <w:pPr>
        <w:pStyle w:val="ppCodeIndent"/>
        <w:rPr>
          <w:b/>
        </w:rPr>
      </w:pPr>
      <w:r w:rsidRPr="0032368E">
        <w:rPr>
          <w:b/>
        </w:rPr>
        <w:t xml:space="preserve">    return PartialView("CustomerList", viewData);</w:t>
      </w:r>
    </w:p>
    <w:p w:rsidR="00E51619" w:rsidRPr="00E51619" w:rsidRDefault="00E51619" w:rsidP="00E51619">
      <w:pPr>
        <w:pStyle w:val="ppCodeIndent"/>
      </w:pPr>
      <w:r w:rsidRPr="0032368E">
        <w:rPr>
          <w:b/>
        </w:rPr>
        <w:t>}</w:t>
      </w:r>
    </w:p>
    <w:p w:rsidR="00857B66" w:rsidRDefault="00857B66" w:rsidP="00610EEF">
      <w:pPr>
        <w:pStyle w:val="ppListEnd"/>
      </w:pPr>
    </w:p>
    <w:p w:rsidR="00E51619" w:rsidRDefault="00E51619" w:rsidP="00E51619">
      <w:pPr>
        <w:pStyle w:val="ppBodyText"/>
      </w:pPr>
    </w:p>
    <w:p w:rsidR="00607B60" w:rsidRDefault="00607B60" w:rsidP="00607B60">
      <w:pPr>
        <w:pStyle w:val="ppProcedureStart"/>
      </w:pPr>
      <w:bookmarkStart w:id="25" w:name="_Toc224120020"/>
      <w:r>
        <w:t xml:space="preserve">Task </w:t>
      </w:r>
      <w:r w:rsidR="0083370C">
        <w:t>2</w:t>
      </w:r>
      <w:r>
        <w:t xml:space="preserve"> – Adding AJAX to the </w:t>
      </w:r>
      <w:r w:rsidR="00CB4A3C">
        <w:t>A</w:t>
      </w:r>
      <w:r>
        <w:t>pplication</w:t>
      </w:r>
      <w:bookmarkEnd w:id="25"/>
    </w:p>
    <w:p w:rsidR="00607B60" w:rsidRDefault="00607B60" w:rsidP="00607B60">
      <w:pPr>
        <w:pStyle w:val="ppBodyText"/>
      </w:pPr>
      <w:r>
        <w:t xml:space="preserve">In this task you will add the required JavaScript scripts and refactor the customers Index view to use </w:t>
      </w:r>
      <w:r w:rsidR="007D7F5F">
        <w:t>AJAX</w:t>
      </w:r>
      <w:r>
        <w:t>.</w:t>
      </w:r>
    </w:p>
    <w:p w:rsidR="00607B60" w:rsidRDefault="00607B60" w:rsidP="00607B60">
      <w:pPr>
        <w:pStyle w:val="ppNumberList"/>
      </w:pPr>
      <w:r>
        <w:t xml:space="preserve">Open the </w:t>
      </w:r>
      <w:r>
        <w:rPr>
          <w:b/>
        </w:rPr>
        <w:t>Site.Master</w:t>
      </w:r>
      <w:r>
        <w:t xml:space="preserve"> page. The file is located in the </w:t>
      </w:r>
      <w:r w:rsidRPr="00E339B1">
        <w:rPr>
          <w:b/>
        </w:rPr>
        <w:t>Views\Shared</w:t>
      </w:r>
      <w:r>
        <w:t xml:space="preserve"> folder.</w:t>
      </w:r>
    </w:p>
    <w:p w:rsidR="00607B60" w:rsidRDefault="00607B60" w:rsidP="00607B60">
      <w:pPr>
        <w:pStyle w:val="ppNumberList"/>
      </w:pPr>
      <w:r>
        <w:t>Add the required JavaScript scripts to add AJAX functionality to the application. To do this, a</w:t>
      </w:r>
      <w:r w:rsidRPr="003457FE">
        <w:t xml:space="preserve">dd the following </w:t>
      </w:r>
      <w:r>
        <w:t>bolded code</w:t>
      </w:r>
      <w:r w:rsidRPr="003457FE">
        <w:t xml:space="preserve"> inside the </w:t>
      </w:r>
      <w:r w:rsidRPr="003457FE">
        <w:rPr>
          <w:b/>
        </w:rPr>
        <w:t>&lt;head&gt;</w:t>
      </w:r>
      <w:r w:rsidRPr="003457FE">
        <w:t xml:space="preserve"> tag of </w:t>
      </w:r>
      <w:r>
        <w:t>the</w:t>
      </w:r>
      <w:r w:rsidRPr="003457FE">
        <w:t xml:space="preserve"> view master page</w:t>
      </w:r>
      <w:r>
        <w:t>.</w:t>
      </w:r>
    </w:p>
    <w:p w:rsidR="00607B60" w:rsidRDefault="00607B60" w:rsidP="00607B60">
      <w:pPr>
        <w:pStyle w:val="ppCodeLanguageIndent"/>
      </w:pPr>
      <w:r>
        <w:t>HTML</w:t>
      </w:r>
    </w:p>
    <w:p w:rsidR="00607B60" w:rsidRDefault="00607B60" w:rsidP="00607B60">
      <w:pPr>
        <w:pStyle w:val="ppCodeIndent"/>
      </w:pPr>
      <w:r>
        <w:t>&lt;head runat="server"&gt;</w:t>
      </w:r>
    </w:p>
    <w:p w:rsidR="00607B60" w:rsidRPr="00346746" w:rsidRDefault="00607B60" w:rsidP="00607B60">
      <w:pPr>
        <w:pStyle w:val="ppCodeIndent"/>
        <w:rPr>
          <w:b/>
        </w:rPr>
      </w:pPr>
      <w:r>
        <w:t xml:space="preserve">    </w:t>
      </w:r>
      <w:r w:rsidRPr="00346746">
        <w:rPr>
          <w:b/>
        </w:rPr>
        <w:t>&lt;script src="../../Scripts/MicrosoftAjax.js" type="text/javascript"&gt;&lt;/script&gt;</w:t>
      </w:r>
    </w:p>
    <w:p w:rsidR="00607B60" w:rsidRPr="00346746" w:rsidRDefault="00607B60" w:rsidP="00607B60">
      <w:pPr>
        <w:pStyle w:val="ppCodeIndent"/>
        <w:rPr>
          <w:b/>
        </w:rPr>
      </w:pPr>
      <w:r w:rsidRPr="00346746">
        <w:rPr>
          <w:b/>
        </w:rPr>
        <w:t xml:space="preserve">    &lt;script src="../../Scripts/MicrosoftMvcAjax.js" type="text/javascript"&gt;&lt;/script&gt;</w:t>
      </w:r>
    </w:p>
    <w:p w:rsidR="00607B60" w:rsidRPr="00346746" w:rsidRDefault="00607B60" w:rsidP="00607B60">
      <w:pPr>
        <w:pStyle w:val="ppCodeIndent"/>
        <w:rPr>
          <w:b/>
        </w:rPr>
      </w:pPr>
      <w:r w:rsidRPr="00346746">
        <w:rPr>
          <w:b/>
        </w:rPr>
        <w:t xml:space="preserve">    &lt;script src="../../Scripts/</w:t>
      </w:r>
      <w:r w:rsidRPr="0042741F">
        <w:rPr>
          <w:b/>
        </w:rPr>
        <w:t>jquery-1.3.1.min.js</w:t>
      </w:r>
      <w:r w:rsidRPr="00346746">
        <w:rPr>
          <w:b/>
        </w:rPr>
        <w:t>" type="text/javascript"&gt;&lt;/script&gt;</w:t>
      </w:r>
    </w:p>
    <w:p w:rsidR="00607B60" w:rsidRDefault="00607B60" w:rsidP="00607B60">
      <w:pPr>
        <w:pStyle w:val="ppCodeIndent"/>
      </w:pPr>
      <w:r>
        <w:t xml:space="preserve">    &lt;title&gt;&lt;asp:ContentPlaceHolder ID="TitleContent" runat="server" /&gt;&lt;/title&gt;</w:t>
      </w:r>
    </w:p>
    <w:p w:rsidR="00607B60" w:rsidRDefault="00607B60" w:rsidP="00607B60">
      <w:pPr>
        <w:pStyle w:val="ppCodeIndent"/>
      </w:pPr>
      <w:r>
        <w:t xml:space="preserve">    &lt;link href="../../Content/Site.css" rel="stylesheet" type="text/css" /&gt;</w:t>
      </w:r>
    </w:p>
    <w:p w:rsidR="00607B60" w:rsidRDefault="00607B60" w:rsidP="00607B60">
      <w:pPr>
        <w:pStyle w:val="ppCodeIndent"/>
      </w:pPr>
      <w:r>
        <w:t>&lt;/head&gt;</w:t>
      </w:r>
    </w:p>
    <w:p w:rsidR="00607B60" w:rsidRDefault="00607B60" w:rsidP="00607B60">
      <w:pPr>
        <w:pStyle w:val="ppBodyText"/>
        <w:numPr>
          <w:ilvl w:val="0"/>
          <w:numId w:val="0"/>
        </w:numPr>
      </w:pPr>
    </w:p>
    <w:p w:rsidR="00607B60" w:rsidRPr="00346746" w:rsidRDefault="00607B60" w:rsidP="00607B60">
      <w:pPr>
        <w:pStyle w:val="ppNoteIndent"/>
      </w:pPr>
      <w:r w:rsidRPr="00346746">
        <w:rPr>
          <w:b/>
        </w:rPr>
        <w:lastRenderedPageBreak/>
        <w:t xml:space="preserve">Note: </w:t>
      </w:r>
      <w:r>
        <w:t xml:space="preserve">All three of these files are included in the </w:t>
      </w:r>
      <w:r w:rsidRPr="0023730F">
        <w:rPr>
          <w:b/>
        </w:rPr>
        <w:t>Scripts</w:t>
      </w:r>
      <w:r>
        <w:t xml:space="preserve"> folder of a new ASP.NET MVC application.</w:t>
      </w:r>
    </w:p>
    <w:p w:rsidR="00607B60" w:rsidRDefault="00607B60" w:rsidP="00607B60">
      <w:pPr>
        <w:pStyle w:val="ppNoteIndent"/>
      </w:pPr>
      <w:r w:rsidRPr="00346746">
        <w:t>The inclusion of the required JavaScript files in the application’s view master page is a goo</w:t>
      </w:r>
      <w:r>
        <w:t>d</w:t>
      </w:r>
      <w:r w:rsidRPr="00346746">
        <w:t xml:space="preserve"> practice if you plan to use </w:t>
      </w:r>
      <w:r w:rsidR="00C30378">
        <w:t>AJAX</w:t>
      </w:r>
      <w:r w:rsidR="00C30378" w:rsidRPr="00346746">
        <w:t xml:space="preserve"> </w:t>
      </w:r>
      <w:r w:rsidRPr="00346746">
        <w:t>in multiple pages in your application. That way, the JavaScript files will be included in all of the pages in the application automatically.</w:t>
      </w:r>
    </w:p>
    <w:p w:rsidR="00F42192" w:rsidRDefault="00F42192" w:rsidP="00141530">
      <w:pPr>
        <w:pStyle w:val="ppBodyTextIndent"/>
      </w:pPr>
    </w:p>
    <w:p w:rsidR="00607B60" w:rsidRDefault="00607B60" w:rsidP="00607B60">
      <w:pPr>
        <w:pStyle w:val="ppNumberList"/>
      </w:pPr>
      <w:r>
        <w:t xml:space="preserve">Open the customers </w:t>
      </w:r>
      <w:r>
        <w:rPr>
          <w:b/>
        </w:rPr>
        <w:t>Index</w:t>
      </w:r>
      <w:r>
        <w:t xml:space="preserve"> page. To do this, in the</w:t>
      </w:r>
      <w:r w:rsidRPr="00200165">
        <w:t xml:space="preserve"> </w:t>
      </w:r>
      <w:r w:rsidRPr="00200165">
        <w:rPr>
          <w:b/>
        </w:rPr>
        <w:t>Solution Explorer</w:t>
      </w:r>
      <w:r w:rsidRPr="009F17FB">
        <w:t>,</w:t>
      </w:r>
      <w:r>
        <w:t xml:space="preserve"> double click the </w:t>
      </w:r>
      <w:r w:rsidRPr="00C80217">
        <w:rPr>
          <w:b/>
        </w:rPr>
        <w:t>Index.aspx</w:t>
      </w:r>
      <w:r>
        <w:t xml:space="preserve"> file, located inside the </w:t>
      </w:r>
      <w:r>
        <w:rPr>
          <w:b/>
        </w:rPr>
        <w:t>Views\Customer</w:t>
      </w:r>
      <w:r>
        <w:t xml:space="preserve"> folder.</w:t>
      </w:r>
    </w:p>
    <w:p w:rsidR="0083370C" w:rsidRDefault="003944A8" w:rsidP="0083370C">
      <w:pPr>
        <w:pStyle w:val="ppNumberList"/>
      </w:pPr>
      <w:r>
        <w:t>A</w:t>
      </w:r>
      <w:r w:rsidR="0083370C">
        <w:t xml:space="preserve">dd a new </w:t>
      </w:r>
      <w:r w:rsidR="00844CFF">
        <w:t xml:space="preserve">AJAX </w:t>
      </w:r>
      <w:r w:rsidR="0083370C">
        <w:t>form to filter customers. The form will have a textbox and a submit button. To do this, add the following bolded code below the Customer heading.</w:t>
      </w:r>
    </w:p>
    <w:p w:rsidR="0083370C" w:rsidRDefault="0083370C" w:rsidP="0083370C">
      <w:pPr>
        <w:pStyle w:val="ppCodeLanguageIndent"/>
      </w:pPr>
      <w:r>
        <w:t>ASP.NET</w:t>
      </w:r>
    </w:p>
    <w:p w:rsidR="00E51619" w:rsidRDefault="00E51619" w:rsidP="00E51619">
      <w:pPr>
        <w:pStyle w:val="ppCodeIndent"/>
      </w:pPr>
      <w:r>
        <w:t>&lt;asp:Content ID="Content2" ContentPlaceHolderID="MainContent" runat="server"&gt;</w:t>
      </w:r>
    </w:p>
    <w:p w:rsidR="00E51619" w:rsidRDefault="00E51619" w:rsidP="00E51619">
      <w:pPr>
        <w:pStyle w:val="ppCodeIndent"/>
      </w:pPr>
      <w:r>
        <w:t xml:space="preserve">    &lt;h2&gt;</w:t>
      </w:r>
    </w:p>
    <w:p w:rsidR="00E51619" w:rsidRDefault="00E51619" w:rsidP="00E51619">
      <w:pPr>
        <w:pStyle w:val="ppCodeIndent"/>
      </w:pPr>
      <w:r>
        <w:t xml:space="preserve">        Customers&lt;/h2&gt;</w:t>
      </w:r>
    </w:p>
    <w:p w:rsidR="00844CFF" w:rsidRPr="00844CFF" w:rsidRDefault="00E51619" w:rsidP="00844CFF">
      <w:pPr>
        <w:pStyle w:val="ppCodeIndent"/>
        <w:rPr>
          <w:b/>
        </w:rPr>
      </w:pPr>
      <w:r>
        <w:t xml:space="preserve">    </w:t>
      </w:r>
    </w:p>
    <w:p w:rsidR="00844CFF" w:rsidRPr="0032368E" w:rsidRDefault="00973AF8" w:rsidP="00844CFF">
      <w:pPr>
        <w:pStyle w:val="ppCodeIndent"/>
        <w:rPr>
          <w:b/>
        </w:rPr>
      </w:pPr>
      <w:r w:rsidRPr="0032368E">
        <w:rPr>
          <w:b/>
        </w:rPr>
        <w:t>&lt;% using (Ajax.BeginForm("FilterCustomers", new AjaxOptions() { UpdateTargetId = "divCustomerList" }))</w:t>
      </w:r>
    </w:p>
    <w:p w:rsidR="00F42192" w:rsidRPr="0032368E" w:rsidRDefault="00973AF8">
      <w:pPr>
        <w:pStyle w:val="ppCodeIndent"/>
        <w:rPr>
          <w:b/>
        </w:rPr>
      </w:pPr>
      <w:r w:rsidRPr="0032368E">
        <w:rPr>
          <w:b/>
        </w:rPr>
        <w:t>{ %&gt;</w:t>
      </w:r>
    </w:p>
    <w:p w:rsidR="00F42192" w:rsidRPr="0032368E" w:rsidRDefault="00973AF8">
      <w:pPr>
        <w:pStyle w:val="ppCodeIndent"/>
        <w:rPr>
          <w:b/>
        </w:rPr>
      </w:pPr>
      <w:r w:rsidRPr="0032368E">
        <w:rPr>
          <w:b/>
        </w:rPr>
        <w:t>&lt;label for="customersFilter"&gt;</w:t>
      </w:r>
    </w:p>
    <w:p w:rsidR="00F42192" w:rsidRPr="0032368E" w:rsidRDefault="00973AF8">
      <w:pPr>
        <w:pStyle w:val="ppCodeIndent"/>
        <w:rPr>
          <w:b/>
        </w:rPr>
      </w:pPr>
      <w:r w:rsidRPr="0032368E">
        <w:rPr>
          <w:b/>
        </w:rPr>
        <w:t>Search:&lt;/label&gt;</w:t>
      </w:r>
    </w:p>
    <w:p w:rsidR="00F42192" w:rsidRPr="0032368E" w:rsidRDefault="00973AF8">
      <w:pPr>
        <w:pStyle w:val="ppCodeIndent"/>
        <w:rPr>
          <w:b/>
        </w:rPr>
      </w:pPr>
      <w:r w:rsidRPr="0032368E">
        <w:rPr>
          <w:b/>
        </w:rPr>
        <w:t>&lt;%= Html.TextBox("customersFilter") %&gt;</w:t>
      </w:r>
    </w:p>
    <w:p w:rsidR="00F42192" w:rsidRPr="0032368E" w:rsidRDefault="00973AF8">
      <w:pPr>
        <w:pStyle w:val="ppCodeIndent"/>
        <w:rPr>
          <w:b/>
        </w:rPr>
      </w:pPr>
      <w:r w:rsidRPr="0032368E">
        <w:rPr>
          <w:b/>
        </w:rPr>
        <w:t>&lt;input type="submit" value="Go" /&gt;</w:t>
      </w:r>
    </w:p>
    <w:p w:rsidR="00E51619" w:rsidRDefault="00973AF8" w:rsidP="00E51619">
      <w:pPr>
        <w:pStyle w:val="ppCodeIndent"/>
      </w:pPr>
      <w:r w:rsidRPr="0032368E">
        <w:rPr>
          <w:b/>
        </w:rPr>
        <w:t>&lt;% } %&gt;</w:t>
      </w:r>
    </w:p>
    <w:p w:rsidR="00E51619" w:rsidRDefault="00E51619" w:rsidP="00E51619">
      <w:pPr>
        <w:pStyle w:val="ppCodeIndent"/>
      </w:pPr>
      <w:r>
        <w:t xml:space="preserve">    &lt;ul&gt;</w:t>
      </w:r>
    </w:p>
    <w:p w:rsidR="00E51619" w:rsidRDefault="00E51619" w:rsidP="00E51619">
      <w:pPr>
        <w:pStyle w:val="ppCodeIndent"/>
      </w:pPr>
      <w:r>
        <w:t xml:space="preserve">        &lt;% foreach (var customer in Model.Customers)</w:t>
      </w:r>
    </w:p>
    <w:p w:rsidR="00E51619" w:rsidRDefault="00E51619" w:rsidP="00E51619">
      <w:pPr>
        <w:pStyle w:val="ppCodeIndent"/>
      </w:pPr>
      <w:r>
        <w:t xml:space="preserve">           { %&gt;</w:t>
      </w:r>
    </w:p>
    <w:p w:rsidR="00E51619" w:rsidRDefault="00E51619" w:rsidP="00E51619">
      <w:pPr>
        <w:pStyle w:val="ppCodeIndent"/>
      </w:pPr>
      <w:r>
        <w:t xml:space="preserve">        &lt;li&gt;</w:t>
      </w:r>
    </w:p>
    <w:p w:rsidR="00E51619" w:rsidRDefault="00E51619" w:rsidP="00E51619">
      <w:pPr>
        <w:pStyle w:val="ppCodeIndent"/>
      </w:pPr>
      <w:r>
        <w:t xml:space="preserve">            &lt;%= Html.ActionLink(customer.CompanyName + " - " + customer.FirstName </w:t>
      </w:r>
    </w:p>
    <w:p w:rsidR="00E51619" w:rsidRDefault="00E51619" w:rsidP="00E51619">
      <w:pPr>
        <w:pStyle w:val="ppCodeIndent"/>
      </w:pPr>
      <w:r>
        <w:t xml:space="preserve">       + " " + customer.LastName, "Info", new { id = customer.CustomerID }) %&gt;</w:t>
      </w:r>
    </w:p>
    <w:p w:rsidR="00E51619" w:rsidRDefault="00E51619" w:rsidP="00E51619">
      <w:pPr>
        <w:pStyle w:val="ppCodeIndent"/>
      </w:pPr>
      <w:r>
        <w:t xml:space="preserve">        &lt;/li&gt;</w:t>
      </w:r>
    </w:p>
    <w:p w:rsidR="00E51619" w:rsidRDefault="00E51619" w:rsidP="00E51619">
      <w:pPr>
        <w:pStyle w:val="ppCodeIndent"/>
      </w:pPr>
      <w:r>
        <w:t xml:space="preserve">        &lt;% } %&gt;</w:t>
      </w:r>
    </w:p>
    <w:p w:rsidR="00E51619" w:rsidRDefault="00E51619" w:rsidP="00E51619">
      <w:pPr>
        <w:pStyle w:val="ppCodeIndent"/>
      </w:pPr>
      <w:r>
        <w:t xml:space="preserve">    &lt;/ul&gt;</w:t>
      </w:r>
    </w:p>
    <w:p w:rsidR="00E51619" w:rsidRDefault="00E51619" w:rsidP="00E51619">
      <w:pPr>
        <w:pStyle w:val="ppCodeIndent"/>
      </w:pPr>
      <w:r>
        <w:t xml:space="preserve">    &lt;%=Html.ActionLink("&lt;&lt; Previous Page", "Index", new { page = ViewData.Model.PreviousPage }) %&gt;&amp;nbsp;&amp;nbsp;&amp;nbsp;&amp;nbsp   </w:t>
      </w:r>
    </w:p>
    <w:p w:rsidR="00E51619" w:rsidRDefault="00E51619" w:rsidP="00E51619">
      <w:pPr>
        <w:pStyle w:val="ppCodeIndent"/>
      </w:pPr>
      <w:r>
        <w:t xml:space="preserve">    &lt;%=Html.ActionLink("Next Page &gt;&gt;", "Index", new { page = ViewData.Model.NextPage }) %&gt;</w:t>
      </w:r>
    </w:p>
    <w:p w:rsidR="0083370C" w:rsidRDefault="00E51619" w:rsidP="00E51619">
      <w:pPr>
        <w:pStyle w:val="ppCodeIndent"/>
      </w:pPr>
      <w:r>
        <w:t>&lt;/asp:Content&gt;</w:t>
      </w:r>
    </w:p>
    <w:p w:rsidR="0083370C" w:rsidRDefault="0083370C" w:rsidP="0083370C">
      <w:pPr>
        <w:pStyle w:val="ppBodyTextIndent"/>
      </w:pPr>
    </w:p>
    <w:p w:rsidR="0083370C" w:rsidRDefault="0083370C" w:rsidP="0083370C">
      <w:pPr>
        <w:pStyle w:val="ppNoteIndent"/>
        <w:numPr>
          <w:ilvl w:val="0"/>
          <w:numId w:val="0"/>
        </w:numPr>
        <w:ind w:left="862"/>
      </w:pPr>
      <w:r w:rsidRPr="002A6E5F">
        <w:rPr>
          <w:b/>
        </w:rPr>
        <w:t xml:space="preserve">Note: </w:t>
      </w:r>
      <w:r>
        <w:t xml:space="preserve">The </w:t>
      </w:r>
      <w:r w:rsidRPr="002A6E5F">
        <w:rPr>
          <w:b/>
        </w:rPr>
        <w:t>Ajax.BeginForm</w:t>
      </w:r>
      <w:r>
        <w:t xml:space="preserve"> helper method is used to create an </w:t>
      </w:r>
      <w:r w:rsidR="00556CC5">
        <w:t xml:space="preserve">AJAX </w:t>
      </w:r>
      <w:r>
        <w:t xml:space="preserve">form, which submission is done asynchronously.  </w:t>
      </w:r>
      <w:r w:rsidR="003D5528">
        <w:t>In this overload, t</w:t>
      </w:r>
      <w:r>
        <w:t>he method takes the following parameters:</w:t>
      </w:r>
      <w:r w:rsidRPr="006A64C9">
        <w:t xml:space="preserve"> </w:t>
      </w:r>
      <w:r>
        <w:t>t</w:t>
      </w:r>
      <w:r w:rsidRPr="006A64C9">
        <w:t>he ac</w:t>
      </w:r>
      <w:r>
        <w:t>tion</w:t>
      </w:r>
      <w:r w:rsidRPr="006A64C9">
        <w:t xml:space="preserve"> name that is </w:t>
      </w:r>
      <w:r>
        <w:t xml:space="preserve">called on submitting and an array containing the Ajax options. In the preceding </w:t>
      </w:r>
      <w:r>
        <w:lastRenderedPageBreak/>
        <w:t xml:space="preserve">code, the </w:t>
      </w:r>
      <w:r w:rsidRPr="002A6E5F">
        <w:rPr>
          <w:b/>
        </w:rPr>
        <w:t>filterCustomers</w:t>
      </w:r>
      <w:r>
        <w:t xml:space="preserve"> action method and the Ajax options, containing the </w:t>
      </w:r>
      <w:r w:rsidRPr="000C59C6">
        <w:rPr>
          <w:b/>
        </w:rPr>
        <w:t>Update</w:t>
      </w:r>
      <w:r w:rsidR="003D5528" w:rsidRPr="000C59C6">
        <w:rPr>
          <w:b/>
        </w:rPr>
        <w:t>T</w:t>
      </w:r>
      <w:r w:rsidRPr="000C59C6">
        <w:rPr>
          <w:b/>
        </w:rPr>
        <w:t>argetId</w:t>
      </w:r>
      <w:r>
        <w:t xml:space="preserve"> are passed as parameters.</w:t>
      </w:r>
    </w:p>
    <w:p w:rsidR="0083370C" w:rsidRDefault="0083370C" w:rsidP="0083370C">
      <w:pPr>
        <w:pStyle w:val="ppNoteIndent"/>
      </w:pPr>
      <w:r>
        <w:t xml:space="preserve">The </w:t>
      </w:r>
      <w:r w:rsidRPr="009F06D4">
        <w:rPr>
          <w:b/>
        </w:rPr>
        <w:t>UpdateTargetId</w:t>
      </w:r>
      <w:r>
        <w:t xml:space="preserve"> </w:t>
      </w:r>
      <w:r w:rsidR="003D5528">
        <w:t xml:space="preserve">AJAX </w:t>
      </w:r>
      <w:r>
        <w:t>option is used for d</w:t>
      </w:r>
      <w:r w:rsidRPr="00E05843">
        <w:t>efining the reg</w:t>
      </w:r>
      <w:r>
        <w:t xml:space="preserve">ion that will be updated as a result of the </w:t>
      </w:r>
      <w:r w:rsidR="003D5528">
        <w:t xml:space="preserve">AJAX </w:t>
      </w:r>
      <w:r>
        <w:t>requests.</w:t>
      </w:r>
      <w:r w:rsidDel="009F06D4">
        <w:t xml:space="preserve"> </w:t>
      </w:r>
    </w:p>
    <w:p w:rsidR="00CB4A3C" w:rsidRDefault="00CB4A3C" w:rsidP="00CB4A3C">
      <w:pPr>
        <w:pStyle w:val="ppBodyTextIndent"/>
      </w:pPr>
    </w:p>
    <w:p w:rsidR="00124F6A" w:rsidRDefault="00124F6A" w:rsidP="00124F6A">
      <w:pPr>
        <w:pStyle w:val="ppNumberList"/>
      </w:pPr>
      <w:r>
        <w:t xml:space="preserve">Create a new partial view in the </w:t>
      </w:r>
      <w:r>
        <w:rPr>
          <w:b/>
        </w:rPr>
        <w:t>Views\Customer</w:t>
      </w:r>
      <w:r>
        <w:t xml:space="preserve"> folder. To do this, right-click the </w:t>
      </w:r>
      <w:r w:rsidRPr="006A4526">
        <w:rPr>
          <w:b/>
        </w:rPr>
        <w:t>Views\Customer</w:t>
      </w:r>
      <w:r>
        <w:t xml:space="preserve"> folders, point to </w:t>
      </w:r>
      <w:r w:rsidRPr="006A4526">
        <w:rPr>
          <w:b/>
        </w:rPr>
        <w:t>Add</w:t>
      </w:r>
      <w:r>
        <w:t xml:space="preserve"> and click </w:t>
      </w:r>
      <w:r w:rsidRPr="006A4526">
        <w:rPr>
          <w:b/>
        </w:rPr>
        <w:t>View</w:t>
      </w:r>
      <w:r>
        <w:t xml:space="preserve">. In the </w:t>
      </w:r>
      <w:r w:rsidRPr="000C59C6">
        <w:rPr>
          <w:b/>
        </w:rPr>
        <w:t>Add View</w:t>
      </w:r>
      <w:r>
        <w:t xml:space="preserve"> window, type </w:t>
      </w:r>
      <w:r w:rsidRPr="00D95F3A">
        <w:rPr>
          <w:b/>
        </w:rPr>
        <w:t>CustomerList</w:t>
      </w:r>
      <w:r>
        <w:rPr>
          <w:b/>
        </w:rPr>
        <w:t xml:space="preserve"> </w:t>
      </w:r>
      <w:r>
        <w:t xml:space="preserve">as the view name, select the </w:t>
      </w:r>
      <w:r w:rsidRPr="00D95F3A">
        <w:rPr>
          <w:b/>
        </w:rPr>
        <w:t>Create a partial View (.ascx)</w:t>
      </w:r>
      <w:r>
        <w:t xml:space="preserve"> and </w:t>
      </w:r>
      <w:r w:rsidRPr="002F5F25">
        <w:rPr>
          <w:b/>
        </w:rPr>
        <w:t>Create a strongly-typed view</w:t>
      </w:r>
      <w:r>
        <w:t xml:space="preserve"> checkboxes, and then select </w:t>
      </w:r>
      <w:r w:rsidRPr="00E05843">
        <w:rPr>
          <w:b/>
        </w:rPr>
        <w:t>MvcSampleApp.ViewData.CustomerViewData</w:t>
      </w:r>
      <w:r>
        <w:t xml:space="preserve"> in the </w:t>
      </w:r>
      <w:r w:rsidRPr="002F5F25">
        <w:rPr>
          <w:b/>
        </w:rPr>
        <w:t>View data class</w:t>
      </w:r>
      <w:r>
        <w:t xml:space="preserve"> combo box. Click </w:t>
      </w:r>
      <w:r w:rsidRPr="002F5F25">
        <w:rPr>
          <w:b/>
        </w:rPr>
        <w:t>Add</w:t>
      </w:r>
      <w:r>
        <w:t xml:space="preserve"> to insert the view.</w:t>
      </w:r>
    </w:p>
    <w:p w:rsidR="009D3035" w:rsidRDefault="00F42192" w:rsidP="009D3035">
      <w:pPr>
        <w:pStyle w:val="ppFigureIndent"/>
        <w:keepNext/>
      </w:pPr>
      <w:r>
        <w:rPr>
          <w:noProof/>
          <w:lang w:bidi="ar-SA"/>
        </w:rPr>
        <w:drawing>
          <wp:inline distT="0" distB="0" distL="0" distR="0">
            <wp:extent cx="2739657" cy="2911450"/>
            <wp:effectExtent l="19050" t="0" r="3543"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2739521" cy="2911305"/>
                    </a:xfrm>
                    <a:prstGeom prst="rect">
                      <a:avLst/>
                    </a:prstGeom>
                    <a:noFill/>
                    <a:ln w="9525">
                      <a:noFill/>
                      <a:miter lim="800000"/>
                      <a:headEnd/>
                      <a:tailEnd/>
                    </a:ln>
                  </pic:spPr>
                </pic:pic>
              </a:graphicData>
            </a:graphic>
          </wp:inline>
        </w:drawing>
      </w:r>
    </w:p>
    <w:p w:rsidR="00124F6A" w:rsidRDefault="009D3035" w:rsidP="009D3035">
      <w:pPr>
        <w:pStyle w:val="ppFigureNumberIndent"/>
      </w:pPr>
      <w:r>
        <w:t xml:space="preserve">Figure </w:t>
      </w:r>
      <w:fldSimple w:instr=" SEQ Figure \* ARABIC ">
        <w:r>
          <w:rPr>
            <w:noProof/>
          </w:rPr>
          <w:t>20</w:t>
        </w:r>
      </w:fldSimple>
    </w:p>
    <w:p w:rsidR="00F42192" w:rsidRDefault="00124F6A">
      <w:pPr>
        <w:pStyle w:val="ppFigureCaptionIndent"/>
      </w:pPr>
      <w:r>
        <w:t>The Add View dialog</w:t>
      </w:r>
    </w:p>
    <w:p w:rsidR="00CB4A3C" w:rsidRPr="00CB4A3C" w:rsidRDefault="00CB4A3C" w:rsidP="00CB4A3C">
      <w:pPr>
        <w:pStyle w:val="ppBodyTextIndent"/>
      </w:pPr>
    </w:p>
    <w:p w:rsidR="00607B60" w:rsidRDefault="00607B60" w:rsidP="00607B60">
      <w:pPr>
        <w:pStyle w:val="ppNumberList"/>
      </w:pPr>
      <w:r>
        <w:t>S</w:t>
      </w:r>
      <w:r w:rsidRPr="00676BA7">
        <w:t xml:space="preserve">eparate the part of the view that </w:t>
      </w:r>
      <w:r>
        <w:t>you</w:t>
      </w:r>
      <w:r w:rsidRPr="00676BA7">
        <w:t xml:space="preserve"> want to update asynchronously</w:t>
      </w:r>
      <w:r>
        <w:t xml:space="preserve"> (the customer list)</w:t>
      </w:r>
      <w:r w:rsidRPr="00676BA7">
        <w:t xml:space="preserve"> into a separate partial </w:t>
      </w:r>
      <w:r>
        <w:t xml:space="preserve">view </w:t>
      </w:r>
      <w:r w:rsidRPr="00676BA7">
        <w:t>(view user control). The section of the Index view that displays the table of c</w:t>
      </w:r>
      <w:r>
        <w:t>ustomers</w:t>
      </w:r>
      <w:r w:rsidRPr="00676BA7">
        <w:t xml:space="preserve"> has </w:t>
      </w:r>
      <w:r>
        <w:t xml:space="preserve">to be </w:t>
      </w:r>
      <w:r w:rsidRPr="00676BA7">
        <w:t xml:space="preserve">moved into the </w:t>
      </w:r>
      <w:r w:rsidRPr="006F5B6F">
        <w:rPr>
          <w:b/>
        </w:rPr>
        <w:t>CustomerList</w:t>
      </w:r>
      <w:r>
        <w:t xml:space="preserve"> </w:t>
      </w:r>
      <w:r w:rsidRPr="00676BA7">
        <w:t xml:space="preserve">partial </w:t>
      </w:r>
      <w:r>
        <w:t>view</w:t>
      </w:r>
      <w:r w:rsidR="002E15F3">
        <w:t xml:space="preserve">. To do this, cut from the </w:t>
      </w:r>
      <w:r w:rsidR="002E15F3" w:rsidRPr="007C703D">
        <w:rPr>
          <w:b/>
        </w:rPr>
        <w:t>Index.aspx</w:t>
      </w:r>
      <w:r w:rsidR="002E15F3">
        <w:t xml:space="preserve"> file the </w:t>
      </w:r>
      <w:r w:rsidR="002E15F3" w:rsidRPr="007C703D">
        <w:rPr>
          <w:i/>
        </w:rPr>
        <w:t>&lt;ul&gt;</w:t>
      </w:r>
      <w:r w:rsidR="002E15F3">
        <w:t xml:space="preserve"> element that renders the customer list and the Html.ActionLinks calls, and paste it inside the </w:t>
      </w:r>
      <w:r w:rsidR="002E15F3" w:rsidRPr="007C703D">
        <w:rPr>
          <w:b/>
        </w:rPr>
        <w:t>CustomerList.ascx</w:t>
      </w:r>
      <w:r w:rsidR="002E15F3">
        <w:t xml:space="preserve"> under a new </w:t>
      </w:r>
      <w:r w:rsidR="002E15F3" w:rsidRPr="007C703D">
        <w:rPr>
          <w:i/>
        </w:rPr>
        <w:t>&lt;div&gt;</w:t>
      </w:r>
      <w:r w:rsidR="002E15F3">
        <w:t xml:space="preserve"> element with </w:t>
      </w:r>
      <w:r w:rsidR="002E15F3" w:rsidRPr="007C703D">
        <w:rPr>
          <w:b/>
        </w:rPr>
        <w:t>divCustomers</w:t>
      </w:r>
      <w:r w:rsidR="002E15F3">
        <w:t xml:space="preserve"> as id. The code in the </w:t>
      </w:r>
      <w:r w:rsidR="002E15F3" w:rsidRPr="007C703D">
        <w:rPr>
          <w:b/>
        </w:rPr>
        <w:t>CustomerList.ascx</w:t>
      </w:r>
      <w:r w:rsidR="002E15F3">
        <w:t xml:space="preserve"> should look like the following code:</w:t>
      </w:r>
    </w:p>
    <w:p w:rsidR="00607B60" w:rsidRDefault="00607B60" w:rsidP="00607B60">
      <w:pPr>
        <w:pStyle w:val="ppCodeLanguageIndent"/>
      </w:pPr>
      <w:r>
        <w:t>ASP.NET</w:t>
      </w:r>
    </w:p>
    <w:p w:rsidR="00607B60" w:rsidRDefault="00607B60" w:rsidP="00607B60">
      <w:pPr>
        <w:pStyle w:val="ppCodeIndent"/>
      </w:pPr>
      <w:r>
        <w:t>&lt;%@ Control Language="C#" Inherits="System.Web.Mvc.ViewUserControl&lt;MvcSampleApp.ViewData.CustomerViewData&gt;" %&gt;</w:t>
      </w:r>
    </w:p>
    <w:p w:rsidR="00E51619" w:rsidRPr="00E51619" w:rsidRDefault="00E51619" w:rsidP="00E51619">
      <w:pPr>
        <w:pStyle w:val="ppCodeIndent"/>
        <w:rPr>
          <w:b/>
        </w:rPr>
      </w:pPr>
      <w:r w:rsidRPr="00E51619">
        <w:rPr>
          <w:b/>
        </w:rPr>
        <w:t>&lt;div id="divCustomers"&gt;</w:t>
      </w:r>
    </w:p>
    <w:p w:rsidR="00E51619" w:rsidRPr="00E51619" w:rsidRDefault="00E51619" w:rsidP="00E51619">
      <w:pPr>
        <w:pStyle w:val="ppCodeIndent"/>
        <w:rPr>
          <w:b/>
        </w:rPr>
      </w:pPr>
      <w:r w:rsidRPr="00E51619">
        <w:rPr>
          <w:b/>
        </w:rPr>
        <w:lastRenderedPageBreak/>
        <w:t xml:space="preserve">    &lt;ul&gt;</w:t>
      </w:r>
    </w:p>
    <w:p w:rsidR="00E51619" w:rsidRPr="00E51619" w:rsidRDefault="00E51619" w:rsidP="00E51619">
      <w:pPr>
        <w:pStyle w:val="ppCodeIndent"/>
        <w:rPr>
          <w:b/>
        </w:rPr>
      </w:pPr>
      <w:r w:rsidRPr="00E51619">
        <w:rPr>
          <w:b/>
        </w:rPr>
        <w:t xml:space="preserve">        &lt;% foreach (var customer in Model.Customers)</w:t>
      </w:r>
    </w:p>
    <w:p w:rsidR="00E51619" w:rsidRPr="00E51619" w:rsidRDefault="00E51619" w:rsidP="00E51619">
      <w:pPr>
        <w:pStyle w:val="ppCodeIndent"/>
        <w:rPr>
          <w:b/>
        </w:rPr>
      </w:pPr>
      <w:r w:rsidRPr="00E51619">
        <w:rPr>
          <w:b/>
        </w:rPr>
        <w:t xml:space="preserve">           { %&gt;</w:t>
      </w:r>
    </w:p>
    <w:p w:rsidR="00E51619" w:rsidRPr="00E51619" w:rsidRDefault="00E51619" w:rsidP="00E51619">
      <w:pPr>
        <w:pStyle w:val="ppCodeIndent"/>
        <w:rPr>
          <w:b/>
        </w:rPr>
      </w:pPr>
      <w:r w:rsidRPr="00E51619">
        <w:rPr>
          <w:b/>
        </w:rPr>
        <w:t xml:space="preserve">            &lt;li&gt;</w:t>
      </w:r>
    </w:p>
    <w:p w:rsidR="00E51619" w:rsidRPr="00E51619" w:rsidRDefault="00E51619" w:rsidP="00E51619">
      <w:pPr>
        <w:pStyle w:val="ppCodeIndent"/>
        <w:rPr>
          <w:b/>
        </w:rPr>
      </w:pPr>
      <w:r w:rsidRPr="00E51619">
        <w:rPr>
          <w:b/>
        </w:rPr>
        <w:t xml:space="preserve">                &lt;%= Html.ActionLink(customer.CompanyName + " - " + customer.FirstName + " " + customer.LastName, "Info", new { id = customer.CustomerID }) %&gt;</w:t>
      </w:r>
    </w:p>
    <w:p w:rsidR="00E51619" w:rsidRPr="00E51619" w:rsidRDefault="00E51619" w:rsidP="00E51619">
      <w:pPr>
        <w:pStyle w:val="ppCodeIndent"/>
        <w:rPr>
          <w:b/>
        </w:rPr>
      </w:pPr>
      <w:r w:rsidRPr="00E51619">
        <w:rPr>
          <w:b/>
        </w:rPr>
        <w:t xml:space="preserve">            &lt;/li&gt;</w:t>
      </w:r>
    </w:p>
    <w:p w:rsidR="00E51619" w:rsidRPr="00E51619" w:rsidRDefault="00E51619" w:rsidP="00E51619">
      <w:pPr>
        <w:pStyle w:val="ppCodeIndent"/>
        <w:rPr>
          <w:b/>
        </w:rPr>
      </w:pPr>
      <w:r w:rsidRPr="00E51619">
        <w:rPr>
          <w:b/>
        </w:rPr>
        <w:t xml:space="preserve">        &lt;% } %&gt;</w:t>
      </w:r>
    </w:p>
    <w:p w:rsidR="00E51619" w:rsidRPr="00E51619" w:rsidRDefault="00E51619" w:rsidP="00E51619">
      <w:pPr>
        <w:pStyle w:val="ppCodeIndent"/>
        <w:rPr>
          <w:b/>
        </w:rPr>
      </w:pPr>
      <w:r w:rsidRPr="00E51619">
        <w:rPr>
          <w:b/>
        </w:rPr>
        <w:t xml:space="preserve">    &lt;/ul&gt;</w:t>
      </w:r>
    </w:p>
    <w:p w:rsidR="00E51619" w:rsidRPr="00E51619" w:rsidRDefault="00E51619" w:rsidP="00E51619">
      <w:pPr>
        <w:pStyle w:val="ppCodeIndent"/>
        <w:rPr>
          <w:b/>
        </w:rPr>
      </w:pPr>
    </w:p>
    <w:p w:rsidR="00E51619" w:rsidRPr="00E51619" w:rsidRDefault="00E51619" w:rsidP="00E51619">
      <w:pPr>
        <w:pStyle w:val="ppCodeIndent"/>
        <w:rPr>
          <w:b/>
        </w:rPr>
      </w:pPr>
      <w:r w:rsidRPr="00E51619">
        <w:rPr>
          <w:b/>
        </w:rPr>
        <w:t xml:space="preserve">    &lt;%=Ajax.ActionLink("&lt;&lt; Previous Page", "ChangeCustomersPage", new { currentPage = Model.PreviousPage, customersFilter = Model.CustomerFilter }, new AjaxOptions() { UpdateTargetId = "divCustomers" })%&gt; &amp;nbsp;&amp;nbsp;&amp;nbsp;&amp;nbsp</w:t>
      </w:r>
    </w:p>
    <w:p w:rsidR="00E51619" w:rsidRPr="00E51619" w:rsidRDefault="00E51619" w:rsidP="00E51619">
      <w:pPr>
        <w:pStyle w:val="ppCodeIndent"/>
        <w:rPr>
          <w:b/>
        </w:rPr>
      </w:pPr>
      <w:r w:rsidRPr="00E51619">
        <w:rPr>
          <w:b/>
        </w:rPr>
        <w:t xml:space="preserve">    &lt;%=Ajax.ActionLink("Next Page &gt;&gt;", "ChangeCustomersPage", new { currentPage = Model.NextPage, customersFilter = Model.CustomerFilter }, new AjaxOptions() { UpdateTargetId = "divCustomers" })%&gt;</w:t>
      </w:r>
    </w:p>
    <w:p w:rsidR="00607B60" w:rsidRDefault="00E51619" w:rsidP="00E51619">
      <w:pPr>
        <w:pStyle w:val="ppCodeIndent"/>
      </w:pPr>
      <w:r w:rsidRPr="00E51619">
        <w:rPr>
          <w:b/>
        </w:rPr>
        <w:t>&lt;/div&gt;</w:t>
      </w:r>
    </w:p>
    <w:p w:rsidR="00607B60" w:rsidRPr="00E51619" w:rsidRDefault="00E51619" w:rsidP="00E51619">
      <w:pPr>
        <w:pStyle w:val="ppNoteIndent"/>
        <w:rPr>
          <w:b/>
        </w:rPr>
      </w:pPr>
      <w:r w:rsidRPr="00E51619">
        <w:rPr>
          <w:b/>
        </w:rPr>
        <w:t xml:space="preserve">Note: </w:t>
      </w:r>
      <w:r w:rsidR="00124F6A">
        <w:t>The content of the partial view is wrapped in a div section since all of it will need to be updated when doing an AJAX request through the Previous Page / Next Page action links.</w:t>
      </w:r>
    </w:p>
    <w:p w:rsidR="00CB4A3C" w:rsidRDefault="00CB4A3C" w:rsidP="00CB4A3C">
      <w:pPr>
        <w:pStyle w:val="ppBodyTextIndent"/>
      </w:pPr>
    </w:p>
    <w:p w:rsidR="00607B60" w:rsidRDefault="00607B60" w:rsidP="00607B60">
      <w:pPr>
        <w:pStyle w:val="ppNumberList"/>
      </w:pPr>
      <w:r>
        <w:t xml:space="preserve">In the </w:t>
      </w:r>
      <w:r w:rsidRPr="002E15F3">
        <w:rPr>
          <w:b/>
        </w:rPr>
        <w:t>Index</w:t>
      </w:r>
      <w:r>
        <w:t xml:space="preserve"> view, replace the code that was moved with a call to the partial view. To do this, use the </w:t>
      </w:r>
      <w:r w:rsidRPr="00EA7330">
        <w:rPr>
          <w:b/>
        </w:rPr>
        <w:t>RenderPartial</w:t>
      </w:r>
      <w:r>
        <w:t xml:space="preserve"> method, as shown in the following bolded code.</w:t>
      </w:r>
    </w:p>
    <w:p w:rsidR="00607B60" w:rsidRDefault="00607B60" w:rsidP="00607B60">
      <w:pPr>
        <w:pStyle w:val="ppCodeLanguageIndent"/>
      </w:pPr>
      <w:r>
        <w:t>ASP.NET</w:t>
      </w:r>
    </w:p>
    <w:p w:rsidR="006C275E" w:rsidRDefault="006C275E" w:rsidP="006C275E">
      <w:pPr>
        <w:pStyle w:val="ppCodeIndent"/>
      </w:pPr>
      <w:r>
        <w:t>&lt;%@ Page Title="" Language="C#" MasterPageFile="~/Views/Shared/Site.Master" Inherits="System.Web.Mvc.ViewPage&lt;MvcSampleApp.ViewData.CustomerViewData&gt;" %&gt;</w:t>
      </w:r>
    </w:p>
    <w:p w:rsidR="006C275E" w:rsidRDefault="006C275E" w:rsidP="006C275E">
      <w:pPr>
        <w:pStyle w:val="ppCodeIndent"/>
      </w:pPr>
    </w:p>
    <w:p w:rsidR="006C275E" w:rsidRDefault="006C275E" w:rsidP="006C275E">
      <w:pPr>
        <w:pStyle w:val="ppCodeIndent"/>
      </w:pPr>
      <w:r>
        <w:t>&lt;asp:Content ID="Content1" ContentPlaceHolderID="TitleContent" runat="server"&gt;</w:t>
      </w:r>
    </w:p>
    <w:p w:rsidR="006C275E" w:rsidRDefault="006C275E" w:rsidP="006C275E">
      <w:pPr>
        <w:pStyle w:val="ppCodeIndent"/>
      </w:pPr>
      <w:r>
        <w:t xml:space="preserve">    Index</w:t>
      </w:r>
    </w:p>
    <w:p w:rsidR="006C275E" w:rsidRDefault="006C275E" w:rsidP="006C275E">
      <w:pPr>
        <w:pStyle w:val="ppCodeIndent"/>
      </w:pPr>
      <w:r>
        <w:t>&lt;/asp:Content&gt;</w:t>
      </w:r>
    </w:p>
    <w:p w:rsidR="006C275E" w:rsidRDefault="006C275E" w:rsidP="006C275E">
      <w:pPr>
        <w:pStyle w:val="ppCodeIndent"/>
      </w:pPr>
      <w:r>
        <w:t>&lt;asp:Content ID="Content2" ContentPlaceHolderID="MainContent" runat="server"&gt;</w:t>
      </w:r>
    </w:p>
    <w:p w:rsidR="006C275E" w:rsidRDefault="006C275E" w:rsidP="006C275E">
      <w:pPr>
        <w:pStyle w:val="ppCodeIndent"/>
      </w:pPr>
      <w:r>
        <w:t xml:space="preserve">    &lt;h2&gt;</w:t>
      </w:r>
    </w:p>
    <w:p w:rsidR="006C275E" w:rsidRDefault="006C275E" w:rsidP="006C275E">
      <w:pPr>
        <w:pStyle w:val="ppCodeIndent"/>
      </w:pPr>
      <w:r>
        <w:t xml:space="preserve">        Customers&lt;/h2&gt;</w:t>
      </w:r>
    </w:p>
    <w:p w:rsidR="006C275E" w:rsidRDefault="006C275E" w:rsidP="006C275E">
      <w:pPr>
        <w:pStyle w:val="ppCodeIndent"/>
      </w:pPr>
      <w:r>
        <w:t xml:space="preserve">    &lt;% using (Ajax.BeginForm("FilterCustomers", new AjaxOptions() { UpdateTargetId = "divCustomerList" }))</w:t>
      </w:r>
    </w:p>
    <w:p w:rsidR="006C275E" w:rsidRDefault="006C275E" w:rsidP="006C275E">
      <w:pPr>
        <w:pStyle w:val="ppCodeIndent"/>
      </w:pPr>
      <w:r>
        <w:t xml:space="preserve">       { %&gt;</w:t>
      </w:r>
    </w:p>
    <w:p w:rsidR="006C275E" w:rsidRDefault="006C275E" w:rsidP="006C275E">
      <w:pPr>
        <w:pStyle w:val="ppCodeIndent"/>
      </w:pPr>
      <w:r>
        <w:t xml:space="preserve">            &lt;label for="customersFilter"&gt;</w:t>
      </w:r>
    </w:p>
    <w:p w:rsidR="006C275E" w:rsidRDefault="006C275E" w:rsidP="006C275E">
      <w:pPr>
        <w:pStyle w:val="ppCodeIndent"/>
      </w:pPr>
      <w:r>
        <w:t xml:space="preserve">                Search:&lt;/label&gt;</w:t>
      </w:r>
    </w:p>
    <w:p w:rsidR="006C275E" w:rsidRDefault="006C275E" w:rsidP="006C275E">
      <w:pPr>
        <w:pStyle w:val="ppCodeIndent"/>
      </w:pPr>
      <w:r>
        <w:t xml:space="preserve">            &lt;%= Html.TextBox("customersFilter") %&gt;</w:t>
      </w:r>
    </w:p>
    <w:p w:rsidR="006C275E" w:rsidRDefault="006C275E" w:rsidP="006C275E">
      <w:pPr>
        <w:pStyle w:val="ppCodeIndent"/>
      </w:pPr>
      <w:r>
        <w:t xml:space="preserve">            &lt;input type="submit" value="Go" /&gt;</w:t>
      </w:r>
    </w:p>
    <w:p w:rsidR="006C275E" w:rsidRDefault="006C275E" w:rsidP="006C275E">
      <w:pPr>
        <w:pStyle w:val="ppCodeIndent"/>
      </w:pPr>
      <w:r>
        <w:t xml:space="preserve">    &lt;% } %&gt;</w:t>
      </w:r>
    </w:p>
    <w:p w:rsidR="006C275E" w:rsidRDefault="006C275E" w:rsidP="006C275E">
      <w:pPr>
        <w:pStyle w:val="ppCodeIndent"/>
      </w:pPr>
      <w:r>
        <w:t xml:space="preserve">    </w:t>
      </w:r>
    </w:p>
    <w:p w:rsidR="006C275E" w:rsidRPr="006C275E" w:rsidRDefault="006C275E" w:rsidP="006C275E">
      <w:pPr>
        <w:pStyle w:val="ppCodeIndent"/>
        <w:rPr>
          <w:b/>
        </w:rPr>
      </w:pPr>
      <w:r w:rsidRPr="006C275E">
        <w:rPr>
          <w:b/>
        </w:rPr>
        <w:t xml:space="preserve">    &lt;div id="divCustomerList"&gt;</w:t>
      </w:r>
    </w:p>
    <w:p w:rsidR="006C275E" w:rsidRPr="006C275E" w:rsidRDefault="006C275E" w:rsidP="006C275E">
      <w:pPr>
        <w:pStyle w:val="ppCodeIndent"/>
        <w:rPr>
          <w:b/>
        </w:rPr>
      </w:pPr>
      <w:r w:rsidRPr="006C275E">
        <w:rPr>
          <w:b/>
        </w:rPr>
        <w:t xml:space="preserve">        &lt;% Html.RenderPartial("CustomerList", Model); %&gt;</w:t>
      </w:r>
    </w:p>
    <w:p w:rsidR="006C275E" w:rsidRPr="006C275E" w:rsidRDefault="006C275E" w:rsidP="006C275E">
      <w:pPr>
        <w:pStyle w:val="ppCodeIndent"/>
        <w:rPr>
          <w:b/>
        </w:rPr>
      </w:pPr>
      <w:r w:rsidRPr="006C275E">
        <w:rPr>
          <w:b/>
        </w:rPr>
        <w:t xml:space="preserve">    &lt;/div&gt;</w:t>
      </w:r>
    </w:p>
    <w:p w:rsidR="00607B60" w:rsidRDefault="006C275E" w:rsidP="006C275E">
      <w:pPr>
        <w:pStyle w:val="ppCodeIndent"/>
      </w:pPr>
      <w:r>
        <w:lastRenderedPageBreak/>
        <w:t>&lt;/asp:Content&gt;</w:t>
      </w:r>
    </w:p>
    <w:p w:rsidR="00607B60" w:rsidRDefault="00607B60" w:rsidP="00607B60">
      <w:pPr>
        <w:pStyle w:val="ppBodyTextIndent"/>
      </w:pPr>
    </w:p>
    <w:p w:rsidR="00607B60" w:rsidRPr="001B4BD1" w:rsidRDefault="00607B60" w:rsidP="00607B60">
      <w:pPr>
        <w:pStyle w:val="ppNoteIndent"/>
        <w:rPr>
          <w:b/>
        </w:rPr>
      </w:pPr>
      <w:r w:rsidRPr="00F64D5E">
        <w:rPr>
          <w:b/>
        </w:rPr>
        <w:t xml:space="preserve">Note: </w:t>
      </w:r>
      <w:r w:rsidRPr="009A3DD1">
        <w:t xml:space="preserve"> </w:t>
      </w:r>
      <w:r>
        <w:t xml:space="preserve">The </w:t>
      </w:r>
      <w:r w:rsidRPr="001B4BD1">
        <w:rPr>
          <w:b/>
        </w:rPr>
        <w:t>RenderPartial</w:t>
      </w:r>
      <w:r>
        <w:t xml:space="preserve"> method is used for r</w:t>
      </w:r>
      <w:r w:rsidRPr="001B4BD1">
        <w:t>ender</w:t>
      </w:r>
      <w:r>
        <w:t>ing</w:t>
      </w:r>
      <w:r w:rsidRPr="001B4BD1">
        <w:t xml:space="preserve"> the partial view with an empty view data and the given model</w:t>
      </w:r>
      <w:r>
        <w:t>.</w:t>
      </w:r>
    </w:p>
    <w:p w:rsidR="00607B60" w:rsidRPr="00F64D5E" w:rsidRDefault="00607B60" w:rsidP="00607B60">
      <w:pPr>
        <w:pStyle w:val="ppNoteIndent"/>
        <w:rPr>
          <w:b/>
        </w:rPr>
      </w:pPr>
      <w:r w:rsidRPr="009A3DD1">
        <w:t xml:space="preserve">The call to the </w:t>
      </w:r>
      <w:r w:rsidRPr="001B4BD1">
        <w:rPr>
          <w:b/>
        </w:rPr>
        <w:t>RenderPartial</w:t>
      </w:r>
      <w:r w:rsidRPr="009A3DD1">
        <w:t xml:space="preserve"> method is located inside the div tags</w:t>
      </w:r>
      <w:r>
        <w:t xml:space="preserve">, to define the section of the page that will be updated on </w:t>
      </w:r>
      <w:r w:rsidR="00124F6A">
        <w:t xml:space="preserve">AJAX </w:t>
      </w:r>
      <w:r>
        <w:t>requests.</w:t>
      </w:r>
    </w:p>
    <w:p w:rsidR="00607B60" w:rsidRDefault="00607B60" w:rsidP="00607B60">
      <w:pPr>
        <w:pStyle w:val="ppListEnd"/>
      </w:pPr>
    </w:p>
    <w:sdt>
      <w:sdtPr>
        <w:alias w:val="Topic"/>
        <w:tag w:val="c5e3feb8-2124-452d-adad-b65d9a28df06"/>
        <w:id w:val="23817118"/>
        <w:placeholder>
          <w:docPart w:val="DefaultPlaceholder_22675703"/>
        </w:placeholder>
        <w:text/>
      </w:sdtPr>
      <w:sdtContent>
        <w:bookmarkStart w:id="26" w:name="_Toc224120021" w:displacedByCustomXml="prev"/>
        <w:p w:rsidR="009001D6" w:rsidRDefault="00343A08" w:rsidP="00343A08">
          <w:pPr>
            <w:pStyle w:val="Heading2"/>
          </w:pPr>
          <w:r>
            <w:t xml:space="preserve">Exercise 2: Verification </w:t>
          </w:r>
        </w:p>
      </w:sdtContent>
    </w:sdt>
    <w:bookmarkEnd w:id="26" w:displacedByCustomXml="prev"/>
    <w:p w:rsidR="009001D6" w:rsidRPr="009001D6" w:rsidRDefault="009001D6" w:rsidP="009001D6">
      <w:r w:rsidRPr="008C28D7">
        <w:rPr>
          <w:rFonts w:eastAsia="Arial Unicode MS"/>
          <w:noProof/>
        </w:rPr>
        <w:t>In order to verify that you have correctly perf</w:t>
      </w:r>
      <w:r>
        <w:rPr>
          <w:rFonts w:eastAsia="Arial Unicode MS"/>
          <w:noProof/>
        </w:rPr>
        <w:t>ormed all steps of exercise one</w:t>
      </w:r>
      <w:r w:rsidRPr="008C28D7">
        <w:rPr>
          <w:rFonts w:eastAsia="Arial Unicode MS"/>
          <w:noProof/>
        </w:rPr>
        <w:t>, proceed as follows:</w:t>
      </w:r>
    </w:p>
    <w:p w:rsidR="00610EEF" w:rsidRDefault="00857B66" w:rsidP="00857B66">
      <w:pPr>
        <w:pStyle w:val="Heading3"/>
      </w:pPr>
      <w:bookmarkStart w:id="27" w:name="_Toc224120022"/>
      <w:r>
        <w:t>Verification 1</w:t>
      </w:r>
      <w:bookmarkEnd w:id="27"/>
    </w:p>
    <w:p w:rsidR="00857B66" w:rsidRDefault="00857B66" w:rsidP="00857B66">
      <w:pPr>
        <w:pStyle w:val="ppBodyText"/>
      </w:pPr>
      <w:r>
        <w:t>You will run the application and perform a search</w:t>
      </w:r>
      <w:r w:rsidR="00E05843">
        <w:t xml:space="preserve"> to verify that instead of re-rendering the whole page, only the customer list is updated</w:t>
      </w:r>
      <w:r>
        <w:t>.</w:t>
      </w:r>
    </w:p>
    <w:p w:rsidR="00857B66" w:rsidRDefault="00857B66" w:rsidP="00857B66">
      <w:pPr>
        <w:pStyle w:val="ppNumberList"/>
      </w:pPr>
      <w:r w:rsidRPr="008C28D7">
        <w:t xml:space="preserve">To test the MVC Web </w:t>
      </w:r>
      <w:r w:rsidRPr="00DC5349">
        <w:t>Application</w:t>
      </w:r>
      <w:r w:rsidRPr="008C28D7">
        <w:t xml:space="preserve"> you need to start a new instance of the </w:t>
      </w:r>
      <w:r w:rsidRPr="008C28D7">
        <w:rPr>
          <w:b/>
        </w:rPr>
        <w:t>MvcSampleApp</w:t>
      </w:r>
      <w:r w:rsidRPr="008C28D7">
        <w:t xml:space="preserve"> project. To do this, in </w:t>
      </w:r>
      <w:r w:rsidRPr="008C28D7">
        <w:rPr>
          <w:b/>
        </w:rPr>
        <w:t>Solution Explorer</w:t>
      </w:r>
      <w:r>
        <w:t xml:space="preserve"> right-click </w:t>
      </w:r>
      <w:r w:rsidRPr="008C28D7">
        <w:rPr>
          <w:b/>
        </w:rPr>
        <w:t>MvcSampleApp</w:t>
      </w:r>
      <w:r w:rsidRPr="008C28D7">
        <w:t xml:space="preserve"> project, point to </w:t>
      </w:r>
      <w:r w:rsidRPr="008C28D7">
        <w:rPr>
          <w:b/>
        </w:rPr>
        <w:t>Debug</w:t>
      </w:r>
      <w:r w:rsidRPr="008C28D7">
        <w:t xml:space="preserve"> and select </w:t>
      </w:r>
      <w:r w:rsidRPr="008C28D7">
        <w:rPr>
          <w:b/>
        </w:rPr>
        <w:t>Start New Instance</w:t>
      </w:r>
      <w:r w:rsidRPr="008C28D7">
        <w:t>.</w:t>
      </w:r>
    </w:p>
    <w:p w:rsidR="006A64C9" w:rsidRDefault="00E05843" w:rsidP="00857B66">
      <w:pPr>
        <w:pStyle w:val="ppNumberList"/>
      </w:pPr>
      <w:r>
        <w:t xml:space="preserve">Open the </w:t>
      </w:r>
      <w:r w:rsidRPr="00576ADE">
        <w:t>Customer controller’s</w:t>
      </w:r>
      <w:r>
        <w:rPr>
          <w:b/>
        </w:rPr>
        <w:t xml:space="preserve"> </w:t>
      </w:r>
      <w:r w:rsidRPr="000F6B2B">
        <w:rPr>
          <w:b/>
        </w:rPr>
        <w:t>Index</w:t>
      </w:r>
      <w:r>
        <w:t xml:space="preserve"> view with the list of customers. To do this, c</w:t>
      </w:r>
      <w:r w:rsidRPr="008C28D7">
        <w:t>lick</w:t>
      </w:r>
      <w:r>
        <w:t xml:space="preserve"> the </w:t>
      </w:r>
      <w:r w:rsidRPr="00E6498C">
        <w:rPr>
          <w:b/>
        </w:rPr>
        <w:t>Customers</w:t>
      </w:r>
      <w:r w:rsidRPr="008C28D7">
        <w:t xml:space="preserve"> link</w:t>
      </w:r>
      <w:r>
        <w:t xml:space="preserve"> in the page header.</w:t>
      </w:r>
    </w:p>
    <w:p w:rsidR="006D1F48" w:rsidRDefault="006D1F48" w:rsidP="006D1F48">
      <w:pPr>
        <w:pStyle w:val="ppNumberList"/>
      </w:pPr>
      <w:r>
        <w:t xml:space="preserve">Type </w:t>
      </w:r>
      <w:r w:rsidRPr="008C2E9D">
        <w:rPr>
          <w:i/>
        </w:rPr>
        <w:t>"</w:t>
      </w:r>
      <w:r>
        <w:rPr>
          <w:i/>
        </w:rPr>
        <w:t>bike</w:t>
      </w:r>
      <w:r w:rsidRPr="008C2E9D">
        <w:rPr>
          <w:i/>
        </w:rPr>
        <w:t>"</w:t>
      </w:r>
      <w:r>
        <w:t xml:space="preserve"> in the </w:t>
      </w:r>
      <w:r w:rsidRPr="008C2E9D">
        <w:rPr>
          <w:b/>
        </w:rPr>
        <w:t>Search</w:t>
      </w:r>
      <w:r>
        <w:t xml:space="preserve"> textbox to filter the customers and click </w:t>
      </w:r>
      <w:r w:rsidRPr="008C2E9D">
        <w:rPr>
          <w:b/>
        </w:rPr>
        <w:t>Go</w:t>
      </w:r>
      <w:r>
        <w:t>. The resulting screen is shown in the following figure.</w:t>
      </w:r>
    </w:p>
    <w:p w:rsidR="009D3035" w:rsidRDefault="00124F6A" w:rsidP="009D3035">
      <w:pPr>
        <w:pStyle w:val="ppFigureIndent"/>
        <w:keepNext/>
      </w:pPr>
      <w:r>
        <w:rPr>
          <w:noProof/>
          <w:lang w:bidi="ar-SA"/>
        </w:rPr>
        <w:lastRenderedPageBreak/>
        <w:drawing>
          <wp:inline distT="0" distB="0" distL="0" distR="0">
            <wp:extent cx="5486400" cy="4551764"/>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486400" cy="4551764"/>
                    </a:xfrm>
                    <a:prstGeom prst="rect">
                      <a:avLst/>
                    </a:prstGeom>
                    <a:noFill/>
                    <a:ln w="9525">
                      <a:noFill/>
                      <a:miter lim="800000"/>
                      <a:headEnd/>
                      <a:tailEnd/>
                    </a:ln>
                  </pic:spPr>
                </pic:pic>
              </a:graphicData>
            </a:graphic>
          </wp:inline>
        </w:drawing>
      </w:r>
    </w:p>
    <w:p w:rsidR="006D1F48" w:rsidRDefault="009D3035" w:rsidP="009D3035">
      <w:pPr>
        <w:pStyle w:val="ppFigureNumberIndent"/>
      </w:pPr>
      <w:r>
        <w:t xml:space="preserve">Figure </w:t>
      </w:r>
      <w:fldSimple w:instr=" SEQ Figure \* ARABIC ">
        <w:r>
          <w:rPr>
            <w:noProof/>
          </w:rPr>
          <w:t>21</w:t>
        </w:r>
      </w:fldSimple>
    </w:p>
    <w:p w:rsidR="006D1F48" w:rsidRDefault="006D1F48" w:rsidP="006D1F48">
      <w:pPr>
        <w:pStyle w:val="ppFigureCaptionIndent"/>
      </w:pPr>
      <w:r>
        <w:t>The filtered customers list</w:t>
      </w:r>
    </w:p>
    <w:p w:rsidR="006D1F48" w:rsidRPr="008C28D7" w:rsidRDefault="006D1F48" w:rsidP="006D1F48">
      <w:pPr>
        <w:pStyle w:val="ppNoteIndent"/>
      </w:pPr>
      <w:r w:rsidRPr="008C2E9D">
        <w:rPr>
          <w:b/>
        </w:rPr>
        <w:t>Note:</w:t>
      </w:r>
      <w:r>
        <w:t xml:space="preserve"> Notice that only the customer list is updated when you click the button, and not the whole page. You can realize that by looking that the filter string still remains on the text box after submitting the form.</w:t>
      </w:r>
    </w:p>
    <w:p w:rsidR="006D1F48" w:rsidRDefault="006D1F48" w:rsidP="00CB4A3C">
      <w:pPr>
        <w:pStyle w:val="ppBodyTextIndent"/>
      </w:pPr>
    </w:p>
    <w:p w:rsidR="006D1F48" w:rsidRDefault="006D1F48" w:rsidP="006D1F48">
      <w:pPr>
        <w:pStyle w:val="ppNumberList"/>
      </w:pPr>
      <w:r>
        <w:t xml:space="preserve">Click the </w:t>
      </w:r>
      <w:r w:rsidRPr="009070AD">
        <w:rPr>
          <w:b/>
        </w:rPr>
        <w:t>Next Page</w:t>
      </w:r>
      <w:r>
        <w:t xml:space="preserve"> link to navigate to the next page of the customer list.</w:t>
      </w:r>
    </w:p>
    <w:p w:rsidR="006D1F48" w:rsidRDefault="006D1F48" w:rsidP="006D1F48">
      <w:pPr>
        <w:pStyle w:val="ppNumberList"/>
        <w:numPr>
          <w:ilvl w:val="0"/>
          <w:numId w:val="0"/>
        </w:numPr>
        <w:ind w:left="754"/>
      </w:pPr>
    </w:p>
    <w:p w:rsidR="006D1F48" w:rsidRDefault="006D1F48" w:rsidP="006D1F48">
      <w:pPr>
        <w:pStyle w:val="ppNoteIndent"/>
      </w:pPr>
      <w:r w:rsidRPr="00D32D05">
        <w:rPr>
          <w:b/>
        </w:rPr>
        <w:t>Note:</w:t>
      </w:r>
      <w:r>
        <w:t xml:space="preserve"> Notice that when navigating to another page only the list is updated and not the whole page, as happened on the previous step.</w:t>
      </w:r>
    </w:p>
    <w:p w:rsidR="00857B66" w:rsidRDefault="00857B66" w:rsidP="008C2E9D">
      <w:pPr>
        <w:pStyle w:val="ppListEnd"/>
      </w:pPr>
    </w:p>
    <w:sdt>
      <w:sdtPr>
        <w:alias w:val="Topic"/>
        <w:tag w:val="bf5e3128-49bc-4f91-8e01-a80fa5df0563"/>
        <w:id w:val="23817127"/>
        <w:placeholder>
          <w:docPart w:val="DefaultPlaceholder_22675703"/>
        </w:placeholder>
        <w:text/>
      </w:sdtPr>
      <w:sdtContent>
        <w:bookmarkStart w:id="28" w:name="_Toc224120023" w:displacedByCustomXml="prev"/>
        <w:p w:rsidR="009001D6" w:rsidRDefault="009001D6" w:rsidP="009001D6">
          <w:pPr>
            <w:pStyle w:val="ppTopic"/>
          </w:pPr>
          <w:r>
            <w:t>Exercise 3: Implementing Action Filters</w:t>
          </w:r>
        </w:p>
      </w:sdtContent>
    </w:sdt>
    <w:bookmarkEnd w:id="28" w:displacedByCustomXml="prev"/>
    <w:p w:rsidR="00D73DE8" w:rsidRPr="0032368E" w:rsidRDefault="00AB7ECB" w:rsidP="007D3AA8">
      <w:pPr>
        <w:pStyle w:val="ppBodyText"/>
      </w:pPr>
      <w:r w:rsidRPr="0032368E">
        <w:rPr>
          <w:rFonts w:eastAsia="Times New Roman"/>
          <w:lang w:eastAsia="es-AR" w:bidi="ar-SA"/>
        </w:rPr>
        <w:lastRenderedPageBreak/>
        <w:t xml:space="preserve">In this exercise, you will learn how to </w:t>
      </w:r>
      <w:r w:rsidR="0032368E">
        <w:t>implement an action filter</w:t>
      </w:r>
      <w:r w:rsidRPr="0032368E">
        <w:rPr>
          <w:rFonts w:eastAsia="Times New Roman"/>
          <w:lang w:eastAsia="es-AR" w:bidi="ar-SA"/>
        </w:rPr>
        <w:t>.</w:t>
      </w:r>
      <w:r w:rsidR="0032368E">
        <w:rPr>
          <w:rFonts w:eastAsia="Times New Roman"/>
          <w:lang w:eastAsia="es-AR" w:bidi="ar-SA"/>
        </w:rPr>
        <w:t xml:space="preserve"> </w:t>
      </w:r>
      <w:r w:rsidR="00D73DE8" w:rsidRPr="0032368E">
        <w:t xml:space="preserve">An action filter is an attribute that you can apply to a controller action or an entire </w:t>
      </w:r>
      <w:r w:rsidR="0032368E" w:rsidRPr="0032368E">
        <w:t>controller that</w:t>
      </w:r>
      <w:r w:rsidR="00D73DE8" w:rsidRPr="0032368E">
        <w:t xml:space="preserve"> modifies the way in which the action is executed.</w:t>
      </w:r>
    </w:p>
    <w:p w:rsidR="00D73DE8" w:rsidRDefault="00D73DE8" w:rsidP="007D3AA8">
      <w:pPr>
        <w:pStyle w:val="ppBodyText"/>
      </w:pPr>
      <w:r>
        <w:t>The ASP.NET MVC framework supports four different types of filters:</w:t>
      </w:r>
    </w:p>
    <w:p w:rsidR="00D73DE8" w:rsidRDefault="00D73DE8" w:rsidP="007D3AA8">
      <w:pPr>
        <w:pStyle w:val="ppNumberList"/>
      </w:pPr>
      <w:r w:rsidRPr="007D3AA8">
        <w:rPr>
          <w:b/>
        </w:rPr>
        <w:t>Authorization filters</w:t>
      </w:r>
      <w:r>
        <w:t xml:space="preserve"> – Implements the </w:t>
      </w:r>
      <w:r w:rsidRPr="007D3AA8">
        <w:rPr>
          <w:b/>
        </w:rPr>
        <w:t>IAuthorizationFilter</w:t>
      </w:r>
      <w:r>
        <w:t xml:space="preserve"> attribute.</w:t>
      </w:r>
    </w:p>
    <w:p w:rsidR="00D73DE8" w:rsidRDefault="00D73DE8" w:rsidP="007D3AA8">
      <w:pPr>
        <w:pStyle w:val="ppNumberList"/>
      </w:pPr>
      <w:r w:rsidRPr="007D3AA8">
        <w:rPr>
          <w:b/>
        </w:rPr>
        <w:t>Action filters</w:t>
      </w:r>
      <w:r>
        <w:t xml:space="preserve"> – Implements the </w:t>
      </w:r>
      <w:r w:rsidRPr="007D3AA8">
        <w:rPr>
          <w:b/>
        </w:rPr>
        <w:t>IActionFilter</w:t>
      </w:r>
      <w:r>
        <w:t xml:space="preserve"> attribute.</w:t>
      </w:r>
    </w:p>
    <w:p w:rsidR="00D73DE8" w:rsidRDefault="00D73DE8" w:rsidP="007D3AA8">
      <w:pPr>
        <w:pStyle w:val="ppNumberList"/>
      </w:pPr>
      <w:r w:rsidRPr="007D3AA8">
        <w:rPr>
          <w:b/>
        </w:rPr>
        <w:t>Result filters</w:t>
      </w:r>
      <w:r>
        <w:t xml:space="preserve"> – Implements the </w:t>
      </w:r>
      <w:r w:rsidRPr="007D3AA8">
        <w:rPr>
          <w:b/>
        </w:rPr>
        <w:t>IResultFilter</w:t>
      </w:r>
      <w:r>
        <w:t xml:space="preserve"> attribute.</w:t>
      </w:r>
    </w:p>
    <w:p w:rsidR="00D73DE8" w:rsidRDefault="00D73DE8" w:rsidP="007D3AA8">
      <w:pPr>
        <w:pStyle w:val="ppNumberList"/>
      </w:pPr>
      <w:r w:rsidRPr="007D3AA8">
        <w:rPr>
          <w:b/>
        </w:rPr>
        <w:t>Exception filters</w:t>
      </w:r>
      <w:r>
        <w:t xml:space="preserve"> – Implements the </w:t>
      </w:r>
      <w:r w:rsidRPr="007D3AA8">
        <w:rPr>
          <w:b/>
        </w:rPr>
        <w:t>IExceptionFilter</w:t>
      </w:r>
      <w:r>
        <w:t xml:space="preserve"> attribute.</w:t>
      </w:r>
    </w:p>
    <w:p w:rsidR="00D73DE8" w:rsidRDefault="00D73DE8" w:rsidP="007D3AA8">
      <w:pPr>
        <w:pStyle w:val="ppBodyText"/>
      </w:pPr>
      <w:r>
        <w:t>Filters are executed in the order listed above.</w:t>
      </w:r>
    </w:p>
    <w:p w:rsidR="007D3AA8" w:rsidRDefault="007D3AA8" w:rsidP="007D3AA8">
      <w:pPr>
        <w:pStyle w:val="ppListEnd"/>
      </w:pPr>
    </w:p>
    <w:p w:rsidR="007D3AA8" w:rsidRDefault="007D3AA8" w:rsidP="00D73DE8">
      <w:pPr>
        <w:pStyle w:val="ppProcedureStart"/>
      </w:pPr>
    </w:p>
    <w:p w:rsidR="00AB7ECB" w:rsidRDefault="00AB7ECB" w:rsidP="00D73DE8">
      <w:pPr>
        <w:pStyle w:val="ppProcedureStart"/>
      </w:pPr>
      <w:bookmarkStart w:id="29" w:name="_Toc224120024"/>
      <w:r>
        <w:t>Task 1 –</w:t>
      </w:r>
      <w:r w:rsidR="009C6BD5">
        <w:t xml:space="preserve"> Implementing Action Filters</w:t>
      </w:r>
      <w:bookmarkEnd w:id="29"/>
    </w:p>
    <w:p w:rsidR="009C6BD5" w:rsidRDefault="00AB7ECB" w:rsidP="009C6BD5">
      <w:pPr>
        <w:pStyle w:val="ppBodyTextIndent"/>
      </w:pPr>
      <w:r>
        <w:t>In this task you will</w:t>
      </w:r>
      <w:r w:rsidR="0032368E">
        <w:t xml:space="preserve"> create an action filter to log the execution of the desired controller’s action methods</w:t>
      </w:r>
      <w:r>
        <w:t>.</w:t>
      </w:r>
    </w:p>
    <w:p w:rsidR="002E15F3" w:rsidRDefault="002E15F3" w:rsidP="00CB2411">
      <w:pPr>
        <w:pStyle w:val="ppNumberList"/>
        <w:rPr>
          <w:rFonts w:eastAsia="Times New Roman"/>
          <w:lang w:eastAsia="es-AR" w:bidi="ar-SA"/>
        </w:rPr>
      </w:pPr>
      <w:r>
        <w:t xml:space="preserve">Open the solution file </w:t>
      </w:r>
      <w:r>
        <w:rPr>
          <w:b/>
        </w:rPr>
        <w:t>MvcSampleApp</w:t>
      </w:r>
      <w:r w:rsidRPr="00BA6FFC">
        <w:rPr>
          <w:b/>
        </w:rPr>
        <w:t>.sln</w:t>
      </w:r>
      <w:r>
        <w:t xml:space="preserve"> located under the </w:t>
      </w:r>
      <w:r>
        <w:rPr>
          <w:b/>
        </w:rPr>
        <w:t>enhancingAspNetMvcApp</w:t>
      </w:r>
      <w:r w:rsidRPr="0092305F">
        <w:rPr>
          <w:b/>
        </w:rPr>
        <w:t>\</w:t>
      </w:r>
      <w:r>
        <w:rPr>
          <w:rFonts w:eastAsia="Arial Unicode MS"/>
          <w:b/>
          <w:noProof/>
        </w:rPr>
        <w:t>Ex03-ActionFilters</w:t>
      </w:r>
      <w:r w:rsidRPr="002149AB">
        <w:rPr>
          <w:rFonts w:eastAsia="Arial Unicode MS"/>
          <w:b/>
          <w:noProof/>
        </w:rPr>
        <w:t>\begin</w:t>
      </w:r>
      <w:r>
        <w:rPr>
          <w:rFonts w:eastAsia="Arial Unicode MS"/>
          <w:b/>
          <w:noProof/>
        </w:rPr>
        <w:t xml:space="preserve"> </w:t>
      </w:r>
      <w:r w:rsidRPr="00D64FF3">
        <w:rPr>
          <w:rFonts w:eastAsia="Arial Unicode MS"/>
          <w:noProof/>
        </w:rPr>
        <w:t>folder</w:t>
      </w:r>
      <w:r w:rsidRPr="00BA6FFC">
        <w:t>.</w:t>
      </w:r>
      <w:r>
        <w:t xml:space="preserve"> Alternatively you might continue using the solution obtained after completing the previous exercise.</w:t>
      </w:r>
    </w:p>
    <w:p w:rsidR="00CB2411" w:rsidRPr="00A82CB0" w:rsidRDefault="00CB2411" w:rsidP="00CB2411">
      <w:pPr>
        <w:pStyle w:val="ppNumberList"/>
        <w:rPr>
          <w:rFonts w:eastAsia="Times New Roman"/>
          <w:lang w:eastAsia="es-AR" w:bidi="ar-SA"/>
        </w:rPr>
      </w:pPr>
      <w:r>
        <w:rPr>
          <w:rFonts w:eastAsia="Times New Roman"/>
          <w:lang w:eastAsia="es-AR" w:bidi="ar-SA"/>
        </w:rPr>
        <w:t xml:space="preserve">Create a folder named </w:t>
      </w:r>
      <w:r>
        <w:rPr>
          <w:rFonts w:eastAsia="Times New Roman"/>
          <w:b/>
          <w:lang w:eastAsia="es-AR" w:bidi="ar-SA"/>
        </w:rPr>
        <w:t>ActionFilters</w:t>
      </w:r>
      <w:r>
        <w:rPr>
          <w:rFonts w:eastAsia="Times New Roman"/>
          <w:lang w:eastAsia="es-AR" w:bidi="ar-SA"/>
        </w:rPr>
        <w:t xml:space="preserve">. To do this, in the </w:t>
      </w:r>
      <w:r w:rsidRPr="00D13996">
        <w:rPr>
          <w:rFonts w:eastAsia="Times New Roman"/>
          <w:b/>
          <w:lang w:eastAsia="es-AR" w:bidi="ar-SA"/>
        </w:rPr>
        <w:t>Solution Explorer</w:t>
      </w:r>
      <w:r>
        <w:rPr>
          <w:rFonts w:eastAsia="Times New Roman"/>
          <w:lang w:eastAsia="es-AR" w:bidi="ar-SA"/>
        </w:rPr>
        <w:t xml:space="preserve">, right click the MvcSampleApp project, point to </w:t>
      </w:r>
      <w:r w:rsidRPr="00D13996">
        <w:rPr>
          <w:rFonts w:eastAsia="Times New Roman"/>
          <w:b/>
          <w:lang w:eastAsia="es-AR" w:bidi="ar-SA"/>
        </w:rPr>
        <w:t>Add</w:t>
      </w:r>
      <w:r>
        <w:rPr>
          <w:rFonts w:eastAsia="Times New Roman"/>
          <w:lang w:eastAsia="es-AR" w:bidi="ar-SA"/>
        </w:rPr>
        <w:t xml:space="preserve">, click </w:t>
      </w:r>
      <w:r w:rsidRPr="00D13996">
        <w:rPr>
          <w:rFonts w:eastAsia="Times New Roman"/>
          <w:b/>
          <w:lang w:eastAsia="es-AR" w:bidi="ar-SA"/>
        </w:rPr>
        <w:t>New Folder</w:t>
      </w:r>
      <w:r>
        <w:rPr>
          <w:rFonts w:eastAsia="Times New Roman"/>
          <w:lang w:eastAsia="es-AR" w:bidi="ar-SA"/>
        </w:rPr>
        <w:t xml:space="preserve"> and set the folder name to </w:t>
      </w:r>
      <w:r>
        <w:rPr>
          <w:rFonts w:eastAsia="Times New Roman"/>
          <w:b/>
          <w:lang w:eastAsia="es-AR" w:bidi="ar-SA"/>
        </w:rPr>
        <w:t>ActionFilters</w:t>
      </w:r>
      <w:r w:rsidRPr="00CB2411">
        <w:rPr>
          <w:rFonts w:eastAsia="Times New Roman"/>
          <w:lang w:eastAsia="es-AR" w:bidi="ar-SA"/>
        </w:rPr>
        <w:t>.</w:t>
      </w:r>
    </w:p>
    <w:p w:rsidR="00CB2411" w:rsidRDefault="00CB2411" w:rsidP="00CB2411">
      <w:pPr>
        <w:pStyle w:val="ppNumberList"/>
      </w:pPr>
      <w:r>
        <w:rPr>
          <w:rFonts w:eastAsia="Times New Roman"/>
          <w:lang w:eastAsia="es-AR" w:bidi="ar-SA"/>
        </w:rPr>
        <w:t xml:space="preserve">Create </w:t>
      </w:r>
      <w:r w:rsidRPr="00A82CB0">
        <w:rPr>
          <w:rFonts w:eastAsia="Times New Roman"/>
          <w:lang w:eastAsia="es-AR" w:bidi="ar-SA"/>
        </w:rPr>
        <w:t>the</w:t>
      </w:r>
      <w:r>
        <w:rPr>
          <w:rFonts w:eastAsia="Times New Roman"/>
          <w:lang w:eastAsia="es-AR" w:bidi="ar-SA"/>
        </w:rPr>
        <w:t xml:space="preserve"> </w:t>
      </w:r>
      <w:r>
        <w:rPr>
          <w:rFonts w:eastAsia="Times New Roman"/>
          <w:b/>
          <w:lang w:eastAsia="es-AR" w:bidi="ar-SA"/>
        </w:rPr>
        <w:t>LogActionFilterAttribute</w:t>
      </w:r>
      <w:r>
        <w:rPr>
          <w:rFonts w:eastAsia="Times New Roman"/>
          <w:lang w:eastAsia="es-AR" w:bidi="ar-SA"/>
        </w:rPr>
        <w:t xml:space="preserve"> class in the </w:t>
      </w:r>
      <w:r w:rsidRPr="00C80217">
        <w:rPr>
          <w:rFonts w:eastAsia="Times New Roman"/>
          <w:b/>
          <w:lang w:eastAsia="es-AR" w:bidi="ar-SA"/>
        </w:rPr>
        <w:t>ActionFilters</w:t>
      </w:r>
      <w:r>
        <w:rPr>
          <w:rFonts w:eastAsia="Times New Roman"/>
          <w:lang w:eastAsia="es-AR" w:bidi="ar-SA"/>
        </w:rPr>
        <w:t xml:space="preserve"> folder. To do this, right click the </w:t>
      </w:r>
      <w:r w:rsidRPr="00C80217">
        <w:rPr>
          <w:rFonts w:eastAsia="Times New Roman"/>
          <w:b/>
          <w:lang w:eastAsia="es-AR" w:bidi="ar-SA"/>
        </w:rPr>
        <w:t>ActionFilters</w:t>
      </w:r>
      <w:r>
        <w:rPr>
          <w:rFonts w:eastAsia="Times New Roman"/>
          <w:lang w:eastAsia="es-AR" w:bidi="ar-SA"/>
        </w:rPr>
        <w:t xml:space="preserve"> folder, point to </w:t>
      </w:r>
      <w:r w:rsidRPr="00C0322D">
        <w:rPr>
          <w:rFonts w:eastAsia="Times New Roman"/>
          <w:b/>
          <w:lang w:eastAsia="es-AR" w:bidi="ar-SA"/>
        </w:rPr>
        <w:t>Add</w:t>
      </w:r>
      <w:r w:rsidRPr="00C0322D">
        <w:rPr>
          <w:rFonts w:eastAsia="Times New Roman"/>
          <w:lang w:eastAsia="es-AR" w:bidi="ar-SA"/>
        </w:rPr>
        <w:t>,</w:t>
      </w:r>
      <w:r>
        <w:rPr>
          <w:rFonts w:eastAsia="Times New Roman"/>
          <w:lang w:eastAsia="es-AR" w:bidi="ar-SA"/>
        </w:rPr>
        <w:t xml:space="preserve"> click </w:t>
      </w:r>
      <w:r w:rsidRPr="00CB2411">
        <w:rPr>
          <w:rFonts w:eastAsia="Times New Roman"/>
          <w:b/>
          <w:lang w:eastAsia="es-AR" w:bidi="ar-SA"/>
        </w:rPr>
        <w:t>Class</w:t>
      </w:r>
      <w:r>
        <w:rPr>
          <w:rFonts w:eastAsia="Times New Roman"/>
          <w:lang w:eastAsia="es-AR" w:bidi="ar-SA"/>
        </w:rPr>
        <w:t xml:space="preserve">, then set the class name to </w:t>
      </w:r>
      <w:r>
        <w:rPr>
          <w:rFonts w:eastAsia="Times New Roman"/>
          <w:b/>
          <w:lang w:eastAsia="es-AR" w:bidi="ar-SA"/>
        </w:rPr>
        <w:t>LogActionFilterAttribute</w:t>
      </w:r>
      <w:r>
        <w:rPr>
          <w:rFonts w:eastAsia="Times New Roman"/>
          <w:lang w:eastAsia="es-AR" w:bidi="ar-SA"/>
        </w:rPr>
        <w:t>.</w:t>
      </w:r>
    </w:p>
    <w:p w:rsidR="00CB2411" w:rsidRDefault="00CB2411" w:rsidP="00CB2411">
      <w:pPr>
        <w:pStyle w:val="ppNumberList"/>
      </w:pPr>
      <w:r>
        <w:t xml:space="preserve">Open the </w:t>
      </w:r>
      <w:r w:rsidRPr="00C80217">
        <w:rPr>
          <w:rFonts w:eastAsia="Times New Roman"/>
          <w:b/>
          <w:lang w:eastAsia="es-AR" w:bidi="ar-SA"/>
        </w:rPr>
        <w:t>LogActionFilterAttribute</w:t>
      </w:r>
      <w:r w:rsidRPr="00C80217">
        <w:rPr>
          <w:b/>
        </w:rPr>
        <w:t>.cs</w:t>
      </w:r>
      <w:r>
        <w:t xml:space="preserve"> file and replace the using statements at the top of the file with the following ones. </w:t>
      </w:r>
    </w:p>
    <w:p w:rsidR="00CB2411" w:rsidRDefault="00CB2411" w:rsidP="00CB2411">
      <w:pPr>
        <w:pStyle w:val="ppCodeLanguageIndent"/>
      </w:pPr>
      <w:r>
        <w:t>C#</w:t>
      </w:r>
    </w:p>
    <w:p w:rsidR="00CB2411" w:rsidRPr="001A577A" w:rsidRDefault="00CB2411" w:rsidP="00CB2411">
      <w:pPr>
        <w:pStyle w:val="ppCodeIndent"/>
        <w:rPr>
          <w:b/>
        </w:rPr>
      </w:pPr>
      <w:r w:rsidRPr="001A577A">
        <w:rPr>
          <w:b/>
        </w:rPr>
        <w:t>using System.Diagnostics;</w:t>
      </w:r>
    </w:p>
    <w:p w:rsidR="00CB2411" w:rsidRPr="001A577A" w:rsidRDefault="00CB2411" w:rsidP="00CB2411">
      <w:pPr>
        <w:pStyle w:val="ppCodeIndent"/>
        <w:rPr>
          <w:b/>
        </w:rPr>
      </w:pPr>
      <w:r w:rsidRPr="001A577A">
        <w:rPr>
          <w:b/>
        </w:rPr>
        <w:t>using System.Globalization;</w:t>
      </w:r>
    </w:p>
    <w:p w:rsidR="00CB2411" w:rsidRPr="001A577A" w:rsidRDefault="00CB2411" w:rsidP="00CB2411">
      <w:pPr>
        <w:pStyle w:val="ppCodeIndent"/>
        <w:rPr>
          <w:b/>
        </w:rPr>
      </w:pPr>
      <w:r w:rsidRPr="001A577A">
        <w:rPr>
          <w:b/>
        </w:rPr>
        <w:t>using System.Web.Mvc;</w:t>
      </w:r>
    </w:p>
    <w:p w:rsidR="00CB2411" w:rsidRPr="000C07A5" w:rsidRDefault="00CB2411" w:rsidP="00CB2411">
      <w:pPr>
        <w:pStyle w:val="ppCodeIndent"/>
      </w:pPr>
      <w:r w:rsidRPr="001A577A">
        <w:rPr>
          <w:b/>
        </w:rPr>
        <w:t>using System.Web.Routing;</w:t>
      </w:r>
    </w:p>
    <w:p w:rsidR="00CB2411" w:rsidRDefault="00CB2411" w:rsidP="00CB2411">
      <w:pPr>
        <w:pStyle w:val="ppBodyTextIndent"/>
      </w:pPr>
    </w:p>
    <w:p w:rsidR="00CB2411" w:rsidRDefault="00CB2411" w:rsidP="00CB2411">
      <w:pPr>
        <w:pStyle w:val="ppNumberList"/>
      </w:pPr>
      <w:r w:rsidRPr="00194B27">
        <w:t>Change the class signature to</w:t>
      </w:r>
      <w:r w:rsidR="004E5E7D">
        <w:t xml:space="preserve"> inherit from</w:t>
      </w:r>
      <w:r w:rsidRPr="00194B27">
        <w:t xml:space="preserve"> the </w:t>
      </w:r>
      <w:r w:rsidRPr="00CB2411">
        <w:rPr>
          <w:b/>
        </w:rPr>
        <w:t>ActionFilterAttribute</w:t>
      </w:r>
      <w:r w:rsidRPr="00194B27">
        <w:t xml:space="preserve"> </w:t>
      </w:r>
      <w:r w:rsidR="004E5E7D">
        <w:t>class</w:t>
      </w:r>
      <w:r w:rsidRPr="00194B27">
        <w:t>, as shown in the following code</w:t>
      </w:r>
      <w:r>
        <w:t>.</w:t>
      </w:r>
    </w:p>
    <w:p w:rsidR="00CB2411" w:rsidRDefault="00CB2411" w:rsidP="00CB2411">
      <w:pPr>
        <w:pStyle w:val="ppCodeLanguageIndent"/>
      </w:pPr>
      <w:r>
        <w:t>C#</w:t>
      </w:r>
    </w:p>
    <w:p w:rsidR="00CB2411" w:rsidRPr="001A577A" w:rsidRDefault="00CB2411" w:rsidP="004E5E7D">
      <w:pPr>
        <w:pStyle w:val="ppCodeIndent"/>
        <w:rPr>
          <w:b/>
        </w:rPr>
      </w:pPr>
      <w:r w:rsidRPr="002E15F3">
        <w:t>public class LogActionFilterAttribute :</w:t>
      </w:r>
      <w:r w:rsidRPr="001A577A">
        <w:rPr>
          <w:b/>
        </w:rPr>
        <w:t xml:space="preserve"> ActionFilterAttribute</w:t>
      </w:r>
    </w:p>
    <w:p w:rsidR="00CB2411" w:rsidRPr="002E15F3" w:rsidRDefault="00CB2411" w:rsidP="004E5E7D">
      <w:pPr>
        <w:pStyle w:val="ppCodeIndent"/>
      </w:pPr>
      <w:r w:rsidRPr="002E15F3">
        <w:t>{</w:t>
      </w:r>
    </w:p>
    <w:p w:rsidR="00CB2411" w:rsidRPr="002E15F3" w:rsidRDefault="00CB2411" w:rsidP="004E5E7D">
      <w:pPr>
        <w:pStyle w:val="ppCodeIndent"/>
      </w:pPr>
      <w:r w:rsidRPr="002E15F3">
        <w:t>}</w:t>
      </w:r>
    </w:p>
    <w:p w:rsidR="009C6BD5" w:rsidRDefault="00CA6BFA">
      <w:pPr>
        <w:pStyle w:val="ppNoteIndent"/>
      </w:pPr>
      <w:r w:rsidRPr="00CA6BFA">
        <w:rPr>
          <w:b/>
        </w:rPr>
        <w:lastRenderedPageBreak/>
        <w:t xml:space="preserve">Note: </w:t>
      </w:r>
      <w:r w:rsidR="00D73DE8">
        <w:t xml:space="preserve">The base </w:t>
      </w:r>
      <w:r w:rsidR="00D73DE8" w:rsidRPr="009C6BD5">
        <w:rPr>
          <w:b/>
        </w:rPr>
        <w:t>ActionFilterAttribute</w:t>
      </w:r>
      <w:r w:rsidR="00D73DE8">
        <w:t xml:space="preserve"> class has the following methods that you can override:</w:t>
      </w:r>
    </w:p>
    <w:p w:rsidR="009C6BD5" w:rsidRDefault="00D73DE8">
      <w:pPr>
        <w:pStyle w:val="ppNoteIndent"/>
      </w:pPr>
      <w:r w:rsidRPr="009C6BD5">
        <w:rPr>
          <w:b/>
        </w:rPr>
        <w:t>OnActionExecuting</w:t>
      </w:r>
      <w:r>
        <w:t xml:space="preserve"> – This method is called before a controller action is executed.</w:t>
      </w:r>
    </w:p>
    <w:p w:rsidR="009C6BD5" w:rsidRDefault="00D73DE8">
      <w:pPr>
        <w:pStyle w:val="ppNoteIndent"/>
      </w:pPr>
      <w:r w:rsidRPr="009C6BD5">
        <w:rPr>
          <w:b/>
        </w:rPr>
        <w:t>OnActionExecuted</w:t>
      </w:r>
      <w:r>
        <w:t xml:space="preserve"> – This method is called after a controller action is executed.</w:t>
      </w:r>
    </w:p>
    <w:p w:rsidR="009C6BD5" w:rsidRDefault="00D73DE8">
      <w:pPr>
        <w:pStyle w:val="ppNoteIndent"/>
      </w:pPr>
      <w:r w:rsidRPr="009C6BD5">
        <w:rPr>
          <w:b/>
        </w:rPr>
        <w:t>OnResultExecuting</w:t>
      </w:r>
      <w:r>
        <w:t xml:space="preserve"> – This method is called before a controller action result is executed.</w:t>
      </w:r>
    </w:p>
    <w:p w:rsidR="009C6BD5" w:rsidRDefault="00D73DE8">
      <w:pPr>
        <w:pStyle w:val="ppNoteIndent"/>
        <w:rPr>
          <w:rFonts w:ascii="Calibri" w:hAnsi="Calibri"/>
        </w:rPr>
      </w:pPr>
      <w:r w:rsidRPr="009C6BD5">
        <w:rPr>
          <w:b/>
        </w:rPr>
        <w:t>OnResultExecuted</w:t>
      </w:r>
      <w:r>
        <w:t xml:space="preserve"> – This method is called after a controller action result is executed.</w:t>
      </w:r>
    </w:p>
    <w:p w:rsidR="009C6BD5" w:rsidRDefault="009C6BD5" w:rsidP="009C6BD5">
      <w:pPr>
        <w:pStyle w:val="ppBodyTextIndent"/>
      </w:pPr>
    </w:p>
    <w:p w:rsidR="00AB7ECB" w:rsidRDefault="004E5E7D" w:rsidP="00AB7ECB">
      <w:pPr>
        <w:pStyle w:val="ppNumberList"/>
      </w:pPr>
      <w:r>
        <w:t xml:space="preserve">Add the </w:t>
      </w:r>
      <w:r w:rsidRPr="004E5E7D">
        <w:rPr>
          <w:b/>
        </w:rPr>
        <w:t>LogEntry</w:t>
      </w:r>
      <w:r>
        <w:t xml:space="preserve"> method in the </w:t>
      </w:r>
      <w:r w:rsidRPr="004E5E7D">
        <w:rPr>
          <w:b/>
        </w:rPr>
        <w:t>LogActionFilterAttribute</w:t>
      </w:r>
      <w:r>
        <w:t xml:space="preserve"> class. This method obtains information from the route data and writes it on the </w:t>
      </w:r>
      <w:r w:rsidRPr="004E5E7D">
        <w:rPr>
          <w:b/>
        </w:rPr>
        <w:t xml:space="preserve">Output </w:t>
      </w:r>
      <w:r w:rsidR="0037333D" w:rsidRPr="0037333D">
        <w:t>w</w:t>
      </w:r>
      <w:r w:rsidRPr="0037333D">
        <w:t>indow</w:t>
      </w:r>
      <w:r>
        <w:t xml:space="preserve">. To do this, paste the following code into the </w:t>
      </w:r>
      <w:r w:rsidRPr="00042AA0">
        <w:rPr>
          <w:b/>
        </w:rPr>
        <w:t>LogActionFilterAttribute</w:t>
      </w:r>
      <w:r>
        <w:t xml:space="preserve"> class.</w:t>
      </w:r>
    </w:p>
    <w:p w:rsidR="0093325D" w:rsidRDefault="0093325D" w:rsidP="0093325D">
      <w:pPr>
        <w:pStyle w:val="ppBodyTextIndent"/>
      </w:pPr>
      <w:r w:rsidRPr="00554589">
        <w:t xml:space="preserve">(Code Snippet – </w:t>
      </w:r>
      <w:r w:rsidRPr="0093325D">
        <w:rPr>
          <w:i/>
        </w:rPr>
        <w:t xml:space="preserve">Enhancing Asp.Net MVC Lab – </w:t>
      </w:r>
      <w:r>
        <w:rPr>
          <w:i/>
        </w:rPr>
        <w:t>LogActionFilterAttribute</w:t>
      </w:r>
      <w:r w:rsidRPr="0093325D">
        <w:rPr>
          <w:i/>
        </w:rPr>
        <w:t xml:space="preserve"> LogEntry Method</w:t>
      </w:r>
      <w:r w:rsidRPr="00554589">
        <w:t>)</w:t>
      </w:r>
    </w:p>
    <w:p w:rsidR="004E5E7D" w:rsidRDefault="004E5E7D" w:rsidP="004E5E7D">
      <w:pPr>
        <w:pStyle w:val="ppCodeLanguageIndent"/>
      </w:pPr>
      <w:r>
        <w:t>C#</w:t>
      </w:r>
    </w:p>
    <w:p w:rsidR="004E5E7D" w:rsidRPr="001A577A" w:rsidRDefault="004E5E7D" w:rsidP="004E5E7D">
      <w:pPr>
        <w:pStyle w:val="ppCodeIndent"/>
        <w:rPr>
          <w:b/>
        </w:rPr>
      </w:pPr>
      <w:r w:rsidRPr="001A577A">
        <w:rPr>
          <w:b/>
        </w:rPr>
        <w:t>private static void LogEntry(string executionStep, RouteData routeData)</w:t>
      </w:r>
    </w:p>
    <w:p w:rsidR="004E5E7D" w:rsidRPr="001A577A" w:rsidRDefault="004E5E7D" w:rsidP="004E5E7D">
      <w:pPr>
        <w:pStyle w:val="ppCodeIndent"/>
        <w:rPr>
          <w:b/>
        </w:rPr>
      </w:pPr>
      <w:r w:rsidRPr="001A577A">
        <w:rPr>
          <w:b/>
        </w:rPr>
        <w:t>{</w:t>
      </w:r>
    </w:p>
    <w:p w:rsidR="004E5E7D" w:rsidRPr="001A577A" w:rsidRDefault="004E5E7D" w:rsidP="004E5E7D">
      <w:pPr>
        <w:pStyle w:val="ppCodeIndent"/>
        <w:rPr>
          <w:b/>
        </w:rPr>
      </w:pPr>
      <w:r w:rsidRPr="001A577A">
        <w:rPr>
          <w:b/>
        </w:rPr>
        <w:t xml:space="preserve">    string controller = routeData.Values["controller"] as string;</w:t>
      </w:r>
    </w:p>
    <w:p w:rsidR="004E5E7D" w:rsidRPr="001A577A" w:rsidRDefault="004E5E7D" w:rsidP="004E5E7D">
      <w:pPr>
        <w:pStyle w:val="ppCodeIndent"/>
        <w:rPr>
          <w:b/>
        </w:rPr>
      </w:pPr>
      <w:r w:rsidRPr="001A577A">
        <w:rPr>
          <w:b/>
        </w:rPr>
        <w:t xml:space="preserve">    string action = routeData.Values["action"] as string;</w:t>
      </w:r>
    </w:p>
    <w:p w:rsidR="004E5E7D" w:rsidRPr="001A577A" w:rsidRDefault="004E5E7D" w:rsidP="004E5E7D">
      <w:pPr>
        <w:pStyle w:val="ppCodeIndent"/>
        <w:rPr>
          <w:b/>
        </w:rPr>
      </w:pPr>
      <w:r w:rsidRPr="001A577A">
        <w:rPr>
          <w:b/>
        </w:rPr>
        <w:t xml:space="preserve">    string entry = string.Format(CultureInfo.CurrentUICulture, "Log Action Filter: {0} {1} on {2}", executionStep, action, controller);</w:t>
      </w:r>
    </w:p>
    <w:p w:rsidR="004E5E7D" w:rsidRPr="001A577A" w:rsidRDefault="004E5E7D" w:rsidP="004E5E7D">
      <w:pPr>
        <w:pStyle w:val="ppCodeIndent"/>
        <w:rPr>
          <w:b/>
        </w:rPr>
      </w:pPr>
      <w:r w:rsidRPr="001A577A">
        <w:rPr>
          <w:b/>
        </w:rPr>
        <w:t xml:space="preserve">    </w:t>
      </w:r>
    </w:p>
    <w:p w:rsidR="004E5E7D" w:rsidRPr="001A577A" w:rsidRDefault="004E5E7D" w:rsidP="004E5E7D">
      <w:pPr>
        <w:pStyle w:val="ppCodeIndent"/>
        <w:rPr>
          <w:b/>
        </w:rPr>
      </w:pPr>
      <w:r w:rsidRPr="001A577A">
        <w:rPr>
          <w:b/>
        </w:rPr>
        <w:t xml:space="preserve">    Debug.WriteLine(entry);</w:t>
      </w:r>
    </w:p>
    <w:p w:rsidR="004E5E7D" w:rsidRPr="004E5E7D" w:rsidRDefault="004E5E7D" w:rsidP="004E5E7D">
      <w:pPr>
        <w:pStyle w:val="ppCodeIndent"/>
      </w:pPr>
      <w:r w:rsidRPr="001A577A">
        <w:rPr>
          <w:b/>
        </w:rPr>
        <w:t>}</w:t>
      </w:r>
    </w:p>
    <w:p w:rsidR="00B7181A" w:rsidRDefault="00B7181A" w:rsidP="00B7181A">
      <w:pPr>
        <w:pStyle w:val="ppBodyTextIndent"/>
      </w:pPr>
    </w:p>
    <w:p w:rsidR="00CB4A3C" w:rsidRDefault="00042AA0" w:rsidP="00042AA0">
      <w:pPr>
        <w:pStyle w:val="ppNumberList"/>
      </w:pPr>
      <w:r>
        <w:t xml:space="preserve">Override the </w:t>
      </w:r>
      <w:r w:rsidRPr="00042AA0">
        <w:rPr>
          <w:b/>
        </w:rPr>
        <w:t>OnActionExecuting</w:t>
      </w:r>
      <w:r>
        <w:t xml:space="preserve"> and </w:t>
      </w:r>
      <w:r w:rsidRPr="00042AA0">
        <w:rPr>
          <w:b/>
        </w:rPr>
        <w:t>OnActionExecuted</w:t>
      </w:r>
      <w:r>
        <w:t xml:space="preserve"> methods from the base class to call the </w:t>
      </w:r>
      <w:r w:rsidRPr="00042AA0">
        <w:rPr>
          <w:b/>
        </w:rPr>
        <w:t>LogEntry</w:t>
      </w:r>
      <w:r>
        <w:t xml:space="preserve"> method created in the previous step, which will be responsible for logging the</w:t>
      </w:r>
      <w:r w:rsidR="00B7181A">
        <w:t xml:space="preserve"> controller actions</w:t>
      </w:r>
      <w:r w:rsidR="00D73DE8">
        <w:t xml:space="preserve"> execution</w:t>
      </w:r>
      <w:r w:rsidR="00B7181A">
        <w:t xml:space="preserve">. To do this, add the following code in the </w:t>
      </w:r>
      <w:r w:rsidR="00B7181A" w:rsidRPr="00B7181A">
        <w:rPr>
          <w:b/>
        </w:rPr>
        <w:t>LogActionFilterAttribute</w:t>
      </w:r>
      <w:r w:rsidR="00B7181A">
        <w:t xml:space="preserve"> class.</w:t>
      </w:r>
    </w:p>
    <w:p w:rsidR="0073497B" w:rsidRDefault="0073497B" w:rsidP="0073497B">
      <w:pPr>
        <w:pStyle w:val="ppBodyTextIndent"/>
      </w:pPr>
      <w:r w:rsidRPr="00554589">
        <w:t xml:space="preserve">(Code Snippet – </w:t>
      </w:r>
      <w:r w:rsidRPr="00684E94">
        <w:rPr>
          <w:i/>
        </w:rPr>
        <w:t>Enhancing Asp.Net MVC Lab – LogActionFilterAttribute Methods</w:t>
      </w:r>
      <w:r w:rsidRPr="00554589">
        <w:t>)</w:t>
      </w:r>
    </w:p>
    <w:p w:rsidR="00B7181A" w:rsidRDefault="00B7181A" w:rsidP="00B7181A">
      <w:pPr>
        <w:pStyle w:val="ppCodeLanguageIndent"/>
      </w:pPr>
      <w:r>
        <w:t>C#</w:t>
      </w:r>
    </w:p>
    <w:p w:rsidR="00B7181A" w:rsidRPr="001A577A" w:rsidRDefault="00B7181A" w:rsidP="00B7181A">
      <w:pPr>
        <w:pStyle w:val="ppCodeIndent"/>
        <w:rPr>
          <w:b/>
        </w:rPr>
      </w:pPr>
      <w:r w:rsidRPr="001A577A">
        <w:rPr>
          <w:b/>
        </w:rPr>
        <w:t>public override void OnActionExecuting(ActionExecutingContext filterContext)</w:t>
      </w:r>
    </w:p>
    <w:p w:rsidR="00B7181A" w:rsidRPr="001A577A" w:rsidRDefault="00B7181A" w:rsidP="00B7181A">
      <w:pPr>
        <w:pStyle w:val="ppCodeIndent"/>
        <w:rPr>
          <w:b/>
        </w:rPr>
      </w:pPr>
      <w:r w:rsidRPr="001A577A">
        <w:rPr>
          <w:b/>
        </w:rPr>
        <w:t>{</w:t>
      </w:r>
    </w:p>
    <w:p w:rsidR="00B7181A" w:rsidRPr="001A577A" w:rsidRDefault="00B7181A" w:rsidP="00B7181A">
      <w:pPr>
        <w:pStyle w:val="ppCodeIndent"/>
        <w:rPr>
          <w:b/>
        </w:rPr>
      </w:pPr>
      <w:r w:rsidRPr="001A577A">
        <w:rPr>
          <w:b/>
        </w:rPr>
        <w:t xml:space="preserve">    LogEntry("Executing", filterContext.RouteData);</w:t>
      </w:r>
    </w:p>
    <w:p w:rsidR="00B7181A" w:rsidRPr="001A577A" w:rsidRDefault="00B7181A" w:rsidP="00B7181A">
      <w:pPr>
        <w:pStyle w:val="ppCodeIndent"/>
        <w:rPr>
          <w:b/>
        </w:rPr>
      </w:pPr>
      <w:r w:rsidRPr="001A577A">
        <w:rPr>
          <w:b/>
        </w:rPr>
        <w:t>}</w:t>
      </w:r>
    </w:p>
    <w:p w:rsidR="00B7181A" w:rsidRPr="001A577A" w:rsidRDefault="00B7181A" w:rsidP="00B7181A">
      <w:pPr>
        <w:pStyle w:val="ppCodeIndent"/>
        <w:rPr>
          <w:b/>
        </w:rPr>
      </w:pPr>
    </w:p>
    <w:p w:rsidR="00B7181A" w:rsidRPr="001A577A" w:rsidRDefault="00B7181A" w:rsidP="00B7181A">
      <w:pPr>
        <w:pStyle w:val="ppCodeIndent"/>
        <w:rPr>
          <w:b/>
        </w:rPr>
      </w:pPr>
      <w:r w:rsidRPr="001A577A">
        <w:rPr>
          <w:b/>
        </w:rPr>
        <w:t>public override void OnActionExecuted(ActionExecutedContext filterContext)</w:t>
      </w:r>
    </w:p>
    <w:p w:rsidR="00B7181A" w:rsidRPr="001A577A" w:rsidRDefault="00B7181A" w:rsidP="00B7181A">
      <w:pPr>
        <w:pStyle w:val="ppCodeIndent"/>
        <w:rPr>
          <w:b/>
        </w:rPr>
      </w:pPr>
      <w:r w:rsidRPr="001A577A">
        <w:rPr>
          <w:b/>
        </w:rPr>
        <w:t>{</w:t>
      </w:r>
    </w:p>
    <w:p w:rsidR="00B7181A" w:rsidRPr="001A577A" w:rsidRDefault="00B7181A" w:rsidP="00B7181A">
      <w:pPr>
        <w:pStyle w:val="ppCodeIndent"/>
        <w:rPr>
          <w:b/>
        </w:rPr>
      </w:pPr>
      <w:r w:rsidRPr="001A577A">
        <w:rPr>
          <w:b/>
        </w:rPr>
        <w:t xml:space="preserve">    LogEntry("Executed", filterContext.RouteData);</w:t>
      </w:r>
    </w:p>
    <w:p w:rsidR="00B7181A" w:rsidRDefault="00B7181A" w:rsidP="00B7181A">
      <w:pPr>
        <w:pStyle w:val="ppCodeIndent"/>
      </w:pPr>
      <w:r w:rsidRPr="001A577A">
        <w:rPr>
          <w:b/>
        </w:rPr>
        <w:t>}</w:t>
      </w:r>
    </w:p>
    <w:p w:rsidR="00B7181A" w:rsidRDefault="00B7181A" w:rsidP="00B7181A">
      <w:pPr>
        <w:pStyle w:val="ppBodyTextIndent"/>
      </w:pPr>
    </w:p>
    <w:p w:rsidR="002E15F3" w:rsidRDefault="002E15F3" w:rsidP="002E15F3">
      <w:pPr>
        <w:pStyle w:val="ppNumberList"/>
      </w:pPr>
      <w:r>
        <w:t xml:space="preserve">Open the </w:t>
      </w:r>
      <w:r w:rsidRPr="00C80217">
        <w:rPr>
          <w:b/>
        </w:rPr>
        <w:t>AddressController.cs</w:t>
      </w:r>
      <w:r>
        <w:t xml:space="preserve"> file, and add the following using statement:</w:t>
      </w:r>
    </w:p>
    <w:p w:rsidR="002E15F3" w:rsidRDefault="002E15F3" w:rsidP="002E15F3">
      <w:pPr>
        <w:pStyle w:val="ppCodeLanguageIndent"/>
      </w:pPr>
      <w:r>
        <w:lastRenderedPageBreak/>
        <w:t>C#</w:t>
      </w:r>
    </w:p>
    <w:p w:rsidR="002E15F3" w:rsidRDefault="002E15F3" w:rsidP="002E15F3">
      <w:pPr>
        <w:pStyle w:val="ppCodeIndent"/>
        <w:rPr>
          <w:b/>
        </w:rPr>
      </w:pPr>
      <w:r w:rsidRPr="007C703D">
        <w:rPr>
          <w:b/>
        </w:rPr>
        <w:t>using MvcSampleApp.ActionFilters;</w:t>
      </w:r>
    </w:p>
    <w:p w:rsidR="002E15F3" w:rsidRDefault="002E15F3" w:rsidP="002E15F3">
      <w:pPr>
        <w:pStyle w:val="ppBodyTextIndent"/>
      </w:pPr>
    </w:p>
    <w:p w:rsidR="00B7181A" w:rsidRDefault="00B7181A" w:rsidP="00B7181A">
      <w:pPr>
        <w:pStyle w:val="ppNumberList"/>
      </w:pPr>
      <w:r>
        <w:t xml:space="preserve">In the </w:t>
      </w:r>
      <w:r w:rsidRPr="00B7181A">
        <w:rPr>
          <w:b/>
        </w:rPr>
        <w:t>AddressController</w:t>
      </w:r>
      <w:r>
        <w:t xml:space="preserve"> class, add the </w:t>
      </w:r>
      <w:r w:rsidRPr="00B7181A">
        <w:rPr>
          <w:b/>
        </w:rPr>
        <w:t>LogActionFilter</w:t>
      </w:r>
      <w:r>
        <w:t xml:space="preserve"> attribute to every action method that you wish to log.</w:t>
      </w:r>
      <w:r w:rsidR="00902EA7">
        <w:t xml:space="preserve"> In this case, the </w:t>
      </w:r>
      <w:r w:rsidR="00902EA7" w:rsidRPr="00902EA7">
        <w:rPr>
          <w:b/>
        </w:rPr>
        <w:t>Create</w:t>
      </w:r>
      <w:r w:rsidR="00902EA7">
        <w:t xml:space="preserve"> (POST), </w:t>
      </w:r>
      <w:r w:rsidR="00902EA7" w:rsidRPr="00902EA7">
        <w:rPr>
          <w:b/>
        </w:rPr>
        <w:t>Edit</w:t>
      </w:r>
      <w:r w:rsidR="00902EA7">
        <w:t xml:space="preserve"> (POST), and </w:t>
      </w:r>
      <w:r w:rsidR="00902EA7" w:rsidRPr="00902EA7">
        <w:rPr>
          <w:b/>
        </w:rPr>
        <w:t>Delete</w:t>
      </w:r>
      <w:r w:rsidR="00902EA7">
        <w:t xml:space="preserve"> action methods. The followin</w:t>
      </w:r>
      <w:r w:rsidR="004A6C16">
        <w:t xml:space="preserve">g code shows </w:t>
      </w:r>
      <w:r w:rsidR="001A577A">
        <w:t xml:space="preserve">the attribute applied to every </w:t>
      </w:r>
      <w:r w:rsidR="00D73DE8">
        <w:t xml:space="preserve">action </w:t>
      </w:r>
      <w:r w:rsidR="001A577A">
        <w:t>that will be logged</w:t>
      </w:r>
      <w:r w:rsidR="004A6C16">
        <w:t>.</w:t>
      </w:r>
    </w:p>
    <w:p w:rsidR="004A6C16" w:rsidRDefault="004A6C16" w:rsidP="004A6C16">
      <w:pPr>
        <w:pStyle w:val="ppCodeLanguageIndent"/>
      </w:pPr>
      <w:r>
        <w:t>C#</w:t>
      </w:r>
    </w:p>
    <w:p w:rsidR="004A6C16" w:rsidRDefault="004A6C16" w:rsidP="004A6C16">
      <w:pPr>
        <w:pStyle w:val="ppCodeIndent"/>
      </w:pPr>
      <w:r>
        <w:t>public class AddressController : Controller</w:t>
      </w:r>
    </w:p>
    <w:p w:rsidR="004A6C16" w:rsidRDefault="004A6C16" w:rsidP="004A6C16">
      <w:pPr>
        <w:pStyle w:val="ppCodeIndent"/>
      </w:pPr>
      <w:r>
        <w:t>{</w:t>
      </w:r>
    </w:p>
    <w:p w:rsidR="004A6C16" w:rsidRDefault="004A6C16" w:rsidP="004A6C16">
      <w:pPr>
        <w:pStyle w:val="ppCodeIndent"/>
      </w:pPr>
      <w:r>
        <w:t xml:space="preserve">    private AdventureWorks</w:t>
      </w:r>
      <w:r w:rsidR="00E03FE6">
        <w:t>Repository</w:t>
      </w:r>
      <w:r>
        <w:t xml:space="preserve"> </w:t>
      </w:r>
      <w:r w:rsidR="00E03FE6">
        <w:t>repository</w:t>
      </w:r>
      <w:r>
        <w:t xml:space="preserve"> = new AdventureWorks</w:t>
      </w:r>
      <w:r w:rsidR="00E03FE6">
        <w:t>Repository</w:t>
      </w:r>
      <w:r>
        <w:t>();</w:t>
      </w:r>
    </w:p>
    <w:p w:rsidR="004A6C16" w:rsidRDefault="004A6C16" w:rsidP="004A6C16">
      <w:pPr>
        <w:pStyle w:val="ppCodeIndent"/>
      </w:pPr>
    </w:p>
    <w:p w:rsidR="004A6C16" w:rsidRDefault="004A6C16" w:rsidP="004A6C16">
      <w:pPr>
        <w:pStyle w:val="ppCodeIndent"/>
      </w:pPr>
      <w:r>
        <w:t xml:space="preserve">     public ActionResult Create(int customerId)</w:t>
      </w:r>
    </w:p>
    <w:p w:rsidR="004A6C16" w:rsidRDefault="004A6C16" w:rsidP="004A6C16">
      <w:pPr>
        <w:pStyle w:val="ppCodeIndent"/>
      </w:pPr>
      <w:r>
        <w:t xml:space="preserve">    {</w:t>
      </w:r>
    </w:p>
    <w:p w:rsidR="004A6C16" w:rsidRDefault="004A6C16" w:rsidP="004A6C16">
      <w:pPr>
        <w:pStyle w:val="ppCodeIndent"/>
      </w:pPr>
      <w:r>
        <w:t xml:space="preserve">      …</w:t>
      </w:r>
    </w:p>
    <w:p w:rsidR="004A6C16" w:rsidRDefault="004A6C16" w:rsidP="004A6C16">
      <w:pPr>
        <w:pStyle w:val="ppCodeIndent"/>
      </w:pPr>
      <w:r>
        <w:t xml:space="preserve">    }</w:t>
      </w:r>
    </w:p>
    <w:p w:rsidR="004A6C16" w:rsidRDefault="004A6C16" w:rsidP="004A6C16">
      <w:pPr>
        <w:pStyle w:val="ppCodeIndent"/>
      </w:pPr>
    </w:p>
    <w:p w:rsidR="004A6C16" w:rsidRPr="001A577A" w:rsidRDefault="004A6C16" w:rsidP="004A6C16">
      <w:pPr>
        <w:pStyle w:val="ppCodeIndent"/>
        <w:rPr>
          <w:b/>
        </w:rPr>
      </w:pPr>
      <w:r>
        <w:t xml:space="preserve">    </w:t>
      </w:r>
      <w:r w:rsidRPr="001A577A">
        <w:rPr>
          <w:b/>
        </w:rPr>
        <w:t>[LogActionFilter]</w:t>
      </w:r>
    </w:p>
    <w:p w:rsidR="004A6C16" w:rsidRDefault="004A6C16" w:rsidP="004A6C16">
      <w:pPr>
        <w:pStyle w:val="ppCodeIndent"/>
      </w:pPr>
      <w:r>
        <w:t xml:space="preserve">    [AcceptVerbs(HttpVerbs.Post), ActionName("Create")]</w:t>
      </w:r>
    </w:p>
    <w:p w:rsidR="004A6C16" w:rsidRDefault="004A6C16" w:rsidP="004A6C16">
      <w:pPr>
        <w:pStyle w:val="ppCodeIndent"/>
      </w:pPr>
      <w:r>
        <w:t xml:space="preserve">    public ActionResult SaveNew(int customerId)</w:t>
      </w:r>
    </w:p>
    <w:p w:rsidR="004A6C16" w:rsidRDefault="004A6C16" w:rsidP="004A6C16">
      <w:pPr>
        <w:pStyle w:val="ppCodeIndent"/>
      </w:pPr>
      <w:r>
        <w:t xml:space="preserve">    {</w:t>
      </w:r>
    </w:p>
    <w:p w:rsidR="004A6C16" w:rsidRDefault="004A6C16" w:rsidP="004A6C16">
      <w:pPr>
        <w:pStyle w:val="ppCodeIndent"/>
      </w:pPr>
      <w:r>
        <w:t xml:space="preserve">       …</w:t>
      </w:r>
    </w:p>
    <w:p w:rsidR="004A6C16" w:rsidRDefault="004A6C16" w:rsidP="004A6C16">
      <w:pPr>
        <w:pStyle w:val="ppCodeIndent"/>
      </w:pPr>
      <w:r>
        <w:t xml:space="preserve">    }</w:t>
      </w:r>
    </w:p>
    <w:p w:rsidR="004A6C16" w:rsidRDefault="004A6C16" w:rsidP="004A6C16">
      <w:pPr>
        <w:pStyle w:val="ppCodeIndent"/>
      </w:pPr>
    </w:p>
    <w:p w:rsidR="004A6C16" w:rsidRDefault="004A6C16" w:rsidP="004A6C16">
      <w:pPr>
        <w:pStyle w:val="ppCodeIndent"/>
      </w:pPr>
      <w:r>
        <w:t xml:space="preserve">    public ActionResult Edit(int addressId, int customerId)</w:t>
      </w:r>
    </w:p>
    <w:p w:rsidR="004A6C16" w:rsidRDefault="004A6C16" w:rsidP="004A6C16">
      <w:pPr>
        <w:pStyle w:val="ppCodeIndent"/>
      </w:pPr>
      <w:r>
        <w:t xml:space="preserve">    {</w:t>
      </w:r>
    </w:p>
    <w:p w:rsidR="004A6C16" w:rsidRDefault="004A6C16" w:rsidP="004A6C16">
      <w:pPr>
        <w:pStyle w:val="ppCodeIndent"/>
      </w:pPr>
      <w:r>
        <w:t xml:space="preserve">        …</w:t>
      </w:r>
    </w:p>
    <w:p w:rsidR="004A6C16" w:rsidRDefault="004A6C16" w:rsidP="004A6C16">
      <w:pPr>
        <w:pStyle w:val="ppCodeIndent"/>
      </w:pPr>
      <w:r>
        <w:t xml:space="preserve">    }</w:t>
      </w:r>
    </w:p>
    <w:p w:rsidR="004A6C16" w:rsidRDefault="004A6C16" w:rsidP="004A6C16">
      <w:pPr>
        <w:pStyle w:val="ppCodeIndent"/>
      </w:pPr>
      <w:r>
        <w:t xml:space="preserve">   </w:t>
      </w:r>
    </w:p>
    <w:p w:rsidR="004A6C16" w:rsidRPr="001A577A" w:rsidRDefault="004A6C16" w:rsidP="004A6C16">
      <w:pPr>
        <w:pStyle w:val="ppCodeIndent"/>
        <w:rPr>
          <w:b/>
        </w:rPr>
      </w:pPr>
      <w:r>
        <w:t xml:space="preserve">    </w:t>
      </w:r>
      <w:r w:rsidRPr="001A577A">
        <w:rPr>
          <w:b/>
        </w:rPr>
        <w:t>[LogActionFilter]</w:t>
      </w:r>
    </w:p>
    <w:p w:rsidR="004A6C16" w:rsidRDefault="004A6C16" w:rsidP="004A6C16">
      <w:pPr>
        <w:pStyle w:val="ppCodeIndent"/>
      </w:pPr>
      <w:r>
        <w:t xml:space="preserve">    [AcceptVerbs(HttpVerbs.Post)]</w:t>
      </w:r>
    </w:p>
    <w:p w:rsidR="004A6C16" w:rsidRDefault="004A6C16" w:rsidP="004A6C16">
      <w:pPr>
        <w:pStyle w:val="ppCodeIndent"/>
      </w:pPr>
      <w:r>
        <w:t xml:space="preserve">    public ActionResult Edit(int addressId, int customerId, FormCollection collection)</w:t>
      </w:r>
    </w:p>
    <w:p w:rsidR="004A6C16" w:rsidRDefault="004A6C16" w:rsidP="004A6C16">
      <w:pPr>
        <w:pStyle w:val="ppCodeIndent"/>
      </w:pPr>
      <w:r>
        <w:t xml:space="preserve">    {</w:t>
      </w:r>
    </w:p>
    <w:p w:rsidR="004A6C16" w:rsidRDefault="004A6C16" w:rsidP="004A6C16">
      <w:pPr>
        <w:pStyle w:val="ppCodeIndent"/>
      </w:pPr>
      <w:r>
        <w:t xml:space="preserve">        …</w:t>
      </w:r>
    </w:p>
    <w:p w:rsidR="004A6C16" w:rsidRDefault="004A6C16" w:rsidP="004A6C16">
      <w:pPr>
        <w:pStyle w:val="ppCodeIndent"/>
      </w:pPr>
      <w:r>
        <w:t xml:space="preserve">    }</w:t>
      </w:r>
    </w:p>
    <w:p w:rsidR="004A6C16" w:rsidRDefault="004A6C16" w:rsidP="004A6C16">
      <w:pPr>
        <w:pStyle w:val="ppCodeIndent"/>
      </w:pPr>
    </w:p>
    <w:p w:rsidR="004A6C16" w:rsidRPr="004A6C16" w:rsidRDefault="004A6C16" w:rsidP="004A6C16">
      <w:pPr>
        <w:pStyle w:val="ppCodeIndent"/>
        <w:rPr>
          <w:b/>
        </w:rPr>
      </w:pPr>
      <w:r w:rsidRPr="004A6C16">
        <w:rPr>
          <w:b/>
        </w:rPr>
        <w:t xml:space="preserve">    [LogActionFilter]</w:t>
      </w:r>
    </w:p>
    <w:p w:rsidR="004A6C16" w:rsidRDefault="004A6C16" w:rsidP="004A6C16">
      <w:pPr>
        <w:pStyle w:val="ppCodeIndent"/>
      </w:pPr>
      <w:r>
        <w:t xml:space="preserve">    public ActionResult Delete(int addressId, int customerId)</w:t>
      </w:r>
    </w:p>
    <w:p w:rsidR="004A6C16" w:rsidRDefault="004A6C16" w:rsidP="004A6C16">
      <w:pPr>
        <w:pStyle w:val="ppCodeIndent"/>
      </w:pPr>
      <w:r>
        <w:t xml:space="preserve">    {</w:t>
      </w:r>
    </w:p>
    <w:p w:rsidR="004A6C16" w:rsidRDefault="004A6C16" w:rsidP="004A6C16">
      <w:pPr>
        <w:pStyle w:val="ppCodeIndent"/>
      </w:pPr>
      <w:r>
        <w:t xml:space="preserve">        …</w:t>
      </w:r>
    </w:p>
    <w:p w:rsidR="004A6C16" w:rsidRDefault="004A6C16" w:rsidP="004A6C16">
      <w:pPr>
        <w:pStyle w:val="ppCodeIndent"/>
      </w:pPr>
      <w:r>
        <w:t xml:space="preserve">    }</w:t>
      </w:r>
    </w:p>
    <w:p w:rsidR="004A6C16" w:rsidRPr="004A6C16" w:rsidRDefault="004A6C16" w:rsidP="004A6C16">
      <w:pPr>
        <w:pStyle w:val="ppCodeIndent"/>
      </w:pPr>
      <w:r>
        <w:t>}</w:t>
      </w:r>
    </w:p>
    <w:p w:rsidR="001A577A" w:rsidRDefault="001A577A" w:rsidP="001A577A">
      <w:pPr>
        <w:pStyle w:val="ppListEnd"/>
      </w:pPr>
    </w:p>
    <w:sdt>
      <w:sdtPr>
        <w:alias w:val="Topic"/>
        <w:tag w:val="eec76d8f-198f-492b-aa79-16fa80f72b7e"/>
        <w:id w:val="23817129"/>
        <w:placeholder>
          <w:docPart w:val="DefaultPlaceholder_22675703"/>
        </w:placeholder>
        <w:text/>
      </w:sdtPr>
      <w:sdtContent>
        <w:bookmarkStart w:id="30" w:name="_Toc224120025" w:displacedByCustomXml="prev"/>
        <w:p w:rsidR="009001D6" w:rsidRDefault="00343A08" w:rsidP="00343A08">
          <w:pPr>
            <w:pStyle w:val="Heading2"/>
          </w:pPr>
          <w:r>
            <w:t>Exercise 3: Verification</w:t>
          </w:r>
        </w:p>
      </w:sdtContent>
    </w:sdt>
    <w:bookmarkEnd w:id="30" w:displacedByCustomXml="prev"/>
    <w:p w:rsidR="009001D6" w:rsidRPr="009001D6" w:rsidRDefault="009001D6" w:rsidP="009001D6">
      <w:r w:rsidRPr="008C28D7">
        <w:rPr>
          <w:rFonts w:eastAsia="Arial Unicode MS"/>
          <w:noProof/>
        </w:rPr>
        <w:t>In order to verify that you have correctly perf</w:t>
      </w:r>
      <w:r>
        <w:rPr>
          <w:rFonts w:eastAsia="Arial Unicode MS"/>
          <w:noProof/>
        </w:rPr>
        <w:t>ormed all steps of exercise one</w:t>
      </w:r>
      <w:r w:rsidRPr="008C28D7">
        <w:rPr>
          <w:rFonts w:eastAsia="Arial Unicode MS"/>
          <w:noProof/>
        </w:rPr>
        <w:t>, proceed as follows:</w:t>
      </w:r>
    </w:p>
    <w:p w:rsidR="00AB7ECB" w:rsidRDefault="00AB7ECB" w:rsidP="00AB7ECB">
      <w:pPr>
        <w:pStyle w:val="Heading3"/>
      </w:pPr>
      <w:bookmarkStart w:id="31" w:name="_Toc224120026"/>
      <w:r>
        <w:t>Verification 1</w:t>
      </w:r>
      <w:bookmarkEnd w:id="31"/>
    </w:p>
    <w:p w:rsidR="00CB2411" w:rsidRDefault="00CB2411" w:rsidP="009C6BD5">
      <w:pPr>
        <w:pStyle w:val="ppBodyText"/>
      </w:pPr>
      <w:r>
        <w:t>You will run the application and will create, edit and delete an address verifying that the logger is writing on the debug console when the controller's actions are invoked.</w:t>
      </w:r>
    </w:p>
    <w:p w:rsidR="00CB2411" w:rsidRDefault="00CB2411" w:rsidP="00CB2411">
      <w:pPr>
        <w:pStyle w:val="ppNumberList"/>
        <w:numPr>
          <w:ilvl w:val="1"/>
          <w:numId w:val="37"/>
        </w:numPr>
      </w:pPr>
      <w:r w:rsidRPr="008C28D7">
        <w:t xml:space="preserve">To test the MVC Web </w:t>
      </w:r>
      <w:r w:rsidRPr="00DC5349">
        <w:t>Application</w:t>
      </w:r>
      <w:r w:rsidRPr="008C28D7">
        <w:t xml:space="preserve"> you need to start a new instance of the </w:t>
      </w:r>
      <w:r w:rsidRPr="00906484">
        <w:rPr>
          <w:b/>
        </w:rPr>
        <w:t>MvcSampleApp</w:t>
      </w:r>
      <w:r w:rsidRPr="008C28D7">
        <w:t xml:space="preserve"> project. To do this, in </w:t>
      </w:r>
      <w:r w:rsidRPr="00906484">
        <w:rPr>
          <w:b/>
        </w:rPr>
        <w:t>Solution Explorer</w:t>
      </w:r>
      <w:r>
        <w:t xml:space="preserve"> right-click </w:t>
      </w:r>
      <w:r w:rsidRPr="00906484">
        <w:rPr>
          <w:b/>
        </w:rPr>
        <w:t>MvcSampleApp</w:t>
      </w:r>
      <w:r w:rsidRPr="008C28D7">
        <w:t xml:space="preserve"> project, point to </w:t>
      </w:r>
      <w:r w:rsidRPr="00906484">
        <w:rPr>
          <w:b/>
        </w:rPr>
        <w:t>Debug</w:t>
      </w:r>
      <w:r w:rsidRPr="008C28D7">
        <w:t xml:space="preserve"> and select </w:t>
      </w:r>
      <w:r w:rsidRPr="00906484">
        <w:rPr>
          <w:b/>
        </w:rPr>
        <w:t>Start New Instance</w:t>
      </w:r>
      <w:r w:rsidRPr="008C28D7">
        <w:t>.</w:t>
      </w:r>
    </w:p>
    <w:p w:rsidR="00CB2411" w:rsidRDefault="00CB2411" w:rsidP="00CB2411">
      <w:pPr>
        <w:pStyle w:val="ppNumberList"/>
        <w:numPr>
          <w:ilvl w:val="1"/>
          <w:numId w:val="37"/>
        </w:numPr>
      </w:pPr>
      <w:r>
        <w:t xml:space="preserve">Open the </w:t>
      </w:r>
      <w:r w:rsidRPr="00576ADE">
        <w:t>Customer controller’s</w:t>
      </w:r>
      <w:r w:rsidRPr="00906484">
        <w:rPr>
          <w:b/>
        </w:rPr>
        <w:t xml:space="preserve"> Index</w:t>
      </w:r>
      <w:r>
        <w:t xml:space="preserve"> view with the list of customers. To do this, c</w:t>
      </w:r>
      <w:r w:rsidRPr="008C28D7">
        <w:t>lick</w:t>
      </w:r>
      <w:r>
        <w:t xml:space="preserve"> the </w:t>
      </w:r>
      <w:r w:rsidRPr="00906484">
        <w:rPr>
          <w:b/>
        </w:rPr>
        <w:t>Customers</w:t>
      </w:r>
      <w:r w:rsidRPr="008C28D7">
        <w:t xml:space="preserve"> link</w:t>
      </w:r>
      <w:r>
        <w:t xml:space="preserve"> in the page header.</w:t>
      </w:r>
    </w:p>
    <w:p w:rsidR="00CB2411" w:rsidRDefault="00CB2411" w:rsidP="00CB2411">
      <w:pPr>
        <w:pStyle w:val="ppNumberList"/>
        <w:numPr>
          <w:ilvl w:val="1"/>
          <w:numId w:val="37"/>
        </w:numPr>
      </w:pPr>
      <w:r>
        <w:t xml:space="preserve">Open a </w:t>
      </w:r>
      <w:r w:rsidRPr="008C28D7">
        <w:t>customer’s details</w:t>
      </w:r>
      <w:r>
        <w:t xml:space="preserve"> page by</w:t>
      </w:r>
      <w:r w:rsidRPr="008C28D7">
        <w:t xml:space="preserve"> click</w:t>
      </w:r>
      <w:r>
        <w:t>ing</w:t>
      </w:r>
      <w:r w:rsidRPr="008C28D7">
        <w:t xml:space="preserve"> on its name.</w:t>
      </w:r>
    </w:p>
    <w:p w:rsidR="00CB2411" w:rsidRPr="00906484" w:rsidRDefault="00CB2411" w:rsidP="00CB2411">
      <w:pPr>
        <w:pStyle w:val="ppNumberList"/>
        <w:numPr>
          <w:ilvl w:val="1"/>
          <w:numId w:val="37"/>
        </w:numPr>
      </w:pPr>
      <w:r>
        <w:rPr>
          <w:rFonts w:eastAsia="Times New Roman"/>
          <w:lang w:eastAsia="es-AR" w:bidi="ar-SA"/>
        </w:rPr>
        <w:t xml:space="preserve">To create a new address for the selected customer, click the </w:t>
      </w:r>
      <w:r w:rsidRPr="00DE67D3">
        <w:rPr>
          <w:rFonts w:eastAsia="Times New Roman"/>
          <w:b/>
          <w:lang w:eastAsia="es-AR" w:bidi="ar-SA"/>
        </w:rPr>
        <w:t>Add New Address</w:t>
      </w:r>
      <w:r w:rsidRPr="00DE67D3">
        <w:rPr>
          <w:rFonts w:eastAsia="Times New Roman"/>
          <w:lang w:eastAsia="es-AR" w:bidi="ar-SA"/>
        </w:rPr>
        <w:t xml:space="preserve"> link</w:t>
      </w:r>
      <w:r>
        <w:rPr>
          <w:rFonts w:eastAsia="Times New Roman"/>
          <w:lang w:eastAsia="es-AR" w:bidi="ar-SA"/>
        </w:rPr>
        <w:t>.</w:t>
      </w:r>
    </w:p>
    <w:p w:rsidR="00CB2411" w:rsidRDefault="00CB2411" w:rsidP="00CB2411">
      <w:pPr>
        <w:pStyle w:val="ppNumberList"/>
        <w:numPr>
          <w:ilvl w:val="1"/>
          <w:numId w:val="37"/>
        </w:numPr>
      </w:pPr>
      <w:r>
        <w:t xml:space="preserve">Complete the form's input data and click on the </w:t>
      </w:r>
      <w:r>
        <w:rPr>
          <w:b/>
        </w:rPr>
        <w:t>Create</w:t>
      </w:r>
      <w:r>
        <w:t xml:space="preserve"> button.</w:t>
      </w:r>
    </w:p>
    <w:p w:rsidR="00CB2411" w:rsidRDefault="00CB2411" w:rsidP="00CB2411">
      <w:pPr>
        <w:pStyle w:val="ppNumberList"/>
        <w:numPr>
          <w:ilvl w:val="1"/>
          <w:numId w:val="37"/>
        </w:numPr>
      </w:pPr>
      <w:r>
        <w:t xml:space="preserve">Open the </w:t>
      </w:r>
      <w:r w:rsidRPr="009C6BD5">
        <w:rPr>
          <w:b/>
        </w:rPr>
        <w:t>Output</w:t>
      </w:r>
      <w:r>
        <w:t xml:space="preserve"> window on Visual Studio</w:t>
      </w:r>
      <w:r w:rsidR="009C6BD5">
        <w:t xml:space="preserve">. To do this, go to the </w:t>
      </w:r>
      <w:r w:rsidRPr="00F50E30">
        <w:rPr>
          <w:b/>
        </w:rPr>
        <w:t>View</w:t>
      </w:r>
      <w:r w:rsidR="009C6BD5">
        <w:t xml:space="preserve"> menu and click </w:t>
      </w:r>
      <w:r w:rsidR="009C6BD5" w:rsidRPr="00F50E30">
        <w:rPr>
          <w:b/>
        </w:rPr>
        <w:t>O</w:t>
      </w:r>
      <w:r w:rsidRPr="00F50E30">
        <w:rPr>
          <w:b/>
        </w:rPr>
        <w:t>utpu</w:t>
      </w:r>
      <w:r w:rsidR="009C6BD5" w:rsidRPr="00F50E30">
        <w:rPr>
          <w:b/>
        </w:rPr>
        <w:t>t</w:t>
      </w:r>
      <w:r w:rsidR="009C6BD5">
        <w:t>.</w:t>
      </w:r>
      <w:r>
        <w:t xml:space="preserve"> </w:t>
      </w:r>
      <w:r w:rsidR="009C6BD5">
        <w:t xml:space="preserve">In the </w:t>
      </w:r>
      <w:r w:rsidR="009C6BD5" w:rsidRPr="009C6BD5">
        <w:rPr>
          <w:b/>
        </w:rPr>
        <w:t>Output</w:t>
      </w:r>
      <w:r w:rsidR="009C6BD5">
        <w:t xml:space="preserve"> window, </w:t>
      </w:r>
      <w:r>
        <w:t xml:space="preserve">select </w:t>
      </w:r>
      <w:r w:rsidRPr="009C6BD5">
        <w:rPr>
          <w:b/>
        </w:rPr>
        <w:t>Debug</w:t>
      </w:r>
      <w:r>
        <w:t xml:space="preserve"> on the </w:t>
      </w:r>
      <w:r w:rsidR="009C6BD5" w:rsidRPr="009C6BD5">
        <w:rPr>
          <w:b/>
        </w:rPr>
        <w:t>Show output from</w:t>
      </w:r>
      <w:r w:rsidR="009C6BD5">
        <w:t xml:space="preserve"> </w:t>
      </w:r>
      <w:r>
        <w:t>combo box as shown in the figure below.</w:t>
      </w:r>
    </w:p>
    <w:p w:rsidR="009D3035" w:rsidRDefault="00CB2411" w:rsidP="009D3035">
      <w:pPr>
        <w:pStyle w:val="ppFigureIndent"/>
        <w:keepNext/>
      </w:pPr>
      <w:r>
        <w:rPr>
          <w:noProof/>
          <w:lang w:bidi="ar-SA"/>
        </w:rPr>
        <w:drawing>
          <wp:inline distT="0" distB="0" distL="0" distR="0">
            <wp:extent cx="5486400" cy="1661326"/>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486400" cy="1661326"/>
                    </a:xfrm>
                    <a:prstGeom prst="rect">
                      <a:avLst/>
                    </a:prstGeom>
                    <a:noFill/>
                    <a:ln w="9525">
                      <a:noFill/>
                      <a:miter lim="800000"/>
                      <a:headEnd/>
                      <a:tailEnd/>
                    </a:ln>
                  </pic:spPr>
                </pic:pic>
              </a:graphicData>
            </a:graphic>
          </wp:inline>
        </w:drawing>
      </w:r>
    </w:p>
    <w:p w:rsidR="00CB2411" w:rsidRDefault="009D3035" w:rsidP="009D3035">
      <w:pPr>
        <w:pStyle w:val="ppFigureNumberIndent"/>
      </w:pPr>
      <w:r>
        <w:t xml:space="preserve">Figure </w:t>
      </w:r>
      <w:fldSimple w:instr=" SEQ Figure \* ARABIC ">
        <w:r>
          <w:rPr>
            <w:noProof/>
          </w:rPr>
          <w:t>22</w:t>
        </w:r>
      </w:fldSimple>
    </w:p>
    <w:p w:rsidR="00CB2411" w:rsidRDefault="00CB2411" w:rsidP="00CB2411">
      <w:pPr>
        <w:pStyle w:val="ppFigureCaptionIndent"/>
      </w:pPr>
      <w:r>
        <w:t>Selecting the Debug pane on the Output window</w:t>
      </w:r>
    </w:p>
    <w:p w:rsidR="009C6BD5" w:rsidRPr="009C6BD5" w:rsidRDefault="009C6BD5" w:rsidP="009C6BD5">
      <w:pPr>
        <w:pStyle w:val="ppBodyTextIndent"/>
      </w:pPr>
    </w:p>
    <w:p w:rsidR="00CB2411" w:rsidRDefault="00CB2411" w:rsidP="00CB2411">
      <w:pPr>
        <w:pStyle w:val="ppNumberList"/>
        <w:numPr>
          <w:ilvl w:val="1"/>
          <w:numId w:val="10"/>
        </w:numPr>
      </w:pPr>
      <w:r>
        <w:t xml:space="preserve">Verify that a log entry was added for the </w:t>
      </w:r>
      <w:r w:rsidRPr="00F50E30">
        <w:rPr>
          <w:b/>
        </w:rPr>
        <w:t>Create</w:t>
      </w:r>
      <w:r>
        <w:t xml:space="preserve"> </w:t>
      </w:r>
      <w:r w:rsidR="00F50E30">
        <w:t xml:space="preserve">action </w:t>
      </w:r>
      <w:r>
        <w:t>o</w:t>
      </w:r>
      <w:r w:rsidR="00F50E30">
        <w:t>f</w:t>
      </w:r>
      <w:r>
        <w:t xml:space="preserve"> the </w:t>
      </w:r>
      <w:r w:rsidR="009C6BD5" w:rsidRPr="00F50E30">
        <w:rPr>
          <w:b/>
        </w:rPr>
        <w:t>AddressController</w:t>
      </w:r>
      <w:r w:rsidR="009C6BD5">
        <w:t xml:space="preserve"> </w:t>
      </w:r>
      <w:r w:rsidR="00F50E30">
        <w:t xml:space="preserve">controller, </w:t>
      </w:r>
      <w:r w:rsidR="009C6BD5">
        <w:t>when</w:t>
      </w:r>
      <w:r>
        <w:t xml:space="preserve"> it was being executed and after </w:t>
      </w:r>
      <w:r w:rsidR="00F50E30">
        <w:t xml:space="preserve">its </w:t>
      </w:r>
      <w:r>
        <w:t>execution</w:t>
      </w:r>
      <w:r w:rsidR="00F50E30">
        <w:t xml:space="preserve"> finished</w:t>
      </w:r>
      <w:r>
        <w:t>.</w:t>
      </w:r>
    </w:p>
    <w:p w:rsidR="009D3035" w:rsidRDefault="00CB2411" w:rsidP="009D3035">
      <w:pPr>
        <w:pStyle w:val="ppFigureIndent"/>
        <w:keepNext/>
      </w:pPr>
      <w:r>
        <w:rPr>
          <w:noProof/>
          <w:lang w:bidi="ar-SA"/>
        </w:rPr>
        <w:lastRenderedPageBreak/>
        <w:drawing>
          <wp:inline distT="0" distB="0" distL="0" distR="0">
            <wp:extent cx="5486400" cy="1661327"/>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5486400" cy="1661327"/>
                    </a:xfrm>
                    <a:prstGeom prst="rect">
                      <a:avLst/>
                    </a:prstGeom>
                    <a:noFill/>
                    <a:ln w="9525">
                      <a:noFill/>
                      <a:miter lim="800000"/>
                      <a:headEnd/>
                      <a:tailEnd/>
                    </a:ln>
                  </pic:spPr>
                </pic:pic>
              </a:graphicData>
            </a:graphic>
          </wp:inline>
        </w:drawing>
      </w:r>
    </w:p>
    <w:p w:rsidR="00CB2411" w:rsidRDefault="009D3035" w:rsidP="009D3035">
      <w:pPr>
        <w:pStyle w:val="ppFigureNumberIndent"/>
      </w:pPr>
      <w:r>
        <w:t xml:space="preserve">Figure </w:t>
      </w:r>
      <w:fldSimple w:instr=" SEQ Figure \* ARABIC ">
        <w:r>
          <w:rPr>
            <w:noProof/>
          </w:rPr>
          <w:t>23</w:t>
        </w:r>
      </w:fldSimple>
    </w:p>
    <w:p w:rsidR="00CB2411" w:rsidRDefault="00CB2411" w:rsidP="00CB2411">
      <w:pPr>
        <w:pStyle w:val="ppFigureCaptionIndent"/>
      </w:pPr>
      <w:r>
        <w:t>Log entries on AddressController.Create action execution</w:t>
      </w:r>
    </w:p>
    <w:p w:rsidR="009C6BD5" w:rsidRPr="009C6BD5" w:rsidRDefault="009C6BD5" w:rsidP="00F50E30">
      <w:pPr>
        <w:pStyle w:val="ppBodyTextIndent"/>
      </w:pPr>
    </w:p>
    <w:p w:rsidR="00CB2411" w:rsidRPr="009A501D" w:rsidRDefault="00CB2411" w:rsidP="00CB2411">
      <w:pPr>
        <w:pStyle w:val="ppNumberList"/>
        <w:numPr>
          <w:ilvl w:val="1"/>
          <w:numId w:val="10"/>
        </w:numPr>
      </w:pPr>
      <w:r>
        <w:rPr>
          <w:rFonts w:eastAsia="Times New Roman"/>
          <w:lang w:eastAsia="es-AR" w:bidi="ar-SA"/>
        </w:rPr>
        <w:t xml:space="preserve">Edit the newly </w:t>
      </w:r>
      <w:r w:rsidRPr="00DC5349">
        <w:t>created</w:t>
      </w:r>
      <w:r>
        <w:rPr>
          <w:rFonts w:eastAsia="Times New Roman"/>
          <w:lang w:eastAsia="es-AR" w:bidi="ar-SA"/>
        </w:rPr>
        <w:t xml:space="preserve"> address by clicking the </w:t>
      </w:r>
      <w:r w:rsidRPr="00445688">
        <w:rPr>
          <w:rFonts w:eastAsia="Times New Roman"/>
          <w:b/>
          <w:lang w:eastAsia="es-AR" w:bidi="ar-SA"/>
        </w:rPr>
        <w:t>(Edit)</w:t>
      </w:r>
      <w:r>
        <w:rPr>
          <w:rFonts w:eastAsia="Times New Roman"/>
          <w:lang w:eastAsia="es-AR" w:bidi="ar-SA"/>
        </w:rPr>
        <w:t xml:space="preserve"> link, located at the right of the new address and click </w:t>
      </w:r>
      <w:r w:rsidRPr="00F50E30">
        <w:rPr>
          <w:rFonts w:eastAsia="Times New Roman"/>
          <w:b/>
          <w:lang w:eastAsia="es-AR" w:bidi="ar-SA"/>
        </w:rPr>
        <w:t>Save</w:t>
      </w:r>
      <w:r>
        <w:rPr>
          <w:rFonts w:eastAsia="Times New Roman"/>
          <w:lang w:eastAsia="es-AR" w:bidi="ar-SA"/>
        </w:rPr>
        <w:t xml:space="preserve"> once you are on the edit form.</w:t>
      </w:r>
    </w:p>
    <w:p w:rsidR="00CB2411" w:rsidRDefault="00CB2411" w:rsidP="00CB2411">
      <w:pPr>
        <w:pStyle w:val="ppNumberList"/>
        <w:numPr>
          <w:ilvl w:val="1"/>
          <w:numId w:val="10"/>
        </w:numPr>
      </w:pPr>
      <w:r>
        <w:t xml:space="preserve">Verify that a log entry was added for the </w:t>
      </w:r>
      <w:r w:rsidRPr="00F50E30">
        <w:rPr>
          <w:b/>
        </w:rPr>
        <w:t>Edit</w:t>
      </w:r>
      <w:r>
        <w:t xml:space="preserve"> </w:t>
      </w:r>
      <w:r w:rsidR="00F50E30">
        <w:t>action of</w:t>
      </w:r>
      <w:r>
        <w:t xml:space="preserve"> the </w:t>
      </w:r>
      <w:r w:rsidRPr="00F50E30">
        <w:rPr>
          <w:b/>
        </w:rPr>
        <w:t>AddressController</w:t>
      </w:r>
      <w:r>
        <w:t xml:space="preserve"> </w:t>
      </w:r>
      <w:r w:rsidR="00F50E30">
        <w:t>controller,</w:t>
      </w:r>
      <w:r>
        <w:t xml:space="preserve"> when it was being executed and after it</w:t>
      </w:r>
      <w:r w:rsidR="00F50E30">
        <w:t>s</w:t>
      </w:r>
      <w:r>
        <w:t xml:space="preserve"> execution</w:t>
      </w:r>
      <w:r w:rsidR="00F50E30">
        <w:t xml:space="preserve"> finished</w:t>
      </w:r>
      <w:r>
        <w:t>.</w:t>
      </w:r>
    </w:p>
    <w:p w:rsidR="009D3035" w:rsidRDefault="00CB2411" w:rsidP="009D3035">
      <w:pPr>
        <w:pStyle w:val="ppFigureIndent"/>
        <w:keepNext/>
      </w:pPr>
      <w:r>
        <w:rPr>
          <w:noProof/>
          <w:lang w:bidi="ar-SA"/>
        </w:rPr>
        <w:drawing>
          <wp:inline distT="0" distB="0" distL="0" distR="0">
            <wp:extent cx="5486400" cy="1661326"/>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486400" cy="1661326"/>
                    </a:xfrm>
                    <a:prstGeom prst="rect">
                      <a:avLst/>
                    </a:prstGeom>
                    <a:noFill/>
                    <a:ln w="9525">
                      <a:noFill/>
                      <a:miter lim="800000"/>
                      <a:headEnd/>
                      <a:tailEnd/>
                    </a:ln>
                  </pic:spPr>
                </pic:pic>
              </a:graphicData>
            </a:graphic>
          </wp:inline>
        </w:drawing>
      </w:r>
    </w:p>
    <w:p w:rsidR="00CB2411" w:rsidRDefault="009D3035" w:rsidP="009D3035">
      <w:pPr>
        <w:pStyle w:val="ppFigureNumberIndent"/>
      </w:pPr>
      <w:r>
        <w:t xml:space="preserve">Figure </w:t>
      </w:r>
      <w:fldSimple w:instr=" SEQ Figure \* ARABIC ">
        <w:r>
          <w:rPr>
            <w:noProof/>
          </w:rPr>
          <w:t>24</w:t>
        </w:r>
      </w:fldSimple>
    </w:p>
    <w:p w:rsidR="00CB2411" w:rsidRDefault="00CB2411" w:rsidP="00CB2411">
      <w:pPr>
        <w:pStyle w:val="ppFigureCaptionIndent"/>
      </w:pPr>
      <w:r>
        <w:t>Log entries on AddressController.Edit action execution</w:t>
      </w:r>
    </w:p>
    <w:p w:rsidR="009C6BD5" w:rsidRPr="009C6BD5" w:rsidRDefault="009C6BD5" w:rsidP="00F50E30">
      <w:pPr>
        <w:pStyle w:val="ppBodyTextIndent"/>
      </w:pPr>
    </w:p>
    <w:p w:rsidR="00CB2411" w:rsidRDefault="00CB2411" w:rsidP="00CB2411">
      <w:pPr>
        <w:pStyle w:val="ppNumberList"/>
        <w:numPr>
          <w:ilvl w:val="1"/>
          <w:numId w:val="10"/>
        </w:numPr>
      </w:pPr>
      <w:r>
        <w:t xml:space="preserve">Delete the newly created address by clicking the </w:t>
      </w:r>
      <w:r w:rsidRPr="00A312F6">
        <w:rPr>
          <w:b/>
        </w:rPr>
        <w:t>(Delete)</w:t>
      </w:r>
      <w:r>
        <w:t xml:space="preserve"> link, located at the right of the new address.</w:t>
      </w:r>
    </w:p>
    <w:p w:rsidR="00CB2411" w:rsidRDefault="00CB2411" w:rsidP="00CB2411">
      <w:pPr>
        <w:pStyle w:val="ppNumberList"/>
        <w:numPr>
          <w:ilvl w:val="1"/>
          <w:numId w:val="10"/>
        </w:numPr>
      </w:pPr>
      <w:r>
        <w:t>Verify that a log</w:t>
      </w:r>
      <w:r w:rsidRPr="00A312F6">
        <w:t xml:space="preserve"> </w:t>
      </w:r>
      <w:r>
        <w:t xml:space="preserve">entry was added for the </w:t>
      </w:r>
      <w:r w:rsidRPr="00F50E30">
        <w:rPr>
          <w:b/>
        </w:rPr>
        <w:t>Delete</w:t>
      </w:r>
      <w:r>
        <w:t xml:space="preserve"> </w:t>
      </w:r>
      <w:r w:rsidR="00F50E30">
        <w:t xml:space="preserve">action </w:t>
      </w:r>
      <w:r>
        <w:t>o</w:t>
      </w:r>
      <w:r w:rsidR="00F50E30">
        <w:t>f</w:t>
      </w:r>
      <w:r>
        <w:t xml:space="preserve"> the </w:t>
      </w:r>
      <w:r w:rsidR="001A577A" w:rsidRPr="00F50E30">
        <w:rPr>
          <w:b/>
        </w:rPr>
        <w:t>AddressController</w:t>
      </w:r>
      <w:r w:rsidR="001A577A">
        <w:t xml:space="preserve"> </w:t>
      </w:r>
      <w:r w:rsidR="00F50E30">
        <w:t xml:space="preserve">controller, </w:t>
      </w:r>
      <w:r w:rsidR="001A577A">
        <w:t>when</w:t>
      </w:r>
      <w:r>
        <w:t xml:space="preserve"> it was being executed and after it</w:t>
      </w:r>
      <w:r w:rsidR="00F50E30">
        <w:t>s</w:t>
      </w:r>
      <w:r>
        <w:t xml:space="preserve"> execution</w:t>
      </w:r>
      <w:r w:rsidR="00F50E30">
        <w:t xml:space="preserve"> finished</w:t>
      </w:r>
      <w:r>
        <w:t>.</w:t>
      </w:r>
    </w:p>
    <w:p w:rsidR="009D3035" w:rsidRDefault="00CB2411" w:rsidP="009D3035">
      <w:pPr>
        <w:pStyle w:val="ppFigureIndent"/>
        <w:keepNext/>
      </w:pPr>
      <w:r>
        <w:rPr>
          <w:noProof/>
          <w:lang w:bidi="ar-SA"/>
        </w:rPr>
        <w:lastRenderedPageBreak/>
        <w:drawing>
          <wp:inline distT="0" distB="0" distL="0" distR="0">
            <wp:extent cx="5486400" cy="1661326"/>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486400" cy="1661326"/>
                    </a:xfrm>
                    <a:prstGeom prst="rect">
                      <a:avLst/>
                    </a:prstGeom>
                    <a:noFill/>
                    <a:ln w="9525">
                      <a:noFill/>
                      <a:miter lim="800000"/>
                      <a:headEnd/>
                      <a:tailEnd/>
                    </a:ln>
                  </pic:spPr>
                </pic:pic>
              </a:graphicData>
            </a:graphic>
          </wp:inline>
        </w:drawing>
      </w:r>
    </w:p>
    <w:p w:rsidR="00CB2411" w:rsidRDefault="009D3035" w:rsidP="009D3035">
      <w:pPr>
        <w:pStyle w:val="ppFigureNumberIndent"/>
      </w:pPr>
      <w:r>
        <w:t xml:space="preserve">Figure </w:t>
      </w:r>
      <w:fldSimple w:instr=" SEQ Figure \* ARABIC ">
        <w:r>
          <w:rPr>
            <w:noProof/>
          </w:rPr>
          <w:t>25</w:t>
        </w:r>
      </w:fldSimple>
    </w:p>
    <w:p w:rsidR="00CB2411" w:rsidRPr="00A312F6" w:rsidRDefault="00CB2411" w:rsidP="00CB2411">
      <w:pPr>
        <w:pStyle w:val="ppFigureCaptionIndent"/>
      </w:pPr>
      <w:r>
        <w:t>Log entries on AddressController.Delete action execution</w:t>
      </w:r>
    </w:p>
    <w:p w:rsidR="00AB7ECB" w:rsidRPr="00CB4A3C" w:rsidRDefault="00AB7ECB" w:rsidP="00CB2411">
      <w:pPr>
        <w:pStyle w:val="ppListEnd"/>
      </w:pPr>
    </w:p>
    <w:p w:rsidR="00431EBF" w:rsidRDefault="00431EBF">
      <w:pPr>
        <w:spacing w:before="340" w:after="20" w:line="380" w:lineRule="atLeast"/>
      </w:pPr>
      <w:r>
        <w:br w:type="page"/>
      </w:r>
    </w:p>
    <w:sdt>
      <w:sdtPr>
        <w:alias w:val="Topic"/>
        <w:tag w:val="261a33b5-6a8c-4af7-8f1f-ead59f89623a"/>
        <w:id w:val="23817131"/>
        <w:placeholder>
          <w:docPart w:val="DefaultPlaceholder_22675703"/>
        </w:placeholder>
        <w:text/>
      </w:sdtPr>
      <w:sdtContent>
        <w:bookmarkStart w:id="32" w:name="_Toc224120027" w:displacedByCustomXml="prev"/>
        <w:p w:rsidR="009001D6" w:rsidRDefault="009001D6" w:rsidP="009001D6">
          <w:pPr>
            <w:pStyle w:val="ppTopic"/>
          </w:pPr>
          <w:r>
            <w:t>Summary</w:t>
          </w:r>
        </w:p>
      </w:sdtContent>
    </w:sdt>
    <w:bookmarkEnd w:id="32" w:displacedByCustomXml="prev"/>
    <w:p w:rsidR="00274F77" w:rsidRPr="00557B6D" w:rsidRDefault="00557B6D" w:rsidP="00557B6D">
      <w:pPr>
        <w:pStyle w:val="ppBodyText"/>
        <w:numPr>
          <w:ilvl w:val="1"/>
          <w:numId w:val="36"/>
        </w:numPr>
        <w:rPr>
          <w:rFonts w:eastAsiaTheme="minorHAnsi"/>
        </w:rPr>
      </w:pPr>
      <w:r>
        <w:t>In this Hands-On Lab, you have learnt how to create controller's action methods with different names than the default</w:t>
      </w:r>
      <w:r w:rsidR="005470F0">
        <w:t xml:space="preserve"> ones</w:t>
      </w:r>
      <w:r>
        <w:t xml:space="preserve">, how to create a custom model binder to bind complex objects to input forms and how to use </w:t>
      </w:r>
      <w:r w:rsidR="005470F0">
        <w:t xml:space="preserve">the </w:t>
      </w:r>
      <w:r w:rsidRPr="005470F0">
        <w:rPr>
          <w:b/>
        </w:rPr>
        <w:t>UpdateModel</w:t>
      </w:r>
      <w:r>
        <w:t xml:space="preserve"> / </w:t>
      </w:r>
      <w:r w:rsidRPr="005470F0">
        <w:rPr>
          <w:b/>
        </w:rPr>
        <w:t>TryUpdate</w:t>
      </w:r>
      <w:r w:rsidR="005470F0">
        <w:rPr>
          <w:b/>
        </w:rPr>
        <w:t>Model</w:t>
      </w:r>
      <w:r>
        <w:t xml:space="preserve"> helper methods to update a model object from the input forms' fields.</w:t>
      </w:r>
      <w:r w:rsidR="00857B66">
        <w:t xml:space="preserve"> You have also </w:t>
      </w:r>
      <w:r w:rsidR="00E05843">
        <w:t>learnt</w:t>
      </w:r>
      <w:r w:rsidR="00857B66">
        <w:t xml:space="preserve"> how to add </w:t>
      </w:r>
      <w:r w:rsidR="00556CC5">
        <w:t xml:space="preserve">AJAX </w:t>
      </w:r>
      <w:r w:rsidR="00857B66">
        <w:t xml:space="preserve">functionality to your application, to increase its responsiveness and </w:t>
      </w:r>
      <w:r w:rsidR="00E05843">
        <w:t>performance</w:t>
      </w:r>
      <w:r w:rsidR="0093344E">
        <w:t>. Finally, you have learnt how to implement action filters to modify the way in which the actions are executed.</w:t>
      </w:r>
    </w:p>
    <w:sectPr w:rsidR="00274F77" w:rsidRPr="00557B6D" w:rsidSect="00EC6A5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85A" w:rsidRDefault="0043285A" w:rsidP="007A7B01">
      <w:r>
        <w:separator/>
      </w:r>
    </w:p>
  </w:endnote>
  <w:endnote w:type="continuationSeparator" w:id="1">
    <w:p w:rsidR="0043285A" w:rsidRDefault="0043285A" w:rsidP="007A7B0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MT">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A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85A" w:rsidRDefault="0043285A" w:rsidP="007A7B01">
      <w:r>
        <w:separator/>
      </w:r>
    </w:p>
  </w:footnote>
  <w:footnote w:type="continuationSeparator" w:id="1">
    <w:p w:rsidR="0043285A" w:rsidRDefault="0043285A" w:rsidP="007A7B0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w:pict>
  </w:numPicBullet>
  <w:numPicBullet w:numPicBulletId="1">
    <w:pict>
      <v:shape id="_x0000_i1031" type="#_x0000_t75" style="width:3in;height:3in" o:bullet="t"/>
    </w:pict>
  </w:numPicBullet>
  <w:abstractNum w:abstractNumId="0">
    <w:nsid w:val="12A46018"/>
    <w:multiLevelType w:val="multilevel"/>
    <w:tmpl w:val="9D986468"/>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297106C9"/>
    <w:multiLevelType w:val="multilevel"/>
    <w:tmpl w:val="000E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E47834"/>
    <w:multiLevelType w:val="hybridMultilevel"/>
    <w:tmpl w:val="80D61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253CB3"/>
    <w:multiLevelType w:val="hybridMultilevel"/>
    <w:tmpl w:val="9FB6A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3754521"/>
    <w:multiLevelType w:val="hybridMultilevel"/>
    <w:tmpl w:val="97AAB9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815647"/>
    <w:multiLevelType w:val="hybridMultilevel"/>
    <w:tmpl w:val="3A183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2106FD"/>
    <w:multiLevelType w:val="hybridMultilevel"/>
    <w:tmpl w:val="7304BAA2"/>
    <w:lvl w:ilvl="0" w:tplc="8386340E">
      <w:start w:val="4"/>
      <w:numFmt w:val="bullet"/>
      <w:lvlText w:val="•"/>
      <w:lvlJc w:val="left"/>
      <w:pPr>
        <w:ind w:left="720" w:hanging="360"/>
      </w:pPr>
      <w:rPr>
        <w:rFonts w:ascii="SymbolMT" w:eastAsia="Calibri" w:hAnsi="SymbolMT" w:cs="SymbolMT"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nsid w:val="5000687C"/>
    <w:multiLevelType w:val="multilevel"/>
    <w:tmpl w:val="6A78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nsid w:val="60387E99"/>
    <w:multiLevelType w:val="multilevel"/>
    <w:tmpl w:val="EAF6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20">
    <w:nsid w:val="721F4E50"/>
    <w:multiLevelType w:val="hybridMultilevel"/>
    <w:tmpl w:val="151AF1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75D95968"/>
    <w:multiLevelType w:val="hybridMultilevel"/>
    <w:tmpl w:val="92CADF3E"/>
    <w:lvl w:ilvl="0" w:tplc="41DCE0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4C1EF3"/>
    <w:multiLevelType w:val="hybridMultilevel"/>
    <w:tmpl w:val="B678C82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79A57760"/>
    <w:multiLevelType w:val="multilevel"/>
    <w:tmpl w:val="C90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5">
    <w:nsid w:val="7DF85FAA"/>
    <w:multiLevelType w:val="multilevel"/>
    <w:tmpl w:val="98EAB3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4"/>
  </w:num>
  <w:num w:numId="2">
    <w:abstractNumId w:val="17"/>
  </w:num>
  <w:num w:numId="3">
    <w:abstractNumId w:val="1"/>
  </w:num>
  <w:num w:numId="4">
    <w:abstractNumId w:val="27"/>
  </w:num>
  <w:num w:numId="5">
    <w:abstractNumId w:val="16"/>
  </w:num>
  <w:num w:numId="6">
    <w:abstractNumId w:val="18"/>
  </w:num>
  <w:num w:numId="7">
    <w:abstractNumId w:val="7"/>
  </w:num>
  <w:num w:numId="8">
    <w:abstractNumId w:val="26"/>
  </w:num>
  <w:num w:numId="9">
    <w:abstractNumId w:val="6"/>
  </w:num>
  <w:num w:numId="10">
    <w:abstractNumId w:val="2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
  </w:num>
  <w:num w:numId="20">
    <w:abstractNumId w:val="12"/>
  </w:num>
  <w:num w:numId="21">
    <w:abstractNumId w:val="8"/>
  </w:num>
  <w:num w:numId="22">
    <w:abstractNumId w:val="0"/>
  </w:num>
  <w:num w:numId="23">
    <w:abstractNumId w:val="20"/>
  </w:num>
  <w:num w:numId="24">
    <w:abstractNumId w:val="19"/>
  </w:num>
  <w:num w:numId="25">
    <w:abstractNumId w:val="13"/>
  </w:num>
  <w:num w:numId="26">
    <w:abstractNumId w:val="25"/>
  </w:num>
  <w:num w:numId="27">
    <w:abstractNumId w:val="6"/>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0"/>
  </w:num>
  <w:num w:numId="31">
    <w:abstractNumId w:val="3"/>
  </w:num>
  <w:num w:numId="32">
    <w:abstractNumId w:val="15"/>
  </w:num>
  <w:num w:numId="33">
    <w:abstractNumId w:val="23"/>
  </w:num>
  <w:num w:numId="34">
    <w:abstractNumId w:val="5"/>
  </w:num>
  <w:num w:numId="35">
    <w:abstractNumId w:val="21"/>
  </w:num>
  <w:num w:numId="36">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20"/>
  <w:hyphenationZone w:val="425"/>
  <w:characterSpacingControl w:val="doNotCompress"/>
  <w:footnotePr>
    <w:footnote w:id="0"/>
    <w:footnote w:id="1"/>
  </w:footnotePr>
  <w:endnotePr>
    <w:endnote w:id="0"/>
    <w:endnote w:id="1"/>
  </w:endnotePr>
  <w:compat/>
  <w:rsids>
    <w:rsidRoot w:val="00851517"/>
    <w:rsid w:val="00000AEA"/>
    <w:rsid w:val="00000B09"/>
    <w:rsid w:val="000016EF"/>
    <w:rsid w:val="000120A1"/>
    <w:rsid w:val="000128E7"/>
    <w:rsid w:val="00015A91"/>
    <w:rsid w:val="00017FEF"/>
    <w:rsid w:val="0002173D"/>
    <w:rsid w:val="000218CA"/>
    <w:rsid w:val="00022D0D"/>
    <w:rsid w:val="00022E02"/>
    <w:rsid w:val="000243AC"/>
    <w:rsid w:val="000251A8"/>
    <w:rsid w:val="00026EEC"/>
    <w:rsid w:val="000325C1"/>
    <w:rsid w:val="00034968"/>
    <w:rsid w:val="000370EB"/>
    <w:rsid w:val="00037EAB"/>
    <w:rsid w:val="00041DC8"/>
    <w:rsid w:val="00042AA0"/>
    <w:rsid w:val="0004458C"/>
    <w:rsid w:val="00044A60"/>
    <w:rsid w:val="00044B86"/>
    <w:rsid w:val="000500AB"/>
    <w:rsid w:val="000505C1"/>
    <w:rsid w:val="000511FF"/>
    <w:rsid w:val="00052D1A"/>
    <w:rsid w:val="000539AD"/>
    <w:rsid w:val="00055AF8"/>
    <w:rsid w:val="00057B66"/>
    <w:rsid w:val="00057F29"/>
    <w:rsid w:val="0006073A"/>
    <w:rsid w:val="000615DC"/>
    <w:rsid w:val="00063002"/>
    <w:rsid w:val="000654B0"/>
    <w:rsid w:val="00065D99"/>
    <w:rsid w:val="00066DF8"/>
    <w:rsid w:val="000738E5"/>
    <w:rsid w:val="000778E0"/>
    <w:rsid w:val="000803F7"/>
    <w:rsid w:val="000816E8"/>
    <w:rsid w:val="00081AD9"/>
    <w:rsid w:val="00082A28"/>
    <w:rsid w:val="00083AF3"/>
    <w:rsid w:val="00084265"/>
    <w:rsid w:val="00084A65"/>
    <w:rsid w:val="00087AC4"/>
    <w:rsid w:val="00094051"/>
    <w:rsid w:val="000945C8"/>
    <w:rsid w:val="00095120"/>
    <w:rsid w:val="000955D7"/>
    <w:rsid w:val="0009615F"/>
    <w:rsid w:val="00096206"/>
    <w:rsid w:val="00097717"/>
    <w:rsid w:val="000A7AB7"/>
    <w:rsid w:val="000B26BF"/>
    <w:rsid w:val="000B332B"/>
    <w:rsid w:val="000B398C"/>
    <w:rsid w:val="000B4980"/>
    <w:rsid w:val="000B4A1F"/>
    <w:rsid w:val="000B764C"/>
    <w:rsid w:val="000C07A5"/>
    <w:rsid w:val="000C561D"/>
    <w:rsid w:val="000C59C6"/>
    <w:rsid w:val="000C73B7"/>
    <w:rsid w:val="000C75C2"/>
    <w:rsid w:val="000D3A74"/>
    <w:rsid w:val="000D3DC4"/>
    <w:rsid w:val="000D4650"/>
    <w:rsid w:val="000D46A9"/>
    <w:rsid w:val="000D53C6"/>
    <w:rsid w:val="000D5BDB"/>
    <w:rsid w:val="000D6E29"/>
    <w:rsid w:val="000E31A8"/>
    <w:rsid w:val="000E3939"/>
    <w:rsid w:val="000E40CA"/>
    <w:rsid w:val="000E4A3C"/>
    <w:rsid w:val="000E5B52"/>
    <w:rsid w:val="000E71AE"/>
    <w:rsid w:val="000F0A8B"/>
    <w:rsid w:val="000F0CCF"/>
    <w:rsid w:val="000F0DDD"/>
    <w:rsid w:val="000F4C8D"/>
    <w:rsid w:val="000F5A21"/>
    <w:rsid w:val="001024FD"/>
    <w:rsid w:val="00102DFC"/>
    <w:rsid w:val="00104C22"/>
    <w:rsid w:val="0010708E"/>
    <w:rsid w:val="0010759A"/>
    <w:rsid w:val="001076FC"/>
    <w:rsid w:val="00111F0E"/>
    <w:rsid w:val="00116D63"/>
    <w:rsid w:val="00117A76"/>
    <w:rsid w:val="00117C5C"/>
    <w:rsid w:val="001206CF"/>
    <w:rsid w:val="00121E3A"/>
    <w:rsid w:val="00124019"/>
    <w:rsid w:val="0012401B"/>
    <w:rsid w:val="00124F6A"/>
    <w:rsid w:val="00127C87"/>
    <w:rsid w:val="0013208B"/>
    <w:rsid w:val="00133947"/>
    <w:rsid w:val="00134CDF"/>
    <w:rsid w:val="0013583D"/>
    <w:rsid w:val="0013647E"/>
    <w:rsid w:val="00140464"/>
    <w:rsid w:val="00141530"/>
    <w:rsid w:val="00152FAC"/>
    <w:rsid w:val="00153122"/>
    <w:rsid w:val="001537FC"/>
    <w:rsid w:val="00153A70"/>
    <w:rsid w:val="001556D0"/>
    <w:rsid w:val="00155C28"/>
    <w:rsid w:val="00156DBD"/>
    <w:rsid w:val="00156E95"/>
    <w:rsid w:val="0016072F"/>
    <w:rsid w:val="00162E20"/>
    <w:rsid w:val="001630DA"/>
    <w:rsid w:val="001644ED"/>
    <w:rsid w:val="001656CC"/>
    <w:rsid w:val="0016718B"/>
    <w:rsid w:val="00174724"/>
    <w:rsid w:val="0018066F"/>
    <w:rsid w:val="00180F47"/>
    <w:rsid w:val="001812C5"/>
    <w:rsid w:val="0018247C"/>
    <w:rsid w:val="00182877"/>
    <w:rsid w:val="00184C71"/>
    <w:rsid w:val="00192B5B"/>
    <w:rsid w:val="00194453"/>
    <w:rsid w:val="00194B27"/>
    <w:rsid w:val="00195081"/>
    <w:rsid w:val="00196595"/>
    <w:rsid w:val="001A2575"/>
    <w:rsid w:val="001A3482"/>
    <w:rsid w:val="001A3708"/>
    <w:rsid w:val="001A3905"/>
    <w:rsid w:val="001A47FF"/>
    <w:rsid w:val="001A4C96"/>
    <w:rsid w:val="001A4CD0"/>
    <w:rsid w:val="001A55F8"/>
    <w:rsid w:val="001A577A"/>
    <w:rsid w:val="001A5850"/>
    <w:rsid w:val="001A77F9"/>
    <w:rsid w:val="001A7D72"/>
    <w:rsid w:val="001B10CF"/>
    <w:rsid w:val="001B119D"/>
    <w:rsid w:val="001B36F2"/>
    <w:rsid w:val="001B4BD1"/>
    <w:rsid w:val="001B4EAE"/>
    <w:rsid w:val="001B5D2B"/>
    <w:rsid w:val="001B65DB"/>
    <w:rsid w:val="001B7B9E"/>
    <w:rsid w:val="001C2A3E"/>
    <w:rsid w:val="001D22EB"/>
    <w:rsid w:val="001D2618"/>
    <w:rsid w:val="001D4446"/>
    <w:rsid w:val="001D5BEB"/>
    <w:rsid w:val="001D7DD9"/>
    <w:rsid w:val="001E036F"/>
    <w:rsid w:val="001E0AF7"/>
    <w:rsid w:val="001E0BAF"/>
    <w:rsid w:val="001E3182"/>
    <w:rsid w:val="001E60CC"/>
    <w:rsid w:val="001E6230"/>
    <w:rsid w:val="001E70A0"/>
    <w:rsid w:val="001E7D3D"/>
    <w:rsid w:val="001E7F68"/>
    <w:rsid w:val="001F4107"/>
    <w:rsid w:val="001F6392"/>
    <w:rsid w:val="001F7B45"/>
    <w:rsid w:val="001F7D41"/>
    <w:rsid w:val="00200926"/>
    <w:rsid w:val="0020158D"/>
    <w:rsid w:val="002060F5"/>
    <w:rsid w:val="00206EAA"/>
    <w:rsid w:val="0021047F"/>
    <w:rsid w:val="00215AF6"/>
    <w:rsid w:val="0021609B"/>
    <w:rsid w:val="00223625"/>
    <w:rsid w:val="00224AF9"/>
    <w:rsid w:val="00227579"/>
    <w:rsid w:val="00227A52"/>
    <w:rsid w:val="00230C23"/>
    <w:rsid w:val="002314B8"/>
    <w:rsid w:val="0023241A"/>
    <w:rsid w:val="00232484"/>
    <w:rsid w:val="002329B9"/>
    <w:rsid w:val="002334A1"/>
    <w:rsid w:val="0023359E"/>
    <w:rsid w:val="002352B2"/>
    <w:rsid w:val="0023730F"/>
    <w:rsid w:val="002416EB"/>
    <w:rsid w:val="00241A11"/>
    <w:rsid w:val="002432CE"/>
    <w:rsid w:val="00244A13"/>
    <w:rsid w:val="002452F5"/>
    <w:rsid w:val="00246990"/>
    <w:rsid w:val="002475B7"/>
    <w:rsid w:val="002475BB"/>
    <w:rsid w:val="00263112"/>
    <w:rsid w:val="002634C2"/>
    <w:rsid w:val="0026668D"/>
    <w:rsid w:val="0026733A"/>
    <w:rsid w:val="00270C33"/>
    <w:rsid w:val="00271FC3"/>
    <w:rsid w:val="00274F77"/>
    <w:rsid w:val="00276957"/>
    <w:rsid w:val="002769E0"/>
    <w:rsid w:val="0028050C"/>
    <w:rsid w:val="00284C5D"/>
    <w:rsid w:val="00285BC8"/>
    <w:rsid w:val="002870CE"/>
    <w:rsid w:val="00290558"/>
    <w:rsid w:val="00293620"/>
    <w:rsid w:val="00297D78"/>
    <w:rsid w:val="00297E3D"/>
    <w:rsid w:val="002A3026"/>
    <w:rsid w:val="002A6E5F"/>
    <w:rsid w:val="002A7C6B"/>
    <w:rsid w:val="002B5AD0"/>
    <w:rsid w:val="002B6B65"/>
    <w:rsid w:val="002B7F0D"/>
    <w:rsid w:val="002C0B6D"/>
    <w:rsid w:val="002C3ACF"/>
    <w:rsid w:val="002C3D1F"/>
    <w:rsid w:val="002C43DB"/>
    <w:rsid w:val="002C5A1C"/>
    <w:rsid w:val="002D0113"/>
    <w:rsid w:val="002D0C80"/>
    <w:rsid w:val="002D1AA4"/>
    <w:rsid w:val="002D1BC8"/>
    <w:rsid w:val="002D2813"/>
    <w:rsid w:val="002D63D9"/>
    <w:rsid w:val="002E052A"/>
    <w:rsid w:val="002E0E1A"/>
    <w:rsid w:val="002E106E"/>
    <w:rsid w:val="002E15F3"/>
    <w:rsid w:val="002E34A7"/>
    <w:rsid w:val="002E4938"/>
    <w:rsid w:val="002E766D"/>
    <w:rsid w:val="002E7726"/>
    <w:rsid w:val="002F18A9"/>
    <w:rsid w:val="002F3E16"/>
    <w:rsid w:val="002F5F25"/>
    <w:rsid w:val="002F645F"/>
    <w:rsid w:val="002F7C99"/>
    <w:rsid w:val="003003AD"/>
    <w:rsid w:val="00301521"/>
    <w:rsid w:val="00303D13"/>
    <w:rsid w:val="00304241"/>
    <w:rsid w:val="003059D0"/>
    <w:rsid w:val="003060E9"/>
    <w:rsid w:val="00310941"/>
    <w:rsid w:val="00311665"/>
    <w:rsid w:val="00312D86"/>
    <w:rsid w:val="00313068"/>
    <w:rsid w:val="00314405"/>
    <w:rsid w:val="003149AB"/>
    <w:rsid w:val="00314AE1"/>
    <w:rsid w:val="003169B1"/>
    <w:rsid w:val="00317ABA"/>
    <w:rsid w:val="003226EF"/>
    <w:rsid w:val="0032368E"/>
    <w:rsid w:val="00324B8F"/>
    <w:rsid w:val="00326857"/>
    <w:rsid w:val="003322A7"/>
    <w:rsid w:val="003333A3"/>
    <w:rsid w:val="00333A92"/>
    <w:rsid w:val="00334477"/>
    <w:rsid w:val="00335840"/>
    <w:rsid w:val="00336384"/>
    <w:rsid w:val="00342140"/>
    <w:rsid w:val="00343A08"/>
    <w:rsid w:val="003457FE"/>
    <w:rsid w:val="00346746"/>
    <w:rsid w:val="00347B7A"/>
    <w:rsid w:val="003506E9"/>
    <w:rsid w:val="0035188E"/>
    <w:rsid w:val="00351F63"/>
    <w:rsid w:val="00352180"/>
    <w:rsid w:val="00352A6A"/>
    <w:rsid w:val="003555D9"/>
    <w:rsid w:val="00360AEC"/>
    <w:rsid w:val="00366E7A"/>
    <w:rsid w:val="00367FD9"/>
    <w:rsid w:val="00372E52"/>
    <w:rsid w:val="0037333D"/>
    <w:rsid w:val="00374CA9"/>
    <w:rsid w:val="00375142"/>
    <w:rsid w:val="00380999"/>
    <w:rsid w:val="00381A5E"/>
    <w:rsid w:val="00385746"/>
    <w:rsid w:val="00386B1B"/>
    <w:rsid w:val="00387A76"/>
    <w:rsid w:val="00391CA4"/>
    <w:rsid w:val="00393BEE"/>
    <w:rsid w:val="003944A8"/>
    <w:rsid w:val="003A048A"/>
    <w:rsid w:val="003A05DE"/>
    <w:rsid w:val="003A2580"/>
    <w:rsid w:val="003A40D7"/>
    <w:rsid w:val="003A4A58"/>
    <w:rsid w:val="003A648B"/>
    <w:rsid w:val="003A64D8"/>
    <w:rsid w:val="003B2DB4"/>
    <w:rsid w:val="003B452A"/>
    <w:rsid w:val="003B6BE4"/>
    <w:rsid w:val="003C3505"/>
    <w:rsid w:val="003C3694"/>
    <w:rsid w:val="003C435C"/>
    <w:rsid w:val="003C68FF"/>
    <w:rsid w:val="003D08A1"/>
    <w:rsid w:val="003D5528"/>
    <w:rsid w:val="003D6653"/>
    <w:rsid w:val="003D6844"/>
    <w:rsid w:val="003D739F"/>
    <w:rsid w:val="003D7FF6"/>
    <w:rsid w:val="003E5C7C"/>
    <w:rsid w:val="003E7788"/>
    <w:rsid w:val="003F2CB8"/>
    <w:rsid w:val="003F3220"/>
    <w:rsid w:val="003F33B3"/>
    <w:rsid w:val="003F406B"/>
    <w:rsid w:val="003F4381"/>
    <w:rsid w:val="003F4A91"/>
    <w:rsid w:val="003F51A1"/>
    <w:rsid w:val="003F5401"/>
    <w:rsid w:val="003F663C"/>
    <w:rsid w:val="0040180A"/>
    <w:rsid w:val="00405002"/>
    <w:rsid w:val="004050AD"/>
    <w:rsid w:val="00407AF2"/>
    <w:rsid w:val="00410894"/>
    <w:rsid w:val="004115A7"/>
    <w:rsid w:val="00411726"/>
    <w:rsid w:val="00411D6D"/>
    <w:rsid w:val="00412B60"/>
    <w:rsid w:val="004145D5"/>
    <w:rsid w:val="004151DE"/>
    <w:rsid w:val="0041579D"/>
    <w:rsid w:val="00416D5A"/>
    <w:rsid w:val="00417894"/>
    <w:rsid w:val="00422406"/>
    <w:rsid w:val="0042741F"/>
    <w:rsid w:val="00431EBF"/>
    <w:rsid w:val="0043285A"/>
    <w:rsid w:val="00433365"/>
    <w:rsid w:val="0043462C"/>
    <w:rsid w:val="00434B9E"/>
    <w:rsid w:val="004354AD"/>
    <w:rsid w:val="00435FB4"/>
    <w:rsid w:val="00437F4F"/>
    <w:rsid w:val="00440D0C"/>
    <w:rsid w:val="00443AB6"/>
    <w:rsid w:val="004464DA"/>
    <w:rsid w:val="00451CBB"/>
    <w:rsid w:val="00452C6A"/>
    <w:rsid w:val="00453489"/>
    <w:rsid w:val="00455347"/>
    <w:rsid w:val="004569C3"/>
    <w:rsid w:val="00460AC4"/>
    <w:rsid w:val="004617B7"/>
    <w:rsid w:val="00461D29"/>
    <w:rsid w:val="0046259C"/>
    <w:rsid w:val="004755D8"/>
    <w:rsid w:val="0047628B"/>
    <w:rsid w:val="004802A0"/>
    <w:rsid w:val="0048135E"/>
    <w:rsid w:val="00482CDD"/>
    <w:rsid w:val="004835DD"/>
    <w:rsid w:val="00485F99"/>
    <w:rsid w:val="00490ADA"/>
    <w:rsid w:val="00493DD5"/>
    <w:rsid w:val="004952DF"/>
    <w:rsid w:val="0049549C"/>
    <w:rsid w:val="00497938"/>
    <w:rsid w:val="00497E02"/>
    <w:rsid w:val="004A1A87"/>
    <w:rsid w:val="004A2480"/>
    <w:rsid w:val="004A3E5F"/>
    <w:rsid w:val="004A6C16"/>
    <w:rsid w:val="004A77F2"/>
    <w:rsid w:val="004B0D4A"/>
    <w:rsid w:val="004B1467"/>
    <w:rsid w:val="004B26BD"/>
    <w:rsid w:val="004B2709"/>
    <w:rsid w:val="004B3ECC"/>
    <w:rsid w:val="004B55C5"/>
    <w:rsid w:val="004B5A69"/>
    <w:rsid w:val="004B7141"/>
    <w:rsid w:val="004C15D5"/>
    <w:rsid w:val="004C274F"/>
    <w:rsid w:val="004C2ED3"/>
    <w:rsid w:val="004C30A1"/>
    <w:rsid w:val="004C3797"/>
    <w:rsid w:val="004C3EFC"/>
    <w:rsid w:val="004C41EC"/>
    <w:rsid w:val="004C6BC9"/>
    <w:rsid w:val="004D0D29"/>
    <w:rsid w:val="004D1386"/>
    <w:rsid w:val="004D43B5"/>
    <w:rsid w:val="004D4A08"/>
    <w:rsid w:val="004D591F"/>
    <w:rsid w:val="004D77F4"/>
    <w:rsid w:val="004E2E9F"/>
    <w:rsid w:val="004E5E7D"/>
    <w:rsid w:val="004E65F1"/>
    <w:rsid w:val="004E6AAE"/>
    <w:rsid w:val="004F0C6C"/>
    <w:rsid w:val="004F105E"/>
    <w:rsid w:val="004F2128"/>
    <w:rsid w:val="004F7352"/>
    <w:rsid w:val="004F7EDF"/>
    <w:rsid w:val="005010BC"/>
    <w:rsid w:val="005016D7"/>
    <w:rsid w:val="00503C07"/>
    <w:rsid w:val="00505C38"/>
    <w:rsid w:val="00506751"/>
    <w:rsid w:val="00506AB8"/>
    <w:rsid w:val="00507D7B"/>
    <w:rsid w:val="00510D07"/>
    <w:rsid w:val="005111AF"/>
    <w:rsid w:val="00513E95"/>
    <w:rsid w:val="0051420F"/>
    <w:rsid w:val="005149EE"/>
    <w:rsid w:val="00515A2E"/>
    <w:rsid w:val="00522208"/>
    <w:rsid w:val="0052445E"/>
    <w:rsid w:val="00525C77"/>
    <w:rsid w:val="00526F73"/>
    <w:rsid w:val="0053055F"/>
    <w:rsid w:val="005311FD"/>
    <w:rsid w:val="00531929"/>
    <w:rsid w:val="00531CA2"/>
    <w:rsid w:val="00532F7B"/>
    <w:rsid w:val="00533C55"/>
    <w:rsid w:val="00533CCF"/>
    <w:rsid w:val="0053665F"/>
    <w:rsid w:val="0053739E"/>
    <w:rsid w:val="005378B4"/>
    <w:rsid w:val="00537E56"/>
    <w:rsid w:val="00542A52"/>
    <w:rsid w:val="005430F0"/>
    <w:rsid w:val="0054576F"/>
    <w:rsid w:val="005461EA"/>
    <w:rsid w:val="00546A9B"/>
    <w:rsid w:val="005470F0"/>
    <w:rsid w:val="00547A00"/>
    <w:rsid w:val="005506EC"/>
    <w:rsid w:val="00550787"/>
    <w:rsid w:val="005509AE"/>
    <w:rsid w:val="00550F3F"/>
    <w:rsid w:val="0055155B"/>
    <w:rsid w:val="005530DC"/>
    <w:rsid w:val="00554589"/>
    <w:rsid w:val="00554809"/>
    <w:rsid w:val="005566FE"/>
    <w:rsid w:val="00556CC5"/>
    <w:rsid w:val="005579F8"/>
    <w:rsid w:val="00557B6D"/>
    <w:rsid w:val="005602AF"/>
    <w:rsid w:val="00561175"/>
    <w:rsid w:val="005611D2"/>
    <w:rsid w:val="005614DA"/>
    <w:rsid w:val="005618C9"/>
    <w:rsid w:val="00564562"/>
    <w:rsid w:val="0056466E"/>
    <w:rsid w:val="005657E8"/>
    <w:rsid w:val="005664BD"/>
    <w:rsid w:val="00567284"/>
    <w:rsid w:val="005675FF"/>
    <w:rsid w:val="005716C8"/>
    <w:rsid w:val="00571A5A"/>
    <w:rsid w:val="00574B72"/>
    <w:rsid w:val="00575461"/>
    <w:rsid w:val="0057567E"/>
    <w:rsid w:val="005778DB"/>
    <w:rsid w:val="005823D6"/>
    <w:rsid w:val="00582B2F"/>
    <w:rsid w:val="0058409C"/>
    <w:rsid w:val="005851F2"/>
    <w:rsid w:val="0059049B"/>
    <w:rsid w:val="00595405"/>
    <w:rsid w:val="00595B5C"/>
    <w:rsid w:val="00596041"/>
    <w:rsid w:val="005973FD"/>
    <w:rsid w:val="00597C85"/>
    <w:rsid w:val="005A2BF4"/>
    <w:rsid w:val="005A69E5"/>
    <w:rsid w:val="005A6DD4"/>
    <w:rsid w:val="005B0C65"/>
    <w:rsid w:val="005C2145"/>
    <w:rsid w:val="005C251A"/>
    <w:rsid w:val="005C67AF"/>
    <w:rsid w:val="005D3595"/>
    <w:rsid w:val="005D4740"/>
    <w:rsid w:val="005D7422"/>
    <w:rsid w:val="005D7AE9"/>
    <w:rsid w:val="005E20EB"/>
    <w:rsid w:val="005E25D1"/>
    <w:rsid w:val="005E2CF6"/>
    <w:rsid w:val="005E30B7"/>
    <w:rsid w:val="005E3406"/>
    <w:rsid w:val="005E4019"/>
    <w:rsid w:val="005E4E89"/>
    <w:rsid w:val="005E7CD4"/>
    <w:rsid w:val="005E7F58"/>
    <w:rsid w:val="005F0E7D"/>
    <w:rsid w:val="005F25E0"/>
    <w:rsid w:val="005F6B34"/>
    <w:rsid w:val="0060108F"/>
    <w:rsid w:val="00603ACF"/>
    <w:rsid w:val="00606020"/>
    <w:rsid w:val="006062F6"/>
    <w:rsid w:val="00607B60"/>
    <w:rsid w:val="006101D5"/>
    <w:rsid w:val="0061094C"/>
    <w:rsid w:val="00610A58"/>
    <w:rsid w:val="00610EEF"/>
    <w:rsid w:val="006140A7"/>
    <w:rsid w:val="006159B8"/>
    <w:rsid w:val="0061723F"/>
    <w:rsid w:val="006214C9"/>
    <w:rsid w:val="00623EDC"/>
    <w:rsid w:val="0062483D"/>
    <w:rsid w:val="00625356"/>
    <w:rsid w:val="00630403"/>
    <w:rsid w:val="0063138C"/>
    <w:rsid w:val="006330A9"/>
    <w:rsid w:val="006334A8"/>
    <w:rsid w:val="006335DF"/>
    <w:rsid w:val="006342EC"/>
    <w:rsid w:val="00640F4F"/>
    <w:rsid w:val="006416D4"/>
    <w:rsid w:val="00641D45"/>
    <w:rsid w:val="00641FFC"/>
    <w:rsid w:val="0064491C"/>
    <w:rsid w:val="00644DCB"/>
    <w:rsid w:val="00645CDF"/>
    <w:rsid w:val="0064787A"/>
    <w:rsid w:val="00650093"/>
    <w:rsid w:val="00651F6B"/>
    <w:rsid w:val="006559ED"/>
    <w:rsid w:val="006569AB"/>
    <w:rsid w:val="00656A43"/>
    <w:rsid w:val="00657911"/>
    <w:rsid w:val="006611BA"/>
    <w:rsid w:val="006650F4"/>
    <w:rsid w:val="00665257"/>
    <w:rsid w:val="006672D1"/>
    <w:rsid w:val="00667C16"/>
    <w:rsid w:val="00671CEC"/>
    <w:rsid w:val="0067271C"/>
    <w:rsid w:val="00673267"/>
    <w:rsid w:val="006736B8"/>
    <w:rsid w:val="006748D7"/>
    <w:rsid w:val="00676BA7"/>
    <w:rsid w:val="00677C9C"/>
    <w:rsid w:val="0068075D"/>
    <w:rsid w:val="00684E94"/>
    <w:rsid w:val="00685472"/>
    <w:rsid w:val="0068740E"/>
    <w:rsid w:val="00687D0E"/>
    <w:rsid w:val="0069058C"/>
    <w:rsid w:val="00690A21"/>
    <w:rsid w:val="006913CA"/>
    <w:rsid w:val="006A0138"/>
    <w:rsid w:val="006A0E6F"/>
    <w:rsid w:val="006A1FD9"/>
    <w:rsid w:val="006A4526"/>
    <w:rsid w:val="006A4FE1"/>
    <w:rsid w:val="006A59FB"/>
    <w:rsid w:val="006A64C9"/>
    <w:rsid w:val="006B1220"/>
    <w:rsid w:val="006B144B"/>
    <w:rsid w:val="006B3934"/>
    <w:rsid w:val="006B48F3"/>
    <w:rsid w:val="006B656C"/>
    <w:rsid w:val="006B6A10"/>
    <w:rsid w:val="006B702D"/>
    <w:rsid w:val="006B7324"/>
    <w:rsid w:val="006C0BF8"/>
    <w:rsid w:val="006C1805"/>
    <w:rsid w:val="006C2656"/>
    <w:rsid w:val="006C275E"/>
    <w:rsid w:val="006C2812"/>
    <w:rsid w:val="006C42C2"/>
    <w:rsid w:val="006C4F27"/>
    <w:rsid w:val="006C6812"/>
    <w:rsid w:val="006C6D0E"/>
    <w:rsid w:val="006C6EFB"/>
    <w:rsid w:val="006C7BA2"/>
    <w:rsid w:val="006D1F48"/>
    <w:rsid w:val="006D21CD"/>
    <w:rsid w:val="006D4B76"/>
    <w:rsid w:val="006D56D4"/>
    <w:rsid w:val="006D7289"/>
    <w:rsid w:val="006E29BD"/>
    <w:rsid w:val="006E341B"/>
    <w:rsid w:val="006E3B88"/>
    <w:rsid w:val="006E3DBE"/>
    <w:rsid w:val="006E4F36"/>
    <w:rsid w:val="006E53C1"/>
    <w:rsid w:val="006E589F"/>
    <w:rsid w:val="006E58BF"/>
    <w:rsid w:val="006E7CEB"/>
    <w:rsid w:val="006F35E0"/>
    <w:rsid w:val="006F4A02"/>
    <w:rsid w:val="006F50BE"/>
    <w:rsid w:val="006F5B6F"/>
    <w:rsid w:val="006F68F2"/>
    <w:rsid w:val="007007FA"/>
    <w:rsid w:val="00701035"/>
    <w:rsid w:val="007020AC"/>
    <w:rsid w:val="007035F7"/>
    <w:rsid w:val="007038B9"/>
    <w:rsid w:val="00703C71"/>
    <w:rsid w:val="007041BE"/>
    <w:rsid w:val="0070453F"/>
    <w:rsid w:val="007046BA"/>
    <w:rsid w:val="00705BD6"/>
    <w:rsid w:val="00706821"/>
    <w:rsid w:val="00710C91"/>
    <w:rsid w:val="00710D94"/>
    <w:rsid w:val="00712825"/>
    <w:rsid w:val="00713D4A"/>
    <w:rsid w:val="007150EF"/>
    <w:rsid w:val="0071553A"/>
    <w:rsid w:val="007159F8"/>
    <w:rsid w:val="00717B6D"/>
    <w:rsid w:val="0072241F"/>
    <w:rsid w:val="0072414B"/>
    <w:rsid w:val="007308FF"/>
    <w:rsid w:val="0073132F"/>
    <w:rsid w:val="00731490"/>
    <w:rsid w:val="007319D4"/>
    <w:rsid w:val="00732D9A"/>
    <w:rsid w:val="0073382F"/>
    <w:rsid w:val="00733F05"/>
    <w:rsid w:val="007346E2"/>
    <w:rsid w:val="0073497B"/>
    <w:rsid w:val="0073531A"/>
    <w:rsid w:val="0073553C"/>
    <w:rsid w:val="00735581"/>
    <w:rsid w:val="007367AB"/>
    <w:rsid w:val="00743867"/>
    <w:rsid w:val="00744BCF"/>
    <w:rsid w:val="0075098C"/>
    <w:rsid w:val="00752DD8"/>
    <w:rsid w:val="00752EB3"/>
    <w:rsid w:val="00753907"/>
    <w:rsid w:val="00756D83"/>
    <w:rsid w:val="00756E86"/>
    <w:rsid w:val="00756F83"/>
    <w:rsid w:val="0075741A"/>
    <w:rsid w:val="0076122E"/>
    <w:rsid w:val="00762740"/>
    <w:rsid w:val="007673FD"/>
    <w:rsid w:val="00770F1E"/>
    <w:rsid w:val="007713EE"/>
    <w:rsid w:val="007737ED"/>
    <w:rsid w:val="00774541"/>
    <w:rsid w:val="0077748E"/>
    <w:rsid w:val="00783C9B"/>
    <w:rsid w:val="007852F5"/>
    <w:rsid w:val="007875ED"/>
    <w:rsid w:val="00787759"/>
    <w:rsid w:val="007879C1"/>
    <w:rsid w:val="00787B54"/>
    <w:rsid w:val="007929F0"/>
    <w:rsid w:val="00793B77"/>
    <w:rsid w:val="00793D8D"/>
    <w:rsid w:val="007949F1"/>
    <w:rsid w:val="00794EED"/>
    <w:rsid w:val="00796FE3"/>
    <w:rsid w:val="007A00B1"/>
    <w:rsid w:val="007A039F"/>
    <w:rsid w:val="007A0A59"/>
    <w:rsid w:val="007A1D36"/>
    <w:rsid w:val="007A1F77"/>
    <w:rsid w:val="007A5C58"/>
    <w:rsid w:val="007A61B0"/>
    <w:rsid w:val="007A6F7D"/>
    <w:rsid w:val="007A7B01"/>
    <w:rsid w:val="007A7C91"/>
    <w:rsid w:val="007B0192"/>
    <w:rsid w:val="007B0A70"/>
    <w:rsid w:val="007B12ED"/>
    <w:rsid w:val="007B352A"/>
    <w:rsid w:val="007B3C9D"/>
    <w:rsid w:val="007B5B9E"/>
    <w:rsid w:val="007B5DAC"/>
    <w:rsid w:val="007B7067"/>
    <w:rsid w:val="007C0BE1"/>
    <w:rsid w:val="007C4C08"/>
    <w:rsid w:val="007C5028"/>
    <w:rsid w:val="007C77E9"/>
    <w:rsid w:val="007D02A2"/>
    <w:rsid w:val="007D1359"/>
    <w:rsid w:val="007D1A09"/>
    <w:rsid w:val="007D289E"/>
    <w:rsid w:val="007D28C0"/>
    <w:rsid w:val="007D3AA8"/>
    <w:rsid w:val="007D3D1C"/>
    <w:rsid w:val="007D3E49"/>
    <w:rsid w:val="007D503E"/>
    <w:rsid w:val="007D68A4"/>
    <w:rsid w:val="007D7F5F"/>
    <w:rsid w:val="007E3A9D"/>
    <w:rsid w:val="007E6ECD"/>
    <w:rsid w:val="007E7515"/>
    <w:rsid w:val="007F024F"/>
    <w:rsid w:val="007F2120"/>
    <w:rsid w:val="007F33F0"/>
    <w:rsid w:val="007F3831"/>
    <w:rsid w:val="007F3F17"/>
    <w:rsid w:val="007F7412"/>
    <w:rsid w:val="00801F34"/>
    <w:rsid w:val="0080266F"/>
    <w:rsid w:val="00803158"/>
    <w:rsid w:val="008033A5"/>
    <w:rsid w:val="008040DF"/>
    <w:rsid w:val="00805A9B"/>
    <w:rsid w:val="00806549"/>
    <w:rsid w:val="00815354"/>
    <w:rsid w:val="00815D4E"/>
    <w:rsid w:val="0081622A"/>
    <w:rsid w:val="00816D3E"/>
    <w:rsid w:val="008173BE"/>
    <w:rsid w:val="00821026"/>
    <w:rsid w:val="00821FED"/>
    <w:rsid w:val="00822C56"/>
    <w:rsid w:val="00823AE7"/>
    <w:rsid w:val="00824D6D"/>
    <w:rsid w:val="00826B74"/>
    <w:rsid w:val="00832826"/>
    <w:rsid w:val="00832968"/>
    <w:rsid w:val="0083370C"/>
    <w:rsid w:val="00835612"/>
    <w:rsid w:val="00836CCB"/>
    <w:rsid w:val="008379B2"/>
    <w:rsid w:val="0084245A"/>
    <w:rsid w:val="00843F72"/>
    <w:rsid w:val="00844721"/>
    <w:rsid w:val="00844CFF"/>
    <w:rsid w:val="00846F61"/>
    <w:rsid w:val="00851517"/>
    <w:rsid w:val="0085497B"/>
    <w:rsid w:val="008552D6"/>
    <w:rsid w:val="00856BFF"/>
    <w:rsid w:val="00857569"/>
    <w:rsid w:val="00857B66"/>
    <w:rsid w:val="008605FE"/>
    <w:rsid w:val="008643F8"/>
    <w:rsid w:val="008650B1"/>
    <w:rsid w:val="008654A4"/>
    <w:rsid w:val="008672E3"/>
    <w:rsid w:val="00872C80"/>
    <w:rsid w:val="00873294"/>
    <w:rsid w:val="008746CC"/>
    <w:rsid w:val="00875512"/>
    <w:rsid w:val="0087653E"/>
    <w:rsid w:val="00880084"/>
    <w:rsid w:val="0088041D"/>
    <w:rsid w:val="00882B99"/>
    <w:rsid w:val="00884134"/>
    <w:rsid w:val="0088440B"/>
    <w:rsid w:val="008856C2"/>
    <w:rsid w:val="00886691"/>
    <w:rsid w:val="00886B03"/>
    <w:rsid w:val="00890101"/>
    <w:rsid w:val="00890D0E"/>
    <w:rsid w:val="00890D6B"/>
    <w:rsid w:val="00891706"/>
    <w:rsid w:val="00892B88"/>
    <w:rsid w:val="008941AD"/>
    <w:rsid w:val="00895BB3"/>
    <w:rsid w:val="00896250"/>
    <w:rsid w:val="008A218A"/>
    <w:rsid w:val="008A505D"/>
    <w:rsid w:val="008A6219"/>
    <w:rsid w:val="008A633A"/>
    <w:rsid w:val="008A7BF2"/>
    <w:rsid w:val="008B27D2"/>
    <w:rsid w:val="008B2B22"/>
    <w:rsid w:val="008B3577"/>
    <w:rsid w:val="008B36DE"/>
    <w:rsid w:val="008B4056"/>
    <w:rsid w:val="008C1049"/>
    <w:rsid w:val="008C2E9D"/>
    <w:rsid w:val="008C3BD0"/>
    <w:rsid w:val="008C7575"/>
    <w:rsid w:val="008C7846"/>
    <w:rsid w:val="008D02CA"/>
    <w:rsid w:val="008D0738"/>
    <w:rsid w:val="008D2ED2"/>
    <w:rsid w:val="008D3D9A"/>
    <w:rsid w:val="008D41A1"/>
    <w:rsid w:val="008D558F"/>
    <w:rsid w:val="008D5DA2"/>
    <w:rsid w:val="008E03CE"/>
    <w:rsid w:val="008E21BD"/>
    <w:rsid w:val="008E405F"/>
    <w:rsid w:val="008E6C1E"/>
    <w:rsid w:val="008E72C7"/>
    <w:rsid w:val="008E7610"/>
    <w:rsid w:val="008F0038"/>
    <w:rsid w:val="008F0133"/>
    <w:rsid w:val="008F4688"/>
    <w:rsid w:val="008F5FCA"/>
    <w:rsid w:val="008F61CD"/>
    <w:rsid w:val="008F7601"/>
    <w:rsid w:val="009001D6"/>
    <w:rsid w:val="00901595"/>
    <w:rsid w:val="00902EA7"/>
    <w:rsid w:val="00903CE3"/>
    <w:rsid w:val="009049CB"/>
    <w:rsid w:val="00906B43"/>
    <w:rsid w:val="00910747"/>
    <w:rsid w:val="00911217"/>
    <w:rsid w:val="00911AC6"/>
    <w:rsid w:val="0091251B"/>
    <w:rsid w:val="0091748F"/>
    <w:rsid w:val="00921899"/>
    <w:rsid w:val="0092316D"/>
    <w:rsid w:val="0092512B"/>
    <w:rsid w:val="00925ECC"/>
    <w:rsid w:val="00927CEE"/>
    <w:rsid w:val="00931AC0"/>
    <w:rsid w:val="0093325D"/>
    <w:rsid w:val="0093344E"/>
    <w:rsid w:val="00935709"/>
    <w:rsid w:val="00936181"/>
    <w:rsid w:val="00937524"/>
    <w:rsid w:val="00937BCB"/>
    <w:rsid w:val="00940612"/>
    <w:rsid w:val="009439C4"/>
    <w:rsid w:val="00946E59"/>
    <w:rsid w:val="00947A36"/>
    <w:rsid w:val="00947E4A"/>
    <w:rsid w:val="0095387A"/>
    <w:rsid w:val="009577F7"/>
    <w:rsid w:val="0097335D"/>
    <w:rsid w:val="00973AF8"/>
    <w:rsid w:val="009741C2"/>
    <w:rsid w:val="00975670"/>
    <w:rsid w:val="00975E00"/>
    <w:rsid w:val="00976084"/>
    <w:rsid w:val="00980B5E"/>
    <w:rsid w:val="009816AC"/>
    <w:rsid w:val="00982A46"/>
    <w:rsid w:val="00985DD3"/>
    <w:rsid w:val="009905CB"/>
    <w:rsid w:val="00990AA8"/>
    <w:rsid w:val="009947A4"/>
    <w:rsid w:val="009A08E0"/>
    <w:rsid w:val="009A0DE0"/>
    <w:rsid w:val="009A16F9"/>
    <w:rsid w:val="009A2772"/>
    <w:rsid w:val="009A3171"/>
    <w:rsid w:val="009A3DD1"/>
    <w:rsid w:val="009A7410"/>
    <w:rsid w:val="009B1656"/>
    <w:rsid w:val="009B36F3"/>
    <w:rsid w:val="009B626E"/>
    <w:rsid w:val="009B7A43"/>
    <w:rsid w:val="009B7FE3"/>
    <w:rsid w:val="009C02B7"/>
    <w:rsid w:val="009C04FB"/>
    <w:rsid w:val="009C0531"/>
    <w:rsid w:val="009C3E1E"/>
    <w:rsid w:val="009C42A8"/>
    <w:rsid w:val="009C6634"/>
    <w:rsid w:val="009C6BD5"/>
    <w:rsid w:val="009D12EC"/>
    <w:rsid w:val="009D23BE"/>
    <w:rsid w:val="009D3035"/>
    <w:rsid w:val="009D4931"/>
    <w:rsid w:val="009D590B"/>
    <w:rsid w:val="009D614E"/>
    <w:rsid w:val="009E0AA2"/>
    <w:rsid w:val="009E1A38"/>
    <w:rsid w:val="009E244E"/>
    <w:rsid w:val="009E27B4"/>
    <w:rsid w:val="009E2ACF"/>
    <w:rsid w:val="009E31B1"/>
    <w:rsid w:val="009E3241"/>
    <w:rsid w:val="009E3A7F"/>
    <w:rsid w:val="009E41CB"/>
    <w:rsid w:val="009E72D2"/>
    <w:rsid w:val="009F06D4"/>
    <w:rsid w:val="009F1203"/>
    <w:rsid w:val="009F1343"/>
    <w:rsid w:val="009F17FB"/>
    <w:rsid w:val="009F2B47"/>
    <w:rsid w:val="009F30D7"/>
    <w:rsid w:val="009F47DD"/>
    <w:rsid w:val="009F4C43"/>
    <w:rsid w:val="009F5FD6"/>
    <w:rsid w:val="00A0033D"/>
    <w:rsid w:val="00A01101"/>
    <w:rsid w:val="00A02214"/>
    <w:rsid w:val="00A02DB7"/>
    <w:rsid w:val="00A0515D"/>
    <w:rsid w:val="00A06EE2"/>
    <w:rsid w:val="00A11235"/>
    <w:rsid w:val="00A13874"/>
    <w:rsid w:val="00A14005"/>
    <w:rsid w:val="00A162A6"/>
    <w:rsid w:val="00A17806"/>
    <w:rsid w:val="00A210B9"/>
    <w:rsid w:val="00A21CBF"/>
    <w:rsid w:val="00A21D2C"/>
    <w:rsid w:val="00A24DDE"/>
    <w:rsid w:val="00A2780C"/>
    <w:rsid w:val="00A30856"/>
    <w:rsid w:val="00A32D34"/>
    <w:rsid w:val="00A356A9"/>
    <w:rsid w:val="00A359AD"/>
    <w:rsid w:val="00A3653F"/>
    <w:rsid w:val="00A368F7"/>
    <w:rsid w:val="00A40FCD"/>
    <w:rsid w:val="00A420C5"/>
    <w:rsid w:val="00A42252"/>
    <w:rsid w:val="00A42BAA"/>
    <w:rsid w:val="00A43F9D"/>
    <w:rsid w:val="00A44D81"/>
    <w:rsid w:val="00A44E72"/>
    <w:rsid w:val="00A44F7A"/>
    <w:rsid w:val="00A4601D"/>
    <w:rsid w:val="00A467AE"/>
    <w:rsid w:val="00A468A9"/>
    <w:rsid w:val="00A476B4"/>
    <w:rsid w:val="00A47D5B"/>
    <w:rsid w:val="00A531FC"/>
    <w:rsid w:val="00A5538C"/>
    <w:rsid w:val="00A55FAE"/>
    <w:rsid w:val="00A56B6C"/>
    <w:rsid w:val="00A56BD6"/>
    <w:rsid w:val="00A61338"/>
    <w:rsid w:val="00A61B27"/>
    <w:rsid w:val="00A625C5"/>
    <w:rsid w:val="00A63013"/>
    <w:rsid w:val="00A65290"/>
    <w:rsid w:val="00A65A34"/>
    <w:rsid w:val="00A71798"/>
    <w:rsid w:val="00A71F70"/>
    <w:rsid w:val="00A747FF"/>
    <w:rsid w:val="00A762B9"/>
    <w:rsid w:val="00A76BCE"/>
    <w:rsid w:val="00A771FD"/>
    <w:rsid w:val="00A80D20"/>
    <w:rsid w:val="00A8100F"/>
    <w:rsid w:val="00A826C8"/>
    <w:rsid w:val="00A82CB0"/>
    <w:rsid w:val="00A84A32"/>
    <w:rsid w:val="00A84E23"/>
    <w:rsid w:val="00A85061"/>
    <w:rsid w:val="00A869CD"/>
    <w:rsid w:val="00A87827"/>
    <w:rsid w:val="00A91869"/>
    <w:rsid w:val="00A923E2"/>
    <w:rsid w:val="00A9277E"/>
    <w:rsid w:val="00A92C53"/>
    <w:rsid w:val="00A92E28"/>
    <w:rsid w:val="00A9387C"/>
    <w:rsid w:val="00A95446"/>
    <w:rsid w:val="00A96B30"/>
    <w:rsid w:val="00A97ED1"/>
    <w:rsid w:val="00AA1496"/>
    <w:rsid w:val="00AA19CE"/>
    <w:rsid w:val="00AA2CA2"/>
    <w:rsid w:val="00AA5A3A"/>
    <w:rsid w:val="00AA6A0E"/>
    <w:rsid w:val="00AB17E3"/>
    <w:rsid w:val="00AB26CB"/>
    <w:rsid w:val="00AB2B0B"/>
    <w:rsid w:val="00AB2CB0"/>
    <w:rsid w:val="00AB504D"/>
    <w:rsid w:val="00AB7ECB"/>
    <w:rsid w:val="00AC11A5"/>
    <w:rsid w:val="00AC1E44"/>
    <w:rsid w:val="00AC2338"/>
    <w:rsid w:val="00AC27D4"/>
    <w:rsid w:val="00AC42FD"/>
    <w:rsid w:val="00AC5D0C"/>
    <w:rsid w:val="00AC7E2F"/>
    <w:rsid w:val="00AD06E8"/>
    <w:rsid w:val="00AD0A9E"/>
    <w:rsid w:val="00AD224D"/>
    <w:rsid w:val="00AD28F5"/>
    <w:rsid w:val="00AD3DFD"/>
    <w:rsid w:val="00AD51A1"/>
    <w:rsid w:val="00AD5909"/>
    <w:rsid w:val="00AD5D7C"/>
    <w:rsid w:val="00AD6911"/>
    <w:rsid w:val="00AD6DF5"/>
    <w:rsid w:val="00AE1F61"/>
    <w:rsid w:val="00AE3722"/>
    <w:rsid w:val="00AE4ABF"/>
    <w:rsid w:val="00AE53E1"/>
    <w:rsid w:val="00AE5C2C"/>
    <w:rsid w:val="00AF0C3A"/>
    <w:rsid w:val="00AF103D"/>
    <w:rsid w:val="00AF1E71"/>
    <w:rsid w:val="00AF3C67"/>
    <w:rsid w:val="00AF5F3F"/>
    <w:rsid w:val="00AF61A5"/>
    <w:rsid w:val="00AF6C66"/>
    <w:rsid w:val="00AF706B"/>
    <w:rsid w:val="00AF78A1"/>
    <w:rsid w:val="00AF7DBE"/>
    <w:rsid w:val="00B0135B"/>
    <w:rsid w:val="00B014FF"/>
    <w:rsid w:val="00B03465"/>
    <w:rsid w:val="00B03BBF"/>
    <w:rsid w:val="00B04BE9"/>
    <w:rsid w:val="00B0543E"/>
    <w:rsid w:val="00B0659F"/>
    <w:rsid w:val="00B073FC"/>
    <w:rsid w:val="00B0747C"/>
    <w:rsid w:val="00B12B31"/>
    <w:rsid w:val="00B14184"/>
    <w:rsid w:val="00B15DAA"/>
    <w:rsid w:val="00B17902"/>
    <w:rsid w:val="00B179C3"/>
    <w:rsid w:val="00B22739"/>
    <w:rsid w:val="00B23CF0"/>
    <w:rsid w:val="00B24FC9"/>
    <w:rsid w:val="00B31EF9"/>
    <w:rsid w:val="00B3449B"/>
    <w:rsid w:val="00B35E70"/>
    <w:rsid w:val="00B36DA8"/>
    <w:rsid w:val="00B42C86"/>
    <w:rsid w:val="00B451B2"/>
    <w:rsid w:val="00B46540"/>
    <w:rsid w:val="00B50879"/>
    <w:rsid w:val="00B50DFE"/>
    <w:rsid w:val="00B50FA3"/>
    <w:rsid w:val="00B51112"/>
    <w:rsid w:val="00B521B7"/>
    <w:rsid w:val="00B52983"/>
    <w:rsid w:val="00B529BE"/>
    <w:rsid w:val="00B54A50"/>
    <w:rsid w:val="00B55256"/>
    <w:rsid w:val="00B55F02"/>
    <w:rsid w:val="00B55FA9"/>
    <w:rsid w:val="00B56B14"/>
    <w:rsid w:val="00B5772D"/>
    <w:rsid w:val="00B57B4C"/>
    <w:rsid w:val="00B624E1"/>
    <w:rsid w:val="00B62CE2"/>
    <w:rsid w:val="00B658FE"/>
    <w:rsid w:val="00B67513"/>
    <w:rsid w:val="00B703F0"/>
    <w:rsid w:val="00B705A9"/>
    <w:rsid w:val="00B7181A"/>
    <w:rsid w:val="00B748C0"/>
    <w:rsid w:val="00B76B47"/>
    <w:rsid w:val="00B80628"/>
    <w:rsid w:val="00B81D29"/>
    <w:rsid w:val="00B81D8E"/>
    <w:rsid w:val="00B81F03"/>
    <w:rsid w:val="00B86E30"/>
    <w:rsid w:val="00B86E77"/>
    <w:rsid w:val="00B87398"/>
    <w:rsid w:val="00B92E0B"/>
    <w:rsid w:val="00B94963"/>
    <w:rsid w:val="00B95E36"/>
    <w:rsid w:val="00B9652C"/>
    <w:rsid w:val="00B9721B"/>
    <w:rsid w:val="00BA1EB7"/>
    <w:rsid w:val="00BA4C0A"/>
    <w:rsid w:val="00BA4CB1"/>
    <w:rsid w:val="00BA67E7"/>
    <w:rsid w:val="00BA7101"/>
    <w:rsid w:val="00BB0061"/>
    <w:rsid w:val="00BB057C"/>
    <w:rsid w:val="00BB0A6D"/>
    <w:rsid w:val="00BB178E"/>
    <w:rsid w:val="00BB4879"/>
    <w:rsid w:val="00BB58A6"/>
    <w:rsid w:val="00BB73DB"/>
    <w:rsid w:val="00BC03D0"/>
    <w:rsid w:val="00BC2359"/>
    <w:rsid w:val="00BC3108"/>
    <w:rsid w:val="00BC3439"/>
    <w:rsid w:val="00BC46E1"/>
    <w:rsid w:val="00BC550D"/>
    <w:rsid w:val="00BC6794"/>
    <w:rsid w:val="00BC6C49"/>
    <w:rsid w:val="00BC6CCB"/>
    <w:rsid w:val="00BC7858"/>
    <w:rsid w:val="00BC7B30"/>
    <w:rsid w:val="00BD0526"/>
    <w:rsid w:val="00BD079C"/>
    <w:rsid w:val="00BD24B3"/>
    <w:rsid w:val="00BD2DC2"/>
    <w:rsid w:val="00BD5D2A"/>
    <w:rsid w:val="00BD6869"/>
    <w:rsid w:val="00BD7A61"/>
    <w:rsid w:val="00BE2743"/>
    <w:rsid w:val="00BE2BED"/>
    <w:rsid w:val="00BE3671"/>
    <w:rsid w:val="00BE403C"/>
    <w:rsid w:val="00BE5E05"/>
    <w:rsid w:val="00BE60CA"/>
    <w:rsid w:val="00BF07BF"/>
    <w:rsid w:val="00BF15F7"/>
    <w:rsid w:val="00BF1C18"/>
    <w:rsid w:val="00BF1FBA"/>
    <w:rsid w:val="00BF2FCF"/>
    <w:rsid w:val="00BF3DE6"/>
    <w:rsid w:val="00BF656E"/>
    <w:rsid w:val="00BF65CB"/>
    <w:rsid w:val="00C0322D"/>
    <w:rsid w:val="00C04BDC"/>
    <w:rsid w:val="00C057BA"/>
    <w:rsid w:val="00C05A71"/>
    <w:rsid w:val="00C06FFC"/>
    <w:rsid w:val="00C110D6"/>
    <w:rsid w:val="00C129B0"/>
    <w:rsid w:val="00C166A6"/>
    <w:rsid w:val="00C213B0"/>
    <w:rsid w:val="00C218FC"/>
    <w:rsid w:val="00C219A3"/>
    <w:rsid w:val="00C22735"/>
    <w:rsid w:val="00C22AF6"/>
    <w:rsid w:val="00C22B68"/>
    <w:rsid w:val="00C270AD"/>
    <w:rsid w:val="00C27EA7"/>
    <w:rsid w:val="00C3014C"/>
    <w:rsid w:val="00C30378"/>
    <w:rsid w:val="00C32677"/>
    <w:rsid w:val="00C34427"/>
    <w:rsid w:val="00C35F35"/>
    <w:rsid w:val="00C44F97"/>
    <w:rsid w:val="00C46661"/>
    <w:rsid w:val="00C50DA6"/>
    <w:rsid w:val="00C53E4D"/>
    <w:rsid w:val="00C55445"/>
    <w:rsid w:val="00C56A13"/>
    <w:rsid w:val="00C56C24"/>
    <w:rsid w:val="00C6515C"/>
    <w:rsid w:val="00C710EA"/>
    <w:rsid w:val="00C716D6"/>
    <w:rsid w:val="00C72E33"/>
    <w:rsid w:val="00C73367"/>
    <w:rsid w:val="00C744AC"/>
    <w:rsid w:val="00C76004"/>
    <w:rsid w:val="00C76C38"/>
    <w:rsid w:val="00C770DC"/>
    <w:rsid w:val="00C7771D"/>
    <w:rsid w:val="00C80217"/>
    <w:rsid w:val="00C83342"/>
    <w:rsid w:val="00C9158B"/>
    <w:rsid w:val="00C927E3"/>
    <w:rsid w:val="00C9391C"/>
    <w:rsid w:val="00C96FA9"/>
    <w:rsid w:val="00CA0C7F"/>
    <w:rsid w:val="00CA3AC9"/>
    <w:rsid w:val="00CA3D6B"/>
    <w:rsid w:val="00CA6BFA"/>
    <w:rsid w:val="00CB2411"/>
    <w:rsid w:val="00CB3294"/>
    <w:rsid w:val="00CB4A3C"/>
    <w:rsid w:val="00CB503F"/>
    <w:rsid w:val="00CB66B5"/>
    <w:rsid w:val="00CB6E79"/>
    <w:rsid w:val="00CB7260"/>
    <w:rsid w:val="00CB726E"/>
    <w:rsid w:val="00CC1581"/>
    <w:rsid w:val="00CC31DA"/>
    <w:rsid w:val="00CC6064"/>
    <w:rsid w:val="00CC6DDE"/>
    <w:rsid w:val="00CC7476"/>
    <w:rsid w:val="00CD01A6"/>
    <w:rsid w:val="00CD0443"/>
    <w:rsid w:val="00CD12B3"/>
    <w:rsid w:val="00CD423F"/>
    <w:rsid w:val="00CD53B7"/>
    <w:rsid w:val="00CD5F68"/>
    <w:rsid w:val="00CE1743"/>
    <w:rsid w:val="00CE23C8"/>
    <w:rsid w:val="00CE2AD0"/>
    <w:rsid w:val="00CE310C"/>
    <w:rsid w:val="00CE3F21"/>
    <w:rsid w:val="00CE4AA9"/>
    <w:rsid w:val="00CE4E28"/>
    <w:rsid w:val="00CF589A"/>
    <w:rsid w:val="00D006F8"/>
    <w:rsid w:val="00D00AD7"/>
    <w:rsid w:val="00D03863"/>
    <w:rsid w:val="00D03992"/>
    <w:rsid w:val="00D03BB6"/>
    <w:rsid w:val="00D051B2"/>
    <w:rsid w:val="00D1118E"/>
    <w:rsid w:val="00D11BE0"/>
    <w:rsid w:val="00D11C87"/>
    <w:rsid w:val="00D13996"/>
    <w:rsid w:val="00D14048"/>
    <w:rsid w:val="00D14897"/>
    <w:rsid w:val="00D218E4"/>
    <w:rsid w:val="00D21AEA"/>
    <w:rsid w:val="00D23230"/>
    <w:rsid w:val="00D245E1"/>
    <w:rsid w:val="00D271D2"/>
    <w:rsid w:val="00D338C2"/>
    <w:rsid w:val="00D36E42"/>
    <w:rsid w:val="00D408BF"/>
    <w:rsid w:val="00D4291F"/>
    <w:rsid w:val="00D4341F"/>
    <w:rsid w:val="00D442C3"/>
    <w:rsid w:val="00D45015"/>
    <w:rsid w:val="00D450C4"/>
    <w:rsid w:val="00D45190"/>
    <w:rsid w:val="00D45C5E"/>
    <w:rsid w:val="00D46199"/>
    <w:rsid w:val="00D465D4"/>
    <w:rsid w:val="00D515F5"/>
    <w:rsid w:val="00D52B49"/>
    <w:rsid w:val="00D56855"/>
    <w:rsid w:val="00D57DEC"/>
    <w:rsid w:val="00D6024E"/>
    <w:rsid w:val="00D639CE"/>
    <w:rsid w:val="00D63F8B"/>
    <w:rsid w:val="00D64304"/>
    <w:rsid w:val="00D649F6"/>
    <w:rsid w:val="00D64FF3"/>
    <w:rsid w:val="00D65980"/>
    <w:rsid w:val="00D72DC3"/>
    <w:rsid w:val="00D73503"/>
    <w:rsid w:val="00D73DE8"/>
    <w:rsid w:val="00D73E59"/>
    <w:rsid w:val="00D7501B"/>
    <w:rsid w:val="00D75DA9"/>
    <w:rsid w:val="00D774E0"/>
    <w:rsid w:val="00D77994"/>
    <w:rsid w:val="00D8133F"/>
    <w:rsid w:val="00D818E2"/>
    <w:rsid w:val="00D8525C"/>
    <w:rsid w:val="00D902E5"/>
    <w:rsid w:val="00D91EC0"/>
    <w:rsid w:val="00D91FEE"/>
    <w:rsid w:val="00D9247F"/>
    <w:rsid w:val="00D95F3A"/>
    <w:rsid w:val="00D97CB9"/>
    <w:rsid w:val="00DA1647"/>
    <w:rsid w:val="00DA1D02"/>
    <w:rsid w:val="00DA2809"/>
    <w:rsid w:val="00DA66FC"/>
    <w:rsid w:val="00DB05D6"/>
    <w:rsid w:val="00DB154D"/>
    <w:rsid w:val="00DB1784"/>
    <w:rsid w:val="00DB405F"/>
    <w:rsid w:val="00DB4826"/>
    <w:rsid w:val="00DB556A"/>
    <w:rsid w:val="00DB56C3"/>
    <w:rsid w:val="00DC0913"/>
    <w:rsid w:val="00DC2953"/>
    <w:rsid w:val="00DC4795"/>
    <w:rsid w:val="00DC5349"/>
    <w:rsid w:val="00DC6360"/>
    <w:rsid w:val="00DC6637"/>
    <w:rsid w:val="00DD04F6"/>
    <w:rsid w:val="00DD188F"/>
    <w:rsid w:val="00DD3773"/>
    <w:rsid w:val="00DD3F89"/>
    <w:rsid w:val="00DD57C4"/>
    <w:rsid w:val="00DE2FBD"/>
    <w:rsid w:val="00DE327C"/>
    <w:rsid w:val="00DE3E59"/>
    <w:rsid w:val="00DE6924"/>
    <w:rsid w:val="00DE718E"/>
    <w:rsid w:val="00DE7943"/>
    <w:rsid w:val="00DF0AC7"/>
    <w:rsid w:val="00DF1F5C"/>
    <w:rsid w:val="00DF39C5"/>
    <w:rsid w:val="00DF7EA2"/>
    <w:rsid w:val="00E00101"/>
    <w:rsid w:val="00E02668"/>
    <w:rsid w:val="00E03FE6"/>
    <w:rsid w:val="00E05060"/>
    <w:rsid w:val="00E054E1"/>
    <w:rsid w:val="00E05843"/>
    <w:rsid w:val="00E06020"/>
    <w:rsid w:val="00E07DE4"/>
    <w:rsid w:val="00E07FFA"/>
    <w:rsid w:val="00E1171B"/>
    <w:rsid w:val="00E12B7C"/>
    <w:rsid w:val="00E166CC"/>
    <w:rsid w:val="00E16B63"/>
    <w:rsid w:val="00E16F59"/>
    <w:rsid w:val="00E17115"/>
    <w:rsid w:val="00E200DA"/>
    <w:rsid w:val="00E201A7"/>
    <w:rsid w:val="00E20B40"/>
    <w:rsid w:val="00E2119F"/>
    <w:rsid w:val="00E21495"/>
    <w:rsid w:val="00E23460"/>
    <w:rsid w:val="00E23FCA"/>
    <w:rsid w:val="00E243A6"/>
    <w:rsid w:val="00E268AA"/>
    <w:rsid w:val="00E31228"/>
    <w:rsid w:val="00E31935"/>
    <w:rsid w:val="00E339B1"/>
    <w:rsid w:val="00E3403C"/>
    <w:rsid w:val="00E36130"/>
    <w:rsid w:val="00E367AC"/>
    <w:rsid w:val="00E36AF3"/>
    <w:rsid w:val="00E4098E"/>
    <w:rsid w:val="00E42214"/>
    <w:rsid w:val="00E42E30"/>
    <w:rsid w:val="00E43266"/>
    <w:rsid w:val="00E43FAA"/>
    <w:rsid w:val="00E4632E"/>
    <w:rsid w:val="00E46A01"/>
    <w:rsid w:val="00E46B8E"/>
    <w:rsid w:val="00E51327"/>
    <w:rsid w:val="00E51619"/>
    <w:rsid w:val="00E55650"/>
    <w:rsid w:val="00E5643A"/>
    <w:rsid w:val="00E574AC"/>
    <w:rsid w:val="00E6151C"/>
    <w:rsid w:val="00E616EA"/>
    <w:rsid w:val="00E632B1"/>
    <w:rsid w:val="00E63BC6"/>
    <w:rsid w:val="00E65EC1"/>
    <w:rsid w:val="00E67CCC"/>
    <w:rsid w:val="00E70F07"/>
    <w:rsid w:val="00E716CE"/>
    <w:rsid w:val="00E7278D"/>
    <w:rsid w:val="00E73B9C"/>
    <w:rsid w:val="00E74CDA"/>
    <w:rsid w:val="00E7771C"/>
    <w:rsid w:val="00E82426"/>
    <w:rsid w:val="00E83970"/>
    <w:rsid w:val="00E85E5F"/>
    <w:rsid w:val="00E863BC"/>
    <w:rsid w:val="00E87637"/>
    <w:rsid w:val="00E90150"/>
    <w:rsid w:val="00E9528B"/>
    <w:rsid w:val="00EA0573"/>
    <w:rsid w:val="00EA51B3"/>
    <w:rsid w:val="00EA7330"/>
    <w:rsid w:val="00EA77E2"/>
    <w:rsid w:val="00EA7D39"/>
    <w:rsid w:val="00EB0389"/>
    <w:rsid w:val="00EB1C32"/>
    <w:rsid w:val="00EB1E8F"/>
    <w:rsid w:val="00EB328E"/>
    <w:rsid w:val="00EB5970"/>
    <w:rsid w:val="00EB77F3"/>
    <w:rsid w:val="00EC0F5A"/>
    <w:rsid w:val="00EC33AE"/>
    <w:rsid w:val="00EC3E1A"/>
    <w:rsid w:val="00EC4926"/>
    <w:rsid w:val="00EC4DA4"/>
    <w:rsid w:val="00EC6A51"/>
    <w:rsid w:val="00EC75FB"/>
    <w:rsid w:val="00ED24BA"/>
    <w:rsid w:val="00EE0D95"/>
    <w:rsid w:val="00EE15BC"/>
    <w:rsid w:val="00EE1A84"/>
    <w:rsid w:val="00EE3254"/>
    <w:rsid w:val="00EF291D"/>
    <w:rsid w:val="00EF4D3D"/>
    <w:rsid w:val="00EF590B"/>
    <w:rsid w:val="00F01E50"/>
    <w:rsid w:val="00F02790"/>
    <w:rsid w:val="00F0321D"/>
    <w:rsid w:val="00F0395E"/>
    <w:rsid w:val="00F04772"/>
    <w:rsid w:val="00F051E2"/>
    <w:rsid w:val="00F10893"/>
    <w:rsid w:val="00F12531"/>
    <w:rsid w:val="00F169BB"/>
    <w:rsid w:val="00F16EBC"/>
    <w:rsid w:val="00F171C2"/>
    <w:rsid w:val="00F176DD"/>
    <w:rsid w:val="00F20F16"/>
    <w:rsid w:val="00F22175"/>
    <w:rsid w:val="00F26D14"/>
    <w:rsid w:val="00F27932"/>
    <w:rsid w:val="00F30583"/>
    <w:rsid w:val="00F3210E"/>
    <w:rsid w:val="00F322D9"/>
    <w:rsid w:val="00F33A38"/>
    <w:rsid w:val="00F33F10"/>
    <w:rsid w:val="00F34A60"/>
    <w:rsid w:val="00F412D9"/>
    <w:rsid w:val="00F412DE"/>
    <w:rsid w:val="00F420ED"/>
    <w:rsid w:val="00F42192"/>
    <w:rsid w:val="00F431E2"/>
    <w:rsid w:val="00F44216"/>
    <w:rsid w:val="00F46C15"/>
    <w:rsid w:val="00F47A81"/>
    <w:rsid w:val="00F50E30"/>
    <w:rsid w:val="00F5221E"/>
    <w:rsid w:val="00F55D5A"/>
    <w:rsid w:val="00F56C9F"/>
    <w:rsid w:val="00F57BE7"/>
    <w:rsid w:val="00F60230"/>
    <w:rsid w:val="00F6138A"/>
    <w:rsid w:val="00F6268E"/>
    <w:rsid w:val="00F635A5"/>
    <w:rsid w:val="00F64D5E"/>
    <w:rsid w:val="00F67E35"/>
    <w:rsid w:val="00F71FFE"/>
    <w:rsid w:val="00F759F8"/>
    <w:rsid w:val="00F760BB"/>
    <w:rsid w:val="00F772F2"/>
    <w:rsid w:val="00F779AB"/>
    <w:rsid w:val="00F77A43"/>
    <w:rsid w:val="00F80A98"/>
    <w:rsid w:val="00F80C7F"/>
    <w:rsid w:val="00F81BD4"/>
    <w:rsid w:val="00F824BF"/>
    <w:rsid w:val="00F82CAE"/>
    <w:rsid w:val="00F83DD9"/>
    <w:rsid w:val="00F84E97"/>
    <w:rsid w:val="00F9038C"/>
    <w:rsid w:val="00F91A99"/>
    <w:rsid w:val="00F92C3E"/>
    <w:rsid w:val="00F9315C"/>
    <w:rsid w:val="00F93537"/>
    <w:rsid w:val="00F94B1E"/>
    <w:rsid w:val="00F96C2F"/>
    <w:rsid w:val="00F977C8"/>
    <w:rsid w:val="00FA2C1F"/>
    <w:rsid w:val="00FA3EC9"/>
    <w:rsid w:val="00FA5068"/>
    <w:rsid w:val="00FA5C91"/>
    <w:rsid w:val="00FA7542"/>
    <w:rsid w:val="00FA78CC"/>
    <w:rsid w:val="00FB0106"/>
    <w:rsid w:val="00FB0D7B"/>
    <w:rsid w:val="00FB15F9"/>
    <w:rsid w:val="00FB16D2"/>
    <w:rsid w:val="00FB237F"/>
    <w:rsid w:val="00FB2E52"/>
    <w:rsid w:val="00FB3B08"/>
    <w:rsid w:val="00FB3E88"/>
    <w:rsid w:val="00FB3FC6"/>
    <w:rsid w:val="00FB4A2E"/>
    <w:rsid w:val="00FC021C"/>
    <w:rsid w:val="00FC04B6"/>
    <w:rsid w:val="00FC0EB1"/>
    <w:rsid w:val="00FC0F3C"/>
    <w:rsid w:val="00FC2AE3"/>
    <w:rsid w:val="00FC5BA0"/>
    <w:rsid w:val="00FC6E34"/>
    <w:rsid w:val="00FC7E5A"/>
    <w:rsid w:val="00FD4A9C"/>
    <w:rsid w:val="00FD5358"/>
    <w:rsid w:val="00FD79B6"/>
    <w:rsid w:val="00FE0BFC"/>
    <w:rsid w:val="00FE31FB"/>
    <w:rsid w:val="00FE5BAD"/>
    <w:rsid w:val="00FE6085"/>
    <w:rsid w:val="00FF0150"/>
    <w:rsid w:val="00FF0672"/>
    <w:rsid w:val="00FF3594"/>
    <w:rsid w:val="00FF5EA5"/>
    <w:rsid w:val="00FF6596"/>
    <w:rsid w:val="00FF72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340" w:after="20" w:line="38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72241F"/>
    <w:pPr>
      <w:spacing w:before="0" w:after="120" w:line="276" w:lineRule="auto"/>
    </w:pPr>
    <w:rPr>
      <w:rFonts w:eastAsiaTheme="minorEastAsia"/>
      <w:lang w:bidi="en-US"/>
    </w:rPr>
  </w:style>
  <w:style w:type="paragraph" w:styleId="Heading1">
    <w:name w:val="heading 1"/>
    <w:basedOn w:val="Normal"/>
    <w:next w:val="ppBodyText"/>
    <w:link w:val="Heading1Char"/>
    <w:qFormat/>
    <w:rsid w:val="007224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72241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72241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72241F"/>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9E324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241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72241F"/>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72241F"/>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72241F"/>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72241F"/>
    <w:pPr>
      <w:numPr>
        <w:ilvl w:val="1"/>
        <w:numId w:val="18"/>
      </w:numPr>
      <w:spacing w:before="0" w:after="120" w:line="276" w:lineRule="auto"/>
    </w:pPr>
    <w:rPr>
      <w:rFonts w:eastAsiaTheme="minorEastAsia"/>
      <w:lang w:bidi="en-US"/>
    </w:rPr>
  </w:style>
  <w:style w:type="paragraph" w:customStyle="1" w:styleId="ppBodyTextIndent">
    <w:name w:val="pp Body Text Indent"/>
    <w:basedOn w:val="ppBodyText"/>
    <w:rsid w:val="0072241F"/>
    <w:pPr>
      <w:numPr>
        <w:ilvl w:val="2"/>
      </w:numPr>
    </w:pPr>
  </w:style>
  <w:style w:type="paragraph" w:customStyle="1" w:styleId="ppBodyTextIndent2">
    <w:name w:val="pp Body Text Indent 2"/>
    <w:basedOn w:val="ppBodyTextIndent"/>
    <w:rsid w:val="0072241F"/>
    <w:pPr>
      <w:numPr>
        <w:ilvl w:val="3"/>
      </w:numPr>
    </w:pPr>
  </w:style>
  <w:style w:type="paragraph" w:customStyle="1" w:styleId="ppBulletList">
    <w:name w:val="pp Bullet List"/>
    <w:basedOn w:val="ppNumberList"/>
    <w:link w:val="ppBulletListChar"/>
    <w:qFormat/>
    <w:rsid w:val="0072241F"/>
    <w:pPr>
      <w:numPr>
        <w:numId w:val="11"/>
      </w:numPr>
      <w:tabs>
        <w:tab w:val="clear" w:pos="1440"/>
      </w:tabs>
      <w:ind w:left="754" w:hanging="357"/>
    </w:pPr>
  </w:style>
  <w:style w:type="paragraph" w:customStyle="1" w:styleId="ppBulletListIndent">
    <w:name w:val="pp Bullet List Indent"/>
    <w:basedOn w:val="ppBulletList"/>
    <w:rsid w:val="0072241F"/>
    <w:pPr>
      <w:numPr>
        <w:ilvl w:val="2"/>
      </w:numPr>
      <w:ind w:left="1434" w:hanging="357"/>
    </w:pPr>
  </w:style>
  <w:style w:type="paragraph" w:customStyle="1" w:styleId="ppBulletListTable">
    <w:name w:val="pp Bullet List Table"/>
    <w:basedOn w:val="Normal"/>
    <w:uiPriority w:val="11"/>
    <w:rsid w:val="0072241F"/>
    <w:pPr>
      <w:numPr>
        <w:numId w:val="1"/>
      </w:numPr>
      <w:tabs>
        <w:tab w:val="left" w:pos="403"/>
      </w:tabs>
      <w:spacing w:before="100"/>
    </w:pPr>
    <w:rPr>
      <w:sz w:val="18"/>
    </w:rPr>
  </w:style>
  <w:style w:type="paragraph" w:customStyle="1" w:styleId="ppChapterNumber">
    <w:name w:val="pp Chapter Number"/>
    <w:next w:val="Normal"/>
    <w:uiPriority w:val="14"/>
    <w:rsid w:val="0072241F"/>
    <w:pPr>
      <w:autoSpaceDE w:val="0"/>
      <w:autoSpaceDN w:val="0"/>
      <w:adjustRightInd w:val="0"/>
      <w:spacing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72241F"/>
    <w:pPr>
      <w:autoSpaceDE w:val="0"/>
      <w:autoSpaceDN w:val="0"/>
      <w:adjustRightInd w:val="0"/>
      <w:spacing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72241F"/>
    <w:pPr>
      <w:spacing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2241F"/>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72241F"/>
    <w:pPr>
      <w:numPr>
        <w:ilvl w:val="1"/>
        <w:numId w:val="4"/>
      </w:numPr>
      <w:pBdr>
        <w:top w:val="single" w:sz="2" w:space="1" w:color="FFFFFF"/>
        <w:bottom w:val="single" w:sz="2" w:space="1" w:color="D5D5D3"/>
      </w:pBdr>
      <w:shd w:val="clear" w:color="auto" w:fill="F7F7FF"/>
      <w:autoSpaceDE w:val="0"/>
      <w:autoSpaceDN w:val="0"/>
      <w:adjustRightInd w:val="0"/>
      <w:spacing w:before="0"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72241F"/>
    <w:pPr>
      <w:numPr>
        <w:ilvl w:val="2"/>
      </w:numPr>
      <w:ind w:left="720"/>
    </w:pPr>
  </w:style>
  <w:style w:type="paragraph" w:customStyle="1" w:styleId="ppCodeIndent2">
    <w:name w:val="pp Code Indent 2"/>
    <w:basedOn w:val="ppCodeIndent"/>
    <w:rsid w:val="0072241F"/>
    <w:pPr>
      <w:numPr>
        <w:ilvl w:val="3"/>
      </w:numPr>
      <w:ind w:left="1440"/>
    </w:pPr>
  </w:style>
  <w:style w:type="paragraph" w:customStyle="1" w:styleId="ppCodeLanguage">
    <w:name w:val="pp Code Language"/>
    <w:basedOn w:val="Normal"/>
    <w:next w:val="ppCode"/>
    <w:qFormat/>
    <w:rsid w:val="0072241F"/>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72241F"/>
    <w:pPr>
      <w:numPr>
        <w:ilvl w:val="2"/>
      </w:numPr>
      <w:ind w:left="720"/>
    </w:pPr>
  </w:style>
  <w:style w:type="paragraph" w:customStyle="1" w:styleId="ppCodeLanguageIndent2">
    <w:name w:val="pp Code Language Indent 2"/>
    <w:basedOn w:val="ppCodeLanguageIndent"/>
    <w:next w:val="ppCodeIndent2"/>
    <w:rsid w:val="0072241F"/>
    <w:pPr>
      <w:numPr>
        <w:ilvl w:val="3"/>
      </w:numPr>
      <w:ind w:left="1440"/>
    </w:pPr>
  </w:style>
  <w:style w:type="paragraph" w:customStyle="1" w:styleId="ppCodeLanguageTable">
    <w:name w:val="pp Code Language Table"/>
    <w:basedOn w:val="ppCodeLanguage"/>
    <w:next w:val="Normal"/>
    <w:rsid w:val="0072241F"/>
    <w:pPr>
      <w:numPr>
        <w:ilvl w:val="0"/>
        <w:numId w:val="0"/>
      </w:numPr>
    </w:pPr>
  </w:style>
  <w:style w:type="paragraph" w:customStyle="1" w:styleId="ppCodeTable">
    <w:name w:val="pp Code Table"/>
    <w:basedOn w:val="ppCode"/>
    <w:rsid w:val="0072241F"/>
    <w:pPr>
      <w:numPr>
        <w:ilvl w:val="0"/>
        <w:numId w:val="0"/>
      </w:numPr>
    </w:pPr>
  </w:style>
  <w:style w:type="paragraph" w:customStyle="1" w:styleId="ppFigure">
    <w:name w:val="pp Figure"/>
    <w:basedOn w:val="Normal"/>
    <w:next w:val="Normal"/>
    <w:qFormat/>
    <w:rsid w:val="0072241F"/>
    <w:pPr>
      <w:numPr>
        <w:ilvl w:val="1"/>
        <w:numId w:val="7"/>
      </w:numPr>
      <w:spacing w:after="0"/>
      <w:ind w:left="0"/>
    </w:pPr>
  </w:style>
  <w:style w:type="paragraph" w:customStyle="1" w:styleId="ppFigureCaption">
    <w:name w:val="pp Figure Caption"/>
    <w:basedOn w:val="Normal"/>
    <w:next w:val="ppBodyText"/>
    <w:qFormat/>
    <w:rsid w:val="0072241F"/>
    <w:pPr>
      <w:numPr>
        <w:ilvl w:val="1"/>
        <w:numId w:val="6"/>
      </w:numPr>
      <w:ind w:left="0"/>
    </w:pPr>
    <w:rPr>
      <w:i/>
    </w:rPr>
  </w:style>
  <w:style w:type="paragraph" w:customStyle="1" w:styleId="ppFigureCaptionIndent">
    <w:name w:val="pp Figure Caption Indent"/>
    <w:basedOn w:val="ppFigureCaption"/>
    <w:next w:val="ppBodyTextIndent"/>
    <w:rsid w:val="0072241F"/>
    <w:pPr>
      <w:numPr>
        <w:ilvl w:val="2"/>
      </w:numPr>
      <w:ind w:left="720"/>
    </w:pPr>
  </w:style>
  <w:style w:type="paragraph" w:customStyle="1" w:styleId="ppFigureCaptionIndent2">
    <w:name w:val="pp Figure Caption Indent 2"/>
    <w:basedOn w:val="ppFigureCaptionIndent"/>
    <w:next w:val="ppBodyTextIndent2"/>
    <w:rsid w:val="0072241F"/>
    <w:pPr>
      <w:numPr>
        <w:ilvl w:val="3"/>
      </w:numPr>
      <w:ind w:left="1440"/>
    </w:pPr>
  </w:style>
  <w:style w:type="paragraph" w:customStyle="1" w:styleId="ppFigureIndent">
    <w:name w:val="pp Figure Indent"/>
    <w:basedOn w:val="ppFigure"/>
    <w:next w:val="Normal"/>
    <w:rsid w:val="0072241F"/>
    <w:pPr>
      <w:numPr>
        <w:ilvl w:val="2"/>
      </w:numPr>
      <w:ind w:left="720"/>
    </w:pPr>
  </w:style>
  <w:style w:type="paragraph" w:customStyle="1" w:styleId="ppFigureIndent2">
    <w:name w:val="pp Figure Indent 2"/>
    <w:basedOn w:val="ppFigureIndent"/>
    <w:next w:val="Normal"/>
    <w:rsid w:val="0072241F"/>
    <w:pPr>
      <w:numPr>
        <w:ilvl w:val="3"/>
      </w:numPr>
      <w:ind w:left="1440"/>
    </w:pPr>
  </w:style>
  <w:style w:type="paragraph" w:customStyle="1" w:styleId="ppFigureNumber">
    <w:name w:val="pp Figure Number"/>
    <w:basedOn w:val="Normal"/>
    <w:next w:val="ppFigureCaption"/>
    <w:rsid w:val="0072241F"/>
    <w:pPr>
      <w:numPr>
        <w:ilvl w:val="1"/>
        <w:numId w:val="8"/>
      </w:numPr>
      <w:spacing w:after="0"/>
      <w:ind w:left="0"/>
    </w:pPr>
    <w:rPr>
      <w:b/>
    </w:rPr>
  </w:style>
  <w:style w:type="paragraph" w:customStyle="1" w:styleId="ppFigureNumberIndent">
    <w:name w:val="pp Figure Number Indent"/>
    <w:basedOn w:val="ppFigureNumber"/>
    <w:next w:val="ppFigureCaptionIndent"/>
    <w:rsid w:val="0072241F"/>
    <w:pPr>
      <w:numPr>
        <w:ilvl w:val="2"/>
      </w:numPr>
      <w:ind w:left="720"/>
    </w:pPr>
  </w:style>
  <w:style w:type="paragraph" w:customStyle="1" w:styleId="ppFigureNumberIndent2">
    <w:name w:val="pp Figure Number Indent 2"/>
    <w:basedOn w:val="ppFigureNumberIndent"/>
    <w:next w:val="ppFigureCaptionIndent2"/>
    <w:rsid w:val="0072241F"/>
    <w:pPr>
      <w:numPr>
        <w:ilvl w:val="3"/>
      </w:numPr>
      <w:ind w:left="1440"/>
    </w:pPr>
  </w:style>
  <w:style w:type="paragraph" w:customStyle="1" w:styleId="ppListBodyText">
    <w:name w:val="pp List Body Text"/>
    <w:basedOn w:val="Normal"/>
    <w:rsid w:val="0072241F"/>
  </w:style>
  <w:style w:type="paragraph" w:customStyle="1" w:styleId="ppNumberList">
    <w:name w:val="pp Number List"/>
    <w:basedOn w:val="Normal"/>
    <w:rsid w:val="0072241F"/>
    <w:pPr>
      <w:numPr>
        <w:ilvl w:val="1"/>
        <w:numId w:val="12"/>
      </w:numPr>
      <w:tabs>
        <w:tab w:val="left" w:pos="1440"/>
      </w:tabs>
      <w:ind w:left="754" w:hanging="357"/>
    </w:pPr>
  </w:style>
  <w:style w:type="paragraph" w:customStyle="1" w:styleId="ppListEnd">
    <w:name w:val="pp List End"/>
    <w:basedOn w:val="ppNumberList"/>
    <w:next w:val="Normal"/>
    <w:rsid w:val="0072241F"/>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link w:val="ppNoteChar"/>
    <w:qFormat/>
    <w:rsid w:val="0072241F"/>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72241F"/>
    <w:pPr>
      <w:numPr>
        <w:ilvl w:val="0"/>
        <w:numId w:val="0"/>
      </w:numPr>
    </w:pPr>
  </w:style>
  <w:style w:type="paragraph" w:customStyle="1" w:styleId="ppNoteIndent">
    <w:name w:val="pp Note Indent"/>
    <w:basedOn w:val="ppNote"/>
    <w:rsid w:val="0072241F"/>
    <w:pPr>
      <w:numPr>
        <w:ilvl w:val="2"/>
      </w:numPr>
      <w:ind w:left="862"/>
    </w:pPr>
  </w:style>
  <w:style w:type="paragraph" w:customStyle="1" w:styleId="ppNoteIndent2">
    <w:name w:val="pp Note Indent 2"/>
    <w:basedOn w:val="ppNoteIndent"/>
    <w:rsid w:val="0072241F"/>
    <w:pPr>
      <w:numPr>
        <w:ilvl w:val="3"/>
      </w:numPr>
      <w:ind w:left="1584"/>
    </w:pPr>
  </w:style>
  <w:style w:type="paragraph" w:customStyle="1" w:styleId="ppNumberListIndent">
    <w:name w:val="pp Number List Indent"/>
    <w:basedOn w:val="ppNumberList"/>
    <w:rsid w:val="0072241F"/>
    <w:pPr>
      <w:numPr>
        <w:ilvl w:val="2"/>
      </w:numPr>
      <w:tabs>
        <w:tab w:val="clear" w:pos="1440"/>
        <w:tab w:val="left" w:pos="2160"/>
      </w:tabs>
      <w:ind w:left="1434" w:hanging="357"/>
    </w:pPr>
  </w:style>
  <w:style w:type="paragraph" w:customStyle="1" w:styleId="ppNumberListTable">
    <w:name w:val="pp Number List Table"/>
    <w:basedOn w:val="ppNumberList"/>
    <w:rsid w:val="0072241F"/>
    <w:pPr>
      <w:numPr>
        <w:ilvl w:val="0"/>
        <w:numId w:val="0"/>
      </w:numPr>
      <w:tabs>
        <w:tab w:val="left" w:pos="403"/>
      </w:tabs>
    </w:pPr>
    <w:rPr>
      <w:sz w:val="18"/>
    </w:rPr>
  </w:style>
  <w:style w:type="paragraph" w:customStyle="1" w:styleId="ppProcedureStart">
    <w:name w:val="pp Procedure Start"/>
    <w:basedOn w:val="Normal"/>
    <w:next w:val="ppNumberList"/>
    <w:rsid w:val="0072241F"/>
    <w:pPr>
      <w:spacing w:before="80" w:after="80"/>
    </w:pPr>
    <w:rPr>
      <w:rFonts w:cs="Arial"/>
      <w:b/>
      <w:szCs w:val="20"/>
    </w:rPr>
  </w:style>
  <w:style w:type="paragraph" w:customStyle="1" w:styleId="ppSection">
    <w:name w:val="pp Section"/>
    <w:basedOn w:val="Heading1"/>
    <w:next w:val="Normal"/>
    <w:rsid w:val="0072241F"/>
    <w:rPr>
      <w:color w:val="333399"/>
    </w:rPr>
  </w:style>
  <w:style w:type="paragraph" w:customStyle="1" w:styleId="ppShowMe">
    <w:name w:val="pp Show Me"/>
    <w:basedOn w:val="Normal"/>
    <w:next w:val="ppBodyText"/>
    <w:rsid w:val="0072241F"/>
    <w:rPr>
      <w:rFonts w:ascii="Britannic Bold" w:hAnsi="Britannic Bold"/>
      <w:color w:val="000080"/>
      <w:szCs w:val="20"/>
    </w:rPr>
  </w:style>
  <w:style w:type="table" w:customStyle="1" w:styleId="ppTableGrid">
    <w:name w:val="pp Table Grid"/>
    <w:basedOn w:val="ppTableList"/>
    <w:rsid w:val="0072241F"/>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2241F"/>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2241F"/>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2241F"/>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72241F"/>
  </w:style>
  <w:style w:type="table" w:styleId="TableGrid">
    <w:name w:val="Table Grid"/>
    <w:basedOn w:val="TableNormal"/>
    <w:rsid w:val="0072241F"/>
    <w:pPr>
      <w:spacing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2241F"/>
    <w:rPr>
      <w:szCs w:val="20"/>
    </w:rPr>
  </w:style>
  <w:style w:type="character" w:customStyle="1" w:styleId="FootnoteTextChar">
    <w:name w:val="Footnote Text Char"/>
    <w:basedOn w:val="DefaultParagraphFont"/>
    <w:link w:val="FootnoteText"/>
    <w:uiPriority w:val="99"/>
    <w:rsid w:val="0072241F"/>
    <w:rPr>
      <w:rFonts w:eastAsiaTheme="minorEastAsia"/>
      <w:szCs w:val="20"/>
      <w:lang w:bidi="en-US"/>
    </w:rPr>
  </w:style>
  <w:style w:type="paragraph" w:styleId="Header">
    <w:name w:val="header"/>
    <w:basedOn w:val="Normal"/>
    <w:link w:val="HeaderChar"/>
    <w:uiPriority w:val="99"/>
    <w:semiHidden/>
    <w:unhideWhenUsed/>
    <w:rsid w:val="0072241F"/>
    <w:pPr>
      <w:tabs>
        <w:tab w:val="center" w:pos="4680"/>
        <w:tab w:val="right" w:pos="9360"/>
      </w:tabs>
    </w:pPr>
  </w:style>
  <w:style w:type="character" w:customStyle="1" w:styleId="HeaderChar">
    <w:name w:val="Header Char"/>
    <w:basedOn w:val="DefaultParagraphFont"/>
    <w:link w:val="Header"/>
    <w:uiPriority w:val="99"/>
    <w:semiHidden/>
    <w:rsid w:val="0072241F"/>
    <w:rPr>
      <w:rFonts w:eastAsiaTheme="minorEastAsia"/>
      <w:lang w:bidi="en-US"/>
    </w:rPr>
  </w:style>
  <w:style w:type="paragraph" w:styleId="Footer">
    <w:name w:val="footer"/>
    <w:basedOn w:val="Normal"/>
    <w:link w:val="FooterChar"/>
    <w:uiPriority w:val="99"/>
    <w:semiHidden/>
    <w:unhideWhenUsed/>
    <w:rsid w:val="0072241F"/>
    <w:pPr>
      <w:tabs>
        <w:tab w:val="center" w:pos="4680"/>
        <w:tab w:val="right" w:pos="9360"/>
      </w:tabs>
    </w:pPr>
  </w:style>
  <w:style w:type="character" w:customStyle="1" w:styleId="FooterChar">
    <w:name w:val="Footer Char"/>
    <w:basedOn w:val="DefaultParagraphFont"/>
    <w:link w:val="Footer"/>
    <w:uiPriority w:val="99"/>
    <w:semiHidden/>
    <w:rsid w:val="0072241F"/>
    <w:rPr>
      <w:rFonts w:eastAsiaTheme="minorEastAsia"/>
      <w:lang w:bidi="en-US"/>
    </w:rPr>
  </w:style>
  <w:style w:type="character" w:customStyle="1" w:styleId="ppBulletListChar">
    <w:name w:val="pp Bullet List Char"/>
    <w:basedOn w:val="DefaultParagraphFont"/>
    <w:link w:val="ppBulletList"/>
    <w:rsid w:val="0072241F"/>
    <w:rPr>
      <w:rFonts w:eastAsiaTheme="minorEastAsia"/>
      <w:lang w:bidi="en-US"/>
    </w:rPr>
  </w:style>
  <w:style w:type="paragraph" w:styleId="Title">
    <w:name w:val="Title"/>
    <w:basedOn w:val="Normal"/>
    <w:next w:val="Normal"/>
    <w:link w:val="TitleChar"/>
    <w:uiPriority w:val="10"/>
    <w:qFormat/>
    <w:rsid w:val="0072241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241F"/>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72241F"/>
    <w:rPr>
      <w:color w:val="808080"/>
    </w:rPr>
  </w:style>
  <w:style w:type="paragraph" w:styleId="BalloonText">
    <w:name w:val="Balloon Text"/>
    <w:basedOn w:val="Normal"/>
    <w:link w:val="BalloonTextChar"/>
    <w:uiPriority w:val="99"/>
    <w:semiHidden/>
    <w:unhideWhenUsed/>
    <w:rsid w:val="007224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1F"/>
    <w:rPr>
      <w:rFonts w:ascii="Tahoma" w:eastAsiaTheme="minorEastAsia" w:hAnsi="Tahoma" w:cs="Tahoma"/>
      <w:sz w:val="16"/>
      <w:szCs w:val="16"/>
      <w:lang w:bidi="en-US"/>
    </w:rPr>
  </w:style>
  <w:style w:type="paragraph" w:styleId="Caption">
    <w:name w:val="caption"/>
    <w:basedOn w:val="Normal"/>
    <w:next w:val="Normal"/>
    <w:uiPriority w:val="35"/>
    <w:unhideWhenUsed/>
    <w:qFormat/>
    <w:rsid w:val="0072241F"/>
    <w:pPr>
      <w:spacing w:after="200" w:line="240" w:lineRule="auto"/>
    </w:pPr>
    <w:rPr>
      <w:b/>
      <w:bCs/>
      <w:color w:val="4F81BD" w:themeColor="accent1"/>
      <w:sz w:val="18"/>
      <w:szCs w:val="18"/>
    </w:rPr>
  </w:style>
  <w:style w:type="table" w:customStyle="1" w:styleId="ppTable">
    <w:name w:val="pp Table"/>
    <w:basedOn w:val="TableNormal"/>
    <w:uiPriority w:val="99"/>
    <w:rsid w:val="0072241F"/>
    <w:pPr>
      <w:spacing w:before="0"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2241F"/>
    <w:pPr>
      <w:numPr>
        <w:ilvl w:val="4"/>
      </w:numPr>
    </w:pPr>
  </w:style>
  <w:style w:type="paragraph" w:customStyle="1" w:styleId="ppBulletListIndent2">
    <w:name w:val="pp Bullet List Indent 2"/>
    <w:basedOn w:val="ppBulletListIndent"/>
    <w:qFormat/>
    <w:rsid w:val="0072241F"/>
    <w:pPr>
      <w:numPr>
        <w:ilvl w:val="3"/>
      </w:numPr>
      <w:ind w:left="2115" w:hanging="357"/>
    </w:pPr>
  </w:style>
  <w:style w:type="paragraph" w:customStyle="1" w:styleId="ppNumberListIndent2">
    <w:name w:val="pp Number List Indent 2"/>
    <w:basedOn w:val="ppNumberListIndent"/>
    <w:qFormat/>
    <w:rsid w:val="0072241F"/>
    <w:pPr>
      <w:numPr>
        <w:ilvl w:val="3"/>
      </w:numPr>
      <w:ind w:left="2115" w:hanging="357"/>
    </w:pPr>
  </w:style>
  <w:style w:type="paragraph" w:customStyle="1" w:styleId="ppCodeIndent3">
    <w:name w:val="pp Code Indent 3"/>
    <w:basedOn w:val="ppCodeIndent2"/>
    <w:qFormat/>
    <w:rsid w:val="0072241F"/>
    <w:pPr>
      <w:numPr>
        <w:ilvl w:val="4"/>
      </w:numPr>
    </w:pPr>
  </w:style>
  <w:style w:type="paragraph" w:customStyle="1" w:styleId="ppCodeLanguageIndent3">
    <w:name w:val="pp Code Language Indent 3"/>
    <w:basedOn w:val="ppCodeLanguageIndent2"/>
    <w:next w:val="ppCodeIndent3"/>
    <w:qFormat/>
    <w:rsid w:val="0072241F"/>
    <w:pPr>
      <w:numPr>
        <w:ilvl w:val="4"/>
      </w:numPr>
    </w:pPr>
  </w:style>
  <w:style w:type="paragraph" w:customStyle="1" w:styleId="ppNoteIndent3">
    <w:name w:val="pp Note Indent 3"/>
    <w:basedOn w:val="ppNoteIndent2"/>
    <w:qFormat/>
    <w:rsid w:val="0072241F"/>
    <w:pPr>
      <w:numPr>
        <w:ilvl w:val="4"/>
      </w:numPr>
    </w:pPr>
  </w:style>
  <w:style w:type="paragraph" w:customStyle="1" w:styleId="ppFigureIndent3">
    <w:name w:val="pp Figure Indent 3"/>
    <w:basedOn w:val="ppFigureIndent2"/>
    <w:qFormat/>
    <w:rsid w:val="0072241F"/>
    <w:pPr>
      <w:numPr>
        <w:ilvl w:val="4"/>
      </w:numPr>
    </w:pPr>
  </w:style>
  <w:style w:type="paragraph" w:customStyle="1" w:styleId="ppFigureCaptionIndent3">
    <w:name w:val="pp Figure Caption Indent 3"/>
    <w:basedOn w:val="ppFigureCaptionIndent2"/>
    <w:qFormat/>
    <w:rsid w:val="0072241F"/>
    <w:pPr>
      <w:numPr>
        <w:ilvl w:val="4"/>
      </w:numPr>
    </w:pPr>
  </w:style>
  <w:style w:type="paragraph" w:customStyle="1" w:styleId="ppFigureNumberIndent3">
    <w:name w:val="pp Figure Number Indent 3"/>
    <w:basedOn w:val="ppFigureNumberIndent2"/>
    <w:qFormat/>
    <w:rsid w:val="0072241F"/>
    <w:pPr>
      <w:numPr>
        <w:ilvl w:val="4"/>
      </w:numPr>
      <w:ind w:left="2160" w:firstLine="0"/>
    </w:pPr>
  </w:style>
  <w:style w:type="paragraph" w:customStyle="1" w:styleId="Bodynoindent">
    <w:name w:val="Body no indent"/>
    <w:basedOn w:val="Normal"/>
    <w:next w:val="Normal"/>
    <w:rsid w:val="00B50DFE"/>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B50DFE"/>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B50DFE"/>
    <w:pPr>
      <w:spacing w:after="0" w:line="240" w:lineRule="auto"/>
    </w:pPr>
    <w:rPr>
      <w:rFonts w:ascii="Arial Black" w:eastAsia="Batang" w:hAnsi="Arial Black" w:cs="Times New Roman"/>
      <w:sz w:val="72"/>
      <w:szCs w:val="20"/>
      <w:lang w:eastAsia="ko-KR"/>
    </w:rPr>
  </w:style>
  <w:style w:type="character" w:customStyle="1" w:styleId="ppBodyTextChar">
    <w:name w:val="pp Body Text Char"/>
    <w:basedOn w:val="DefaultParagraphFont"/>
    <w:link w:val="ppBodyText"/>
    <w:locked/>
    <w:rsid w:val="00D14897"/>
    <w:rPr>
      <w:rFonts w:eastAsiaTheme="minorEastAsia"/>
      <w:lang w:bidi="en-US"/>
    </w:rPr>
  </w:style>
  <w:style w:type="character" w:customStyle="1" w:styleId="Heading6Char">
    <w:name w:val="Heading 6 Char"/>
    <w:basedOn w:val="DefaultParagraphFont"/>
    <w:link w:val="Heading6"/>
    <w:uiPriority w:val="9"/>
    <w:semiHidden/>
    <w:rsid w:val="009E3241"/>
    <w:rPr>
      <w:rFonts w:asciiTheme="majorHAnsi" w:eastAsiaTheme="majorEastAsia" w:hAnsiTheme="majorHAnsi" w:cstheme="majorBidi"/>
      <w:i/>
      <w:iCs/>
      <w:color w:val="243F60" w:themeColor="accent1" w:themeShade="7F"/>
      <w:lang w:bidi="en-US"/>
    </w:rPr>
  </w:style>
  <w:style w:type="character" w:styleId="Hyperlink">
    <w:name w:val="Hyperlink"/>
    <w:basedOn w:val="DefaultParagraphFont"/>
    <w:uiPriority w:val="99"/>
    <w:rsid w:val="009E3241"/>
    <w:rPr>
      <w:rFonts w:cs="Times New Roman"/>
      <w:color w:val="0000FF"/>
      <w:u w:val="single"/>
    </w:rPr>
  </w:style>
  <w:style w:type="paragraph" w:styleId="TOC1">
    <w:name w:val="toc 1"/>
    <w:basedOn w:val="Normal"/>
    <w:next w:val="Normal"/>
    <w:autoRedefine/>
    <w:uiPriority w:val="39"/>
    <w:qFormat/>
    <w:rsid w:val="009E3241"/>
    <w:pPr>
      <w:tabs>
        <w:tab w:val="right" w:leader="dot" w:pos="9344"/>
      </w:tabs>
      <w:spacing w:before="280" w:after="0" w:line="280" w:lineRule="atLeast"/>
    </w:pPr>
    <w:rPr>
      <w:rFonts w:ascii="Arial" w:eastAsia="Batang" w:hAnsi="Arial" w:cs="Arial"/>
      <w:b/>
      <w:bCs/>
      <w:caps/>
      <w:noProof/>
      <w:sz w:val="20"/>
      <w:szCs w:val="20"/>
      <w:lang w:eastAsia="ko-KR"/>
    </w:rPr>
  </w:style>
  <w:style w:type="character" w:customStyle="1" w:styleId="ppNoteChar">
    <w:name w:val="pp Note Char"/>
    <w:basedOn w:val="DefaultParagraphFont"/>
    <w:link w:val="ppNote"/>
    <w:rsid w:val="00CF589A"/>
    <w:rPr>
      <w:rFonts w:eastAsiaTheme="minorEastAsia"/>
      <w:shd w:val="clear" w:color="auto" w:fill="EAF1DD" w:themeFill="accent3" w:themeFillTint="33"/>
      <w:lang w:bidi="en-US"/>
    </w:rPr>
  </w:style>
  <w:style w:type="character" w:styleId="CommentReference">
    <w:name w:val="annotation reference"/>
    <w:aliases w:val="cr,Used by Word to flag author queries"/>
    <w:basedOn w:val="DefaultParagraphFont"/>
    <w:semiHidden/>
    <w:rsid w:val="00E85E5F"/>
  </w:style>
  <w:style w:type="paragraph" w:styleId="CommentText">
    <w:name w:val="annotation text"/>
    <w:aliases w:val="ct,Used by Word for text of author queries"/>
    <w:basedOn w:val="Normal"/>
    <w:link w:val="CommentTextChar"/>
    <w:semiHidden/>
    <w:rsid w:val="00E85E5F"/>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semiHidden/>
    <w:rsid w:val="00E85E5F"/>
    <w:rPr>
      <w:rFonts w:ascii="Verdana" w:eastAsia="SimSun" w:hAnsi="Verdana" w:cs="Times New Roman"/>
      <w:color w:val="000000"/>
      <w:sz w:val="20"/>
      <w:szCs w:val="20"/>
    </w:rPr>
  </w:style>
  <w:style w:type="paragraph" w:styleId="TOC2">
    <w:name w:val="toc 2"/>
    <w:basedOn w:val="Normal"/>
    <w:next w:val="Normal"/>
    <w:autoRedefine/>
    <w:uiPriority w:val="39"/>
    <w:unhideWhenUsed/>
    <w:rsid w:val="002F7C99"/>
    <w:pPr>
      <w:spacing w:after="100"/>
      <w:ind w:left="220"/>
    </w:pPr>
  </w:style>
  <w:style w:type="character" w:styleId="Strong">
    <w:name w:val="Strong"/>
    <w:basedOn w:val="DefaultParagraphFont"/>
    <w:uiPriority w:val="22"/>
    <w:qFormat/>
    <w:rsid w:val="002416EB"/>
    <w:rPr>
      <w:b/>
      <w:bCs/>
    </w:rPr>
  </w:style>
  <w:style w:type="paragraph" w:styleId="NormalWeb">
    <w:name w:val="Normal (Web)"/>
    <w:basedOn w:val="Normal"/>
    <w:uiPriority w:val="99"/>
    <w:semiHidden/>
    <w:unhideWhenUsed/>
    <w:rsid w:val="0057567E"/>
    <w:rPr>
      <w:rFonts w:ascii="Times New Roman" w:hAnsi="Times New Roman" w:cs="Times New Roman"/>
      <w:sz w:val="24"/>
      <w:szCs w:val="24"/>
    </w:rPr>
  </w:style>
  <w:style w:type="paragraph" w:styleId="TOC3">
    <w:name w:val="toc 3"/>
    <w:basedOn w:val="Normal"/>
    <w:next w:val="Normal"/>
    <w:autoRedefine/>
    <w:uiPriority w:val="39"/>
    <w:unhideWhenUsed/>
    <w:rsid w:val="007E3A9D"/>
    <w:pPr>
      <w:spacing w:after="100"/>
      <w:ind w:left="440"/>
    </w:pPr>
  </w:style>
  <w:style w:type="paragraph" w:customStyle="1" w:styleId="text">
    <w:name w:val="text"/>
    <w:basedOn w:val="Normal"/>
    <w:rsid w:val="00D75DA9"/>
    <w:pPr>
      <w:spacing w:after="150" w:line="240" w:lineRule="auto"/>
    </w:pPr>
    <w:rPr>
      <w:rFonts w:ascii="Times New Roman" w:eastAsia="Times New Roman" w:hAnsi="Times New Roman" w:cs="Times New Roman"/>
      <w:sz w:val="24"/>
      <w:szCs w:val="24"/>
      <w:lang w:val="es-AR" w:eastAsia="es-AR" w:bidi="ar-SA"/>
    </w:rPr>
  </w:style>
  <w:style w:type="character" w:styleId="Emphasis">
    <w:name w:val="Emphasis"/>
    <w:basedOn w:val="DefaultParagraphFont"/>
    <w:uiPriority w:val="20"/>
    <w:qFormat/>
    <w:rsid w:val="00FF0150"/>
    <w:rPr>
      <w:i/>
      <w:iCs/>
    </w:rPr>
  </w:style>
  <w:style w:type="paragraph" w:styleId="ListParagraph">
    <w:name w:val="List Paragraph"/>
    <w:basedOn w:val="Normal"/>
    <w:uiPriority w:val="34"/>
    <w:qFormat/>
    <w:rsid w:val="00352180"/>
    <w:pPr>
      <w:ind w:left="720"/>
      <w:contextualSpacing/>
    </w:pPr>
  </w:style>
  <w:style w:type="paragraph" w:customStyle="1" w:styleId="BulletedList2">
    <w:name w:val="Bulleted List 2"/>
    <w:aliases w:val="bl2"/>
    <w:basedOn w:val="Normal"/>
    <w:rsid w:val="004115A7"/>
    <w:pPr>
      <w:numPr>
        <w:numId w:val="24"/>
      </w:numPr>
      <w:tabs>
        <w:tab w:val="left" w:pos="720"/>
      </w:tabs>
      <w:spacing w:before="60" w:after="60" w:line="260" w:lineRule="exact"/>
    </w:pPr>
    <w:rPr>
      <w:rFonts w:ascii="Verdana" w:eastAsia="SimSun" w:hAnsi="Verdana" w:cs="Times New Roman"/>
      <w:color w:val="000000"/>
      <w:sz w:val="20"/>
      <w:szCs w:val="20"/>
    </w:rPr>
  </w:style>
  <w:style w:type="character" w:styleId="HTMLCode">
    <w:name w:val="HTML Code"/>
    <w:basedOn w:val="DefaultParagraphFont"/>
    <w:uiPriority w:val="99"/>
    <w:semiHidden/>
    <w:unhideWhenUsed/>
    <w:rsid w:val="0073382F"/>
    <w:rPr>
      <w:rFonts w:ascii="Courier New" w:eastAsia="Times New Roman" w:hAnsi="Courier New" w:cs="Courier New"/>
      <w:sz w:val="20"/>
      <w:szCs w:val="20"/>
    </w:rPr>
  </w:style>
  <w:style w:type="character" w:customStyle="1" w:styleId="apple-style-span">
    <w:name w:val="apple-style-span"/>
    <w:basedOn w:val="DefaultParagraphFont"/>
    <w:rsid w:val="006748D7"/>
  </w:style>
  <w:style w:type="character" w:customStyle="1" w:styleId="apple-converted-space">
    <w:name w:val="apple-converted-space"/>
    <w:basedOn w:val="DefaultParagraphFont"/>
    <w:rsid w:val="006748D7"/>
  </w:style>
  <w:style w:type="character" w:styleId="FollowedHyperlink">
    <w:name w:val="FollowedHyperlink"/>
    <w:basedOn w:val="DefaultParagraphFont"/>
    <w:uiPriority w:val="99"/>
    <w:semiHidden/>
    <w:unhideWhenUsed/>
    <w:rsid w:val="00FD5358"/>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0778E0"/>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0778E0"/>
    <w:rPr>
      <w:rFonts w:eastAsiaTheme="minorEastAsia"/>
      <w:b/>
      <w:bCs/>
      <w:lang w:bidi="en-US"/>
    </w:rPr>
  </w:style>
  <w:style w:type="paragraph" w:styleId="TOC4">
    <w:name w:val="toc 4"/>
    <w:basedOn w:val="Normal"/>
    <w:next w:val="Normal"/>
    <w:autoRedefine/>
    <w:uiPriority w:val="39"/>
    <w:unhideWhenUsed/>
    <w:rsid w:val="008A6219"/>
    <w:pPr>
      <w:spacing w:after="100"/>
      <w:ind w:left="660"/>
    </w:pPr>
  </w:style>
</w:styles>
</file>

<file path=word/webSettings.xml><?xml version="1.0" encoding="utf-8"?>
<w:webSettings xmlns:r="http://schemas.openxmlformats.org/officeDocument/2006/relationships" xmlns:w="http://schemas.openxmlformats.org/wordprocessingml/2006/main">
  <w:divs>
    <w:div w:id="24838704">
      <w:bodyDiv w:val="1"/>
      <w:marLeft w:val="0"/>
      <w:marRight w:val="0"/>
      <w:marTop w:val="0"/>
      <w:marBottom w:val="0"/>
      <w:divBdr>
        <w:top w:val="none" w:sz="0" w:space="0" w:color="auto"/>
        <w:left w:val="none" w:sz="0" w:space="0" w:color="auto"/>
        <w:bottom w:val="none" w:sz="0" w:space="0" w:color="auto"/>
        <w:right w:val="none" w:sz="0" w:space="0" w:color="auto"/>
      </w:divBdr>
      <w:divsChild>
        <w:div w:id="294336589">
          <w:marLeft w:val="0"/>
          <w:marRight w:val="0"/>
          <w:marTop w:val="0"/>
          <w:marBottom w:val="0"/>
          <w:divBdr>
            <w:top w:val="none" w:sz="0" w:space="0" w:color="auto"/>
            <w:left w:val="none" w:sz="0" w:space="0" w:color="auto"/>
            <w:bottom w:val="none" w:sz="0" w:space="0" w:color="auto"/>
            <w:right w:val="none" w:sz="0" w:space="0" w:color="auto"/>
          </w:divBdr>
          <w:divsChild>
            <w:div w:id="1825272944">
              <w:marLeft w:val="0"/>
              <w:marRight w:val="0"/>
              <w:marTop w:val="0"/>
              <w:marBottom w:val="0"/>
              <w:divBdr>
                <w:top w:val="none" w:sz="0" w:space="0" w:color="auto"/>
                <w:left w:val="none" w:sz="0" w:space="0" w:color="auto"/>
                <w:bottom w:val="none" w:sz="0" w:space="0" w:color="auto"/>
                <w:right w:val="none" w:sz="0" w:space="0" w:color="auto"/>
              </w:divBdr>
              <w:divsChild>
                <w:div w:id="6442149">
                  <w:marLeft w:val="0"/>
                  <w:marRight w:val="0"/>
                  <w:marTop w:val="0"/>
                  <w:marBottom w:val="0"/>
                  <w:divBdr>
                    <w:top w:val="none" w:sz="0" w:space="0" w:color="auto"/>
                    <w:left w:val="none" w:sz="0" w:space="0" w:color="auto"/>
                    <w:bottom w:val="none" w:sz="0" w:space="0" w:color="auto"/>
                    <w:right w:val="none" w:sz="0" w:space="0" w:color="auto"/>
                  </w:divBdr>
                  <w:divsChild>
                    <w:div w:id="1658412889">
                      <w:marLeft w:val="0"/>
                      <w:marRight w:val="0"/>
                      <w:marTop w:val="0"/>
                      <w:marBottom w:val="0"/>
                      <w:divBdr>
                        <w:top w:val="none" w:sz="0" w:space="0" w:color="auto"/>
                        <w:left w:val="none" w:sz="0" w:space="0" w:color="auto"/>
                        <w:bottom w:val="none" w:sz="0" w:space="0" w:color="auto"/>
                        <w:right w:val="none" w:sz="0" w:space="0" w:color="auto"/>
                      </w:divBdr>
                      <w:divsChild>
                        <w:div w:id="907766550">
                          <w:marLeft w:val="0"/>
                          <w:marRight w:val="0"/>
                          <w:marTop w:val="0"/>
                          <w:marBottom w:val="0"/>
                          <w:divBdr>
                            <w:top w:val="none" w:sz="0" w:space="0" w:color="auto"/>
                            <w:left w:val="none" w:sz="0" w:space="0" w:color="auto"/>
                            <w:bottom w:val="none" w:sz="0" w:space="0" w:color="auto"/>
                            <w:right w:val="none" w:sz="0" w:space="0" w:color="auto"/>
                          </w:divBdr>
                          <w:divsChild>
                            <w:div w:id="1256401370">
                              <w:marLeft w:val="0"/>
                              <w:marRight w:val="0"/>
                              <w:marTop w:val="0"/>
                              <w:marBottom w:val="0"/>
                              <w:divBdr>
                                <w:top w:val="none" w:sz="0" w:space="0" w:color="auto"/>
                                <w:left w:val="none" w:sz="0" w:space="0" w:color="auto"/>
                                <w:bottom w:val="none" w:sz="0" w:space="0" w:color="auto"/>
                                <w:right w:val="none" w:sz="0" w:space="0" w:color="auto"/>
                              </w:divBdr>
                              <w:divsChild>
                                <w:div w:id="9493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49784">
      <w:bodyDiv w:val="1"/>
      <w:marLeft w:val="0"/>
      <w:marRight w:val="0"/>
      <w:marTop w:val="0"/>
      <w:marBottom w:val="0"/>
      <w:divBdr>
        <w:top w:val="none" w:sz="0" w:space="0" w:color="auto"/>
        <w:left w:val="none" w:sz="0" w:space="0" w:color="auto"/>
        <w:bottom w:val="none" w:sz="0" w:space="0" w:color="auto"/>
        <w:right w:val="none" w:sz="0" w:space="0" w:color="auto"/>
      </w:divBdr>
      <w:divsChild>
        <w:div w:id="636254820">
          <w:marLeft w:val="0"/>
          <w:marRight w:val="0"/>
          <w:marTop w:val="0"/>
          <w:marBottom w:val="0"/>
          <w:divBdr>
            <w:top w:val="none" w:sz="0" w:space="0" w:color="auto"/>
            <w:left w:val="none" w:sz="0" w:space="0" w:color="auto"/>
            <w:bottom w:val="none" w:sz="0" w:space="0" w:color="auto"/>
            <w:right w:val="none" w:sz="0" w:space="0" w:color="auto"/>
          </w:divBdr>
          <w:divsChild>
            <w:div w:id="2099472899">
              <w:marLeft w:val="0"/>
              <w:marRight w:val="0"/>
              <w:marTop w:val="0"/>
              <w:marBottom w:val="0"/>
              <w:divBdr>
                <w:top w:val="none" w:sz="0" w:space="0" w:color="auto"/>
                <w:left w:val="none" w:sz="0" w:space="0" w:color="auto"/>
                <w:bottom w:val="none" w:sz="0" w:space="0" w:color="auto"/>
                <w:right w:val="none" w:sz="0" w:space="0" w:color="auto"/>
              </w:divBdr>
              <w:divsChild>
                <w:div w:id="686906851">
                  <w:marLeft w:val="0"/>
                  <w:marRight w:val="0"/>
                  <w:marTop w:val="0"/>
                  <w:marBottom w:val="0"/>
                  <w:divBdr>
                    <w:top w:val="none" w:sz="0" w:space="0" w:color="auto"/>
                    <w:left w:val="none" w:sz="0" w:space="0" w:color="auto"/>
                    <w:bottom w:val="none" w:sz="0" w:space="0" w:color="auto"/>
                    <w:right w:val="none" w:sz="0" w:space="0" w:color="auto"/>
                  </w:divBdr>
                  <w:divsChild>
                    <w:div w:id="1906136394">
                      <w:marLeft w:val="0"/>
                      <w:marRight w:val="0"/>
                      <w:marTop w:val="0"/>
                      <w:marBottom w:val="0"/>
                      <w:divBdr>
                        <w:top w:val="none" w:sz="0" w:space="0" w:color="auto"/>
                        <w:left w:val="none" w:sz="0" w:space="0" w:color="auto"/>
                        <w:bottom w:val="none" w:sz="0" w:space="0" w:color="auto"/>
                        <w:right w:val="none" w:sz="0" w:space="0" w:color="auto"/>
                      </w:divBdr>
                      <w:divsChild>
                        <w:div w:id="2028561044">
                          <w:marLeft w:val="0"/>
                          <w:marRight w:val="0"/>
                          <w:marTop w:val="0"/>
                          <w:marBottom w:val="0"/>
                          <w:divBdr>
                            <w:top w:val="none" w:sz="0" w:space="0" w:color="auto"/>
                            <w:left w:val="none" w:sz="0" w:space="0" w:color="auto"/>
                            <w:bottom w:val="none" w:sz="0" w:space="0" w:color="auto"/>
                            <w:right w:val="none" w:sz="0" w:space="0" w:color="auto"/>
                          </w:divBdr>
                          <w:divsChild>
                            <w:div w:id="843666631">
                              <w:marLeft w:val="0"/>
                              <w:marRight w:val="0"/>
                              <w:marTop w:val="0"/>
                              <w:marBottom w:val="0"/>
                              <w:divBdr>
                                <w:top w:val="none" w:sz="0" w:space="0" w:color="auto"/>
                                <w:left w:val="none" w:sz="0" w:space="0" w:color="auto"/>
                                <w:bottom w:val="none" w:sz="0" w:space="0" w:color="auto"/>
                                <w:right w:val="none" w:sz="0" w:space="0" w:color="auto"/>
                              </w:divBdr>
                              <w:divsChild>
                                <w:div w:id="1781996630">
                                  <w:marLeft w:val="0"/>
                                  <w:marRight w:val="0"/>
                                  <w:marTop w:val="0"/>
                                  <w:marBottom w:val="0"/>
                                  <w:divBdr>
                                    <w:top w:val="none" w:sz="0" w:space="0" w:color="auto"/>
                                    <w:left w:val="none" w:sz="0" w:space="0" w:color="auto"/>
                                    <w:bottom w:val="none" w:sz="0" w:space="0" w:color="auto"/>
                                    <w:right w:val="none" w:sz="0" w:space="0" w:color="auto"/>
                                  </w:divBdr>
                                  <w:divsChild>
                                    <w:div w:id="14059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5834">
      <w:bodyDiv w:val="1"/>
      <w:marLeft w:val="0"/>
      <w:marRight w:val="0"/>
      <w:marTop w:val="0"/>
      <w:marBottom w:val="0"/>
      <w:divBdr>
        <w:top w:val="none" w:sz="0" w:space="0" w:color="auto"/>
        <w:left w:val="none" w:sz="0" w:space="0" w:color="auto"/>
        <w:bottom w:val="none" w:sz="0" w:space="0" w:color="auto"/>
        <w:right w:val="none" w:sz="0" w:space="0" w:color="auto"/>
      </w:divBdr>
    </w:div>
    <w:div w:id="122962719">
      <w:bodyDiv w:val="1"/>
      <w:marLeft w:val="0"/>
      <w:marRight w:val="0"/>
      <w:marTop w:val="0"/>
      <w:marBottom w:val="0"/>
      <w:divBdr>
        <w:top w:val="none" w:sz="0" w:space="0" w:color="auto"/>
        <w:left w:val="none" w:sz="0" w:space="0" w:color="auto"/>
        <w:bottom w:val="none" w:sz="0" w:space="0" w:color="auto"/>
        <w:right w:val="none" w:sz="0" w:space="0" w:color="auto"/>
      </w:divBdr>
      <w:divsChild>
        <w:div w:id="1762335312">
          <w:marLeft w:val="0"/>
          <w:marRight w:val="0"/>
          <w:marTop w:val="0"/>
          <w:marBottom w:val="0"/>
          <w:divBdr>
            <w:top w:val="none" w:sz="0" w:space="0" w:color="auto"/>
            <w:left w:val="none" w:sz="0" w:space="0" w:color="auto"/>
            <w:bottom w:val="none" w:sz="0" w:space="0" w:color="auto"/>
            <w:right w:val="none" w:sz="0" w:space="0" w:color="auto"/>
          </w:divBdr>
          <w:divsChild>
            <w:div w:id="773671931">
              <w:marLeft w:val="0"/>
              <w:marRight w:val="0"/>
              <w:marTop w:val="0"/>
              <w:marBottom w:val="0"/>
              <w:divBdr>
                <w:top w:val="none" w:sz="0" w:space="0" w:color="auto"/>
                <w:left w:val="none" w:sz="0" w:space="0" w:color="auto"/>
                <w:bottom w:val="none" w:sz="0" w:space="0" w:color="auto"/>
                <w:right w:val="none" w:sz="0" w:space="0" w:color="auto"/>
              </w:divBdr>
              <w:divsChild>
                <w:div w:id="2098822658">
                  <w:marLeft w:val="0"/>
                  <w:marRight w:val="0"/>
                  <w:marTop w:val="0"/>
                  <w:marBottom w:val="0"/>
                  <w:divBdr>
                    <w:top w:val="none" w:sz="0" w:space="0" w:color="auto"/>
                    <w:left w:val="none" w:sz="0" w:space="0" w:color="auto"/>
                    <w:bottom w:val="none" w:sz="0" w:space="0" w:color="auto"/>
                    <w:right w:val="none" w:sz="0" w:space="0" w:color="auto"/>
                  </w:divBdr>
                  <w:divsChild>
                    <w:div w:id="1155605723">
                      <w:marLeft w:val="0"/>
                      <w:marRight w:val="0"/>
                      <w:marTop w:val="0"/>
                      <w:marBottom w:val="0"/>
                      <w:divBdr>
                        <w:top w:val="none" w:sz="0" w:space="0" w:color="auto"/>
                        <w:left w:val="none" w:sz="0" w:space="0" w:color="auto"/>
                        <w:bottom w:val="none" w:sz="0" w:space="0" w:color="auto"/>
                        <w:right w:val="none" w:sz="0" w:space="0" w:color="auto"/>
                      </w:divBdr>
                      <w:divsChild>
                        <w:div w:id="1778059520">
                          <w:marLeft w:val="0"/>
                          <w:marRight w:val="0"/>
                          <w:marTop w:val="0"/>
                          <w:marBottom w:val="0"/>
                          <w:divBdr>
                            <w:top w:val="none" w:sz="0" w:space="0" w:color="auto"/>
                            <w:left w:val="none" w:sz="0" w:space="0" w:color="auto"/>
                            <w:bottom w:val="none" w:sz="0" w:space="0" w:color="auto"/>
                            <w:right w:val="none" w:sz="0" w:space="0" w:color="auto"/>
                          </w:divBdr>
                          <w:divsChild>
                            <w:div w:id="2110158736">
                              <w:marLeft w:val="0"/>
                              <w:marRight w:val="0"/>
                              <w:marTop w:val="0"/>
                              <w:marBottom w:val="0"/>
                              <w:divBdr>
                                <w:top w:val="none" w:sz="0" w:space="0" w:color="auto"/>
                                <w:left w:val="none" w:sz="0" w:space="0" w:color="auto"/>
                                <w:bottom w:val="none" w:sz="0" w:space="0" w:color="auto"/>
                                <w:right w:val="none" w:sz="0" w:space="0" w:color="auto"/>
                              </w:divBdr>
                              <w:divsChild>
                                <w:div w:id="1578518636">
                                  <w:marLeft w:val="0"/>
                                  <w:marRight w:val="0"/>
                                  <w:marTop w:val="0"/>
                                  <w:marBottom w:val="0"/>
                                  <w:divBdr>
                                    <w:top w:val="none" w:sz="0" w:space="0" w:color="auto"/>
                                    <w:left w:val="none" w:sz="0" w:space="0" w:color="auto"/>
                                    <w:bottom w:val="none" w:sz="0" w:space="0" w:color="auto"/>
                                    <w:right w:val="none" w:sz="0" w:space="0" w:color="auto"/>
                                  </w:divBdr>
                                  <w:divsChild>
                                    <w:div w:id="86771605">
                                      <w:marLeft w:val="0"/>
                                      <w:marRight w:val="0"/>
                                      <w:marTop w:val="0"/>
                                      <w:marBottom w:val="0"/>
                                      <w:divBdr>
                                        <w:top w:val="none" w:sz="0" w:space="0" w:color="auto"/>
                                        <w:left w:val="none" w:sz="0" w:space="0" w:color="auto"/>
                                        <w:bottom w:val="none" w:sz="0" w:space="0" w:color="auto"/>
                                        <w:right w:val="none" w:sz="0" w:space="0" w:color="auto"/>
                                      </w:divBdr>
                                      <w:divsChild>
                                        <w:div w:id="685401025">
                                          <w:marLeft w:val="0"/>
                                          <w:marRight w:val="0"/>
                                          <w:marTop w:val="0"/>
                                          <w:marBottom w:val="0"/>
                                          <w:divBdr>
                                            <w:top w:val="none" w:sz="0" w:space="0" w:color="auto"/>
                                            <w:left w:val="none" w:sz="0" w:space="0" w:color="auto"/>
                                            <w:bottom w:val="none" w:sz="0" w:space="0" w:color="auto"/>
                                            <w:right w:val="none" w:sz="0" w:space="0" w:color="auto"/>
                                          </w:divBdr>
                                          <w:divsChild>
                                            <w:div w:id="1898860107">
                                              <w:marLeft w:val="0"/>
                                              <w:marRight w:val="0"/>
                                              <w:marTop w:val="0"/>
                                              <w:marBottom w:val="0"/>
                                              <w:divBdr>
                                                <w:top w:val="none" w:sz="0" w:space="0" w:color="auto"/>
                                                <w:left w:val="none" w:sz="0" w:space="0" w:color="auto"/>
                                                <w:bottom w:val="none" w:sz="0" w:space="0" w:color="auto"/>
                                                <w:right w:val="none" w:sz="0" w:space="0" w:color="auto"/>
                                              </w:divBdr>
                                              <w:divsChild>
                                                <w:div w:id="21099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1643511">
      <w:bodyDiv w:val="1"/>
      <w:marLeft w:val="0"/>
      <w:marRight w:val="0"/>
      <w:marTop w:val="0"/>
      <w:marBottom w:val="0"/>
      <w:divBdr>
        <w:top w:val="none" w:sz="0" w:space="0" w:color="auto"/>
        <w:left w:val="none" w:sz="0" w:space="0" w:color="auto"/>
        <w:bottom w:val="none" w:sz="0" w:space="0" w:color="auto"/>
        <w:right w:val="none" w:sz="0" w:space="0" w:color="auto"/>
      </w:divBdr>
      <w:divsChild>
        <w:div w:id="452090820">
          <w:marLeft w:val="0"/>
          <w:marRight w:val="0"/>
          <w:marTop w:val="0"/>
          <w:marBottom w:val="0"/>
          <w:divBdr>
            <w:top w:val="none" w:sz="0" w:space="0" w:color="auto"/>
            <w:left w:val="none" w:sz="0" w:space="0" w:color="auto"/>
            <w:bottom w:val="none" w:sz="0" w:space="0" w:color="auto"/>
            <w:right w:val="none" w:sz="0" w:space="0" w:color="auto"/>
          </w:divBdr>
          <w:divsChild>
            <w:div w:id="756098642">
              <w:marLeft w:val="0"/>
              <w:marRight w:val="0"/>
              <w:marTop w:val="0"/>
              <w:marBottom w:val="0"/>
              <w:divBdr>
                <w:top w:val="none" w:sz="0" w:space="0" w:color="auto"/>
                <w:left w:val="none" w:sz="0" w:space="0" w:color="auto"/>
                <w:bottom w:val="none" w:sz="0" w:space="0" w:color="auto"/>
                <w:right w:val="none" w:sz="0" w:space="0" w:color="auto"/>
              </w:divBdr>
              <w:divsChild>
                <w:div w:id="1178303181">
                  <w:marLeft w:val="0"/>
                  <w:marRight w:val="0"/>
                  <w:marTop w:val="0"/>
                  <w:marBottom w:val="0"/>
                  <w:divBdr>
                    <w:top w:val="none" w:sz="0" w:space="0" w:color="auto"/>
                    <w:left w:val="none" w:sz="0" w:space="0" w:color="auto"/>
                    <w:bottom w:val="none" w:sz="0" w:space="0" w:color="auto"/>
                    <w:right w:val="none" w:sz="0" w:space="0" w:color="auto"/>
                  </w:divBdr>
                  <w:divsChild>
                    <w:div w:id="1603296995">
                      <w:marLeft w:val="0"/>
                      <w:marRight w:val="0"/>
                      <w:marTop w:val="0"/>
                      <w:marBottom w:val="0"/>
                      <w:divBdr>
                        <w:top w:val="none" w:sz="0" w:space="0" w:color="auto"/>
                        <w:left w:val="none" w:sz="0" w:space="0" w:color="auto"/>
                        <w:bottom w:val="none" w:sz="0" w:space="0" w:color="auto"/>
                        <w:right w:val="none" w:sz="0" w:space="0" w:color="auto"/>
                      </w:divBdr>
                      <w:divsChild>
                        <w:div w:id="1731465680">
                          <w:marLeft w:val="0"/>
                          <w:marRight w:val="0"/>
                          <w:marTop w:val="0"/>
                          <w:marBottom w:val="0"/>
                          <w:divBdr>
                            <w:top w:val="none" w:sz="0" w:space="0" w:color="auto"/>
                            <w:left w:val="none" w:sz="0" w:space="0" w:color="auto"/>
                            <w:bottom w:val="none" w:sz="0" w:space="0" w:color="auto"/>
                            <w:right w:val="none" w:sz="0" w:space="0" w:color="auto"/>
                          </w:divBdr>
                          <w:divsChild>
                            <w:div w:id="559899984">
                              <w:marLeft w:val="0"/>
                              <w:marRight w:val="0"/>
                              <w:marTop w:val="0"/>
                              <w:marBottom w:val="0"/>
                              <w:divBdr>
                                <w:top w:val="none" w:sz="0" w:space="0" w:color="auto"/>
                                <w:left w:val="none" w:sz="0" w:space="0" w:color="auto"/>
                                <w:bottom w:val="none" w:sz="0" w:space="0" w:color="auto"/>
                                <w:right w:val="none" w:sz="0" w:space="0" w:color="auto"/>
                              </w:divBdr>
                              <w:divsChild>
                                <w:div w:id="359280207">
                                  <w:marLeft w:val="0"/>
                                  <w:marRight w:val="0"/>
                                  <w:marTop w:val="0"/>
                                  <w:marBottom w:val="0"/>
                                  <w:divBdr>
                                    <w:top w:val="none" w:sz="0" w:space="0" w:color="auto"/>
                                    <w:left w:val="none" w:sz="0" w:space="0" w:color="auto"/>
                                    <w:bottom w:val="none" w:sz="0" w:space="0" w:color="auto"/>
                                    <w:right w:val="none" w:sz="0" w:space="0" w:color="auto"/>
                                  </w:divBdr>
                                  <w:divsChild>
                                    <w:div w:id="268781957">
                                      <w:marLeft w:val="0"/>
                                      <w:marRight w:val="0"/>
                                      <w:marTop w:val="0"/>
                                      <w:marBottom w:val="0"/>
                                      <w:divBdr>
                                        <w:top w:val="none" w:sz="0" w:space="0" w:color="auto"/>
                                        <w:left w:val="none" w:sz="0" w:space="0" w:color="auto"/>
                                        <w:bottom w:val="none" w:sz="0" w:space="0" w:color="auto"/>
                                        <w:right w:val="none" w:sz="0" w:space="0" w:color="auto"/>
                                      </w:divBdr>
                                      <w:divsChild>
                                        <w:div w:id="457383174">
                                          <w:marLeft w:val="0"/>
                                          <w:marRight w:val="0"/>
                                          <w:marTop w:val="0"/>
                                          <w:marBottom w:val="0"/>
                                          <w:divBdr>
                                            <w:top w:val="none" w:sz="0" w:space="0" w:color="auto"/>
                                            <w:left w:val="none" w:sz="0" w:space="0" w:color="auto"/>
                                            <w:bottom w:val="none" w:sz="0" w:space="0" w:color="auto"/>
                                            <w:right w:val="none" w:sz="0" w:space="0" w:color="auto"/>
                                          </w:divBdr>
                                          <w:divsChild>
                                            <w:div w:id="1725441955">
                                              <w:marLeft w:val="0"/>
                                              <w:marRight w:val="0"/>
                                              <w:marTop w:val="0"/>
                                              <w:marBottom w:val="0"/>
                                              <w:divBdr>
                                                <w:top w:val="none" w:sz="0" w:space="0" w:color="auto"/>
                                                <w:left w:val="none" w:sz="0" w:space="0" w:color="auto"/>
                                                <w:bottom w:val="none" w:sz="0" w:space="0" w:color="auto"/>
                                                <w:right w:val="none" w:sz="0" w:space="0" w:color="auto"/>
                                              </w:divBdr>
                                              <w:divsChild>
                                                <w:div w:id="14268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5080384">
      <w:bodyDiv w:val="1"/>
      <w:marLeft w:val="0"/>
      <w:marRight w:val="0"/>
      <w:marTop w:val="0"/>
      <w:marBottom w:val="0"/>
      <w:divBdr>
        <w:top w:val="none" w:sz="0" w:space="0" w:color="auto"/>
        <w:left w:val="none" w:sz="0" w:space="0" w:color="auto"/>
        <w:bottom w:val="none" w:sz="0" w:space="0" w:color="auto"/>
        <w:right w:val="none" w:sz="0" w:space="0" w:color="auto"/>
      </w:divBdr>
      <w:divsChild>
        <w:div w:id="50081279">
          <w:marLeft w:val="0"/>
          <w:marRight w:val="0"/>
          <w:marTop w:val="0"/>
          <w:marBottom w:val="0"/>
          <w:divBdr>
            <w:top w:val="none" w:sz="0" w:space="0" w:color="auto"/>
            <w:left w:val="none" w:sz="0" w:space="0" w:color="auto"/>
            <w:bottom w:val="none" w:sz="0" w:space="0" w:color="auto"/>
            <w:right w:val="none" w:sz="0" w:space="0" w:color="auto"/>
          </w:divBdr>
          <w:divsChild>
            <w:div w:id="1606811921">
              <w:marLeft w:val="0"/>
              <w:marRight w:val="0"/>
              <w:marTop w:val="0"/>
              <w:marBottom w:val="0"/>
              <w:divBdr>
                <w:top w:val="none" w:sz="0" w:space="0" w:color="auto"/>
                <w:left w:val="none" w:sz="0" w:space="0" w:color="auto"/>
                <w:bottom w:val="none" w:sz="0" w:space="0" w:color="auto"/>
                <w:right w:val="none" w:sz="0" w:space="0" w:color="auto"/>
              </w:divBdr>
              <w:divsChild>
                <w:div w:id="450051933">
                  <w:marLeft w:val="0"/>
                  <w:marRight w:val="0"/>
                  <w:marTop w:val="0"/>
                  <w:marBottom w:val="0"/>
                  <w:divBdr>
                    <w:top w:val="none" w:sz="0" w:space="0" w:color="auto"/>
                    <w:left w:val="none" w:sz="0" w:space="0" w:color="auto"/>
                    <w:bottom w:val="none" w:sz="0" w:space="0" w:color="auto"/>
                    <w:right w:val="none" w:sz="0" w:space="0" w:color="auto"/>
                  </w:divBdr>
                  <w:divsChild>
                    <w:div w:id="127357244">
                      <w:marLeft w:val="0"/>
                      <w:marRight w:val="0"/>
                      <w:marTop w:val="0"/>
                      <w:marBottom w:val="0"/>
                      <w:divBdr>
                        <w:top w:val="none" w:sz="0" w:space="0" w:color="auto"/>
                        <w:left w:val="none" w:sz="0" w:space="0" w:color="auto"/>
                        <w:bottom w:val="none" w:sz="0" w:space="0" w:color="auto"/>
                        <w:right w:val="none" w:sz="0" w:space="0" w:color="auto"/>
                      </w:divBdr>
                      <w:divsChild>
                        <w:div w:id="1221089790">
                          <w:marLeft w:val="0"/>
                          <w:marRight w:val="0"/>
                          <w:marTop w:val="0"/>
                          <w:marBottom w:val="0"/>
                          <w:divBdr>
                            <w:top w:val="none" w:sz="0" w:space="0" w:color="auto"/>
                            <w:left w:val="none" w:sz="0" w:space="0" w:color="auto"/>
                            <w:bottom w:val="none" w:sz="0" w:space="0" w:color="auto"/>
                            <w:right w:val="none" w:sz="0" w:space="0" w:color="auto"/>
                          </w:divBdr>
                          <w:divsChild>
                            <w:div w:id="1727873607">
                              <w:marLeft w:val="0"/>
                              <w:marRight w:val="0"/>
                              <w:marTop w:val="0"/>
                              <w:marBottom w:val="0"/>
                              <w:divBdr>
                                <w:top w:val="none" w:sz="0" w:space="0" w:color="auto"/>
                                <w:left w:val="none" w:sz="0" w:space="0" w:color="auto"/>
                                <w:bottom w:val="none" w:sz="0" w:space="0" w:color="auto"/>
                                <w:right w:val="none" w:sz="0" w:space="0" w:color="auto"/>
                              </w:divBdr>
                              <w:divsChild>
                                <w:div w:id="1699701983">
                                  <w:marLeft w:val="0"/>
                                  <w:marRight w:val="0"/>
                                  <w:marTop w:val="0"/>
                                  <w:marBottom w:val="0"/>
                                  <w:divBdr>
                                    <w:top w:val="none" w:sz="0" w:space="0" w:color="auto"/>
                                    <w:left w:val="none" w:sz="0" w:space="0" w:color="auto"/>
                                    <w:bottom w:val="none" w:sz="0" w:space="0" w:color="auto"/>
                                    <w:right w:val="none" w:sz="0" w:space="0" w:color="auto"/>
                                  </w:divBdr>
                                  <w:divsChild>
                                    <w:div w:id="19484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797662">
      <w:bodyDiv w:val="1"/>
      <w:marLeft w:val="0"/>
      <w:marRight w:val="0"/>
      <w:marTop w:val="0"/>
      <w:marBottom w:val="0"/>
      <w:divBdr>
        <w:top w:val="none" w:sz="0" w:space="0" w:color="auto"/>
        <w:left w:val="none" w:sz="0" w:space="0" w:color="auto"/>
        <w:bottom w:val="none" w:sz="0" w:space="0" w:color="auto"/>
        <w:right w:val="none" w:sz="0" w:space="0" w:color="auto"/>
      </w:divBdr>
      <w:divsChild>
        <w:div w:id="1115447287">
          <w:marLeft w:val="0"/>
          <w:marRight w:val="0"/>
          <w:marTop w:val="0"/>
          <w:marBottom w:val="0"/>
          <w:divBdr>
            <w:top w:val="none" w:sz="0" w:space="0" w:color="auto"/>
            <w:left w:val="none" w:sz="0" w:space="0" w:color="auto"/>
            <w:bottom w:val="none" w:sz="0" w:space="0" w:color="auto"/>
            <w:right w:val="none" w:sz="0" w:space="0" w:color="auto"/>
          </w:divBdr>
          <w:divsChild>
            <w:div w:id="171384806">
              <w:marLeft w:val="0"/>
              <w:marRight w:val="0"/>
              <w:marTop w:val="0"/>
              <w:marBottom w:val="0"/>
              <w:divBdr>
                <w:top w:val="none" w:sz="0" w:space="0" w:color="auto"/>
                <w:left w:val="none" w:sz="0" w:space="0" w:color="auto"/>
                <w:bottom w:val="none" w:sz="0" w:space="0" w:color="auto"/>
                <w:right w:val="none" w:sz="0" w:space="0" w:color="auto"/>
              </w:divBdr>
              <w:divsChild>
                <w:div w:id="171915575">
                  <w:marLeft w:val="0"/>
                  <w:marRight w:val="0"/>
                  <w:marTop w:val="0"/>
                  <w:marBottom w:val="0"/>
                  <w:divBdr>
                    <w:top w:val="none" w:sz="0" w:space="0" w:color="auto"/>
                    <w:left w:val="none" w:sz="0" w:space="0" w:color="auto"/>
                    <w:bottom w:val="none" w:sz="0" w:space="0" w:color="auto"/>
                    <w:right w:val="none" w:sz="0" w:space="0" w:color="auto"/>
                  </w:divBdr>
                  <w:divsChild>
                    <w:div w:id="2137261166">
                      <w:marLeft w:val="0"/>
                      <w:marRight w:val="0"/>
                      <w:marTop w:val="0"/>
                      <w:marBottom w:val="0"/>
                      <w:divBdr>
                        <w:top w:val="none" w:sz="0" w:space="0" w:color="auto"/>
                        <w:left w:val="none" w:sz="0" w:space="0" w:color="auto"/>
                        <w:bottom w:val="none" w:sz="0" w:space="0" w:color="auto"/>
                        <w:right w:val="none" w:sz="0" w:space="0" w:color="auto"/>
                      </w:divBdr>
                      <w:divsChild>
                        <w:div w:id="667288149">
                          <w:marLeft w:val="0"/>
                          <w:marRight w:val="0"/>
                          <w:marTop w:val="0"/>
                          <w:marBottom w:val="0"/>
                          <w:divBdr>
                            <w:top w:val="none" w:sz="0" w:space="0" w:color="auto"/>
                            <w:left w:val="none" w:sz="0" w:space="0" w:color="auto"/>
                            <w:bottom w:val="none" w:sz="0" w:space="0" w:color="auto"/>
                            <w:right w:val="none" w:sz="0" w:space="0" w:color="auto"/>
                          </w:divBdr>
                          <w:divsChild>
                            <w:div w:id="705986426">
                              <w:marLeft w:val="0"/>
                              <w:marRight w:val="0"/>
                              <w:marTop w:val="0"/>
                              <w:marBottom w:val="0"/>
                              <w:divBdr>
                                <w:top w:val="none" w:sz="0" w:space="0" w:color="auto"/>
                                <w:left w:val="none" w:sz="0" w:space="0" w:color="auto"/>
                                <w:bottom w:val="none" w:sz="0" w:space="0" w:color="auto"/>
                                <w:right w:val="none" w:sz="0" w:space="0" w:color="auto"/>
                              </w:divBdr>
                              <w:divsChild>
                                <w:div w:id="2968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136154">
      <w:bodyDiv w:val="1"/>
      <w:marLeft w:val="0"/>
      <w:marRight w:val="0"/>
      <w:marTop w:val="0"/>
      <w:marBottom w:val="0"/>
      <w:divBdr>
        <w:top w:val="none" w:sz="0" w:space="0" w:color="auto"/>
        <w:left w:val="none" w:sz="0" w:space="0" w:color="auto"/>
        <w:bottom w:val="none" w:sz="0" w:space="0" w:color="auto"/>
        <w:right w:val="none" w:sz="0" w:space="0" w:color="auto"/>
      </w:divBdr>
      <w:divsChild>
        <w:div w:id="1212382635">
          <w:marLeft w:val="0"/>
          <w:marRight w:val="0"/>
          <w:marTop w:val="0"/>
          <w:marBottom w:val="0"/>
          <w:divBdr>
            <w:top w:val="none" w:sz="0" w:space="0" w:color="auto"/>
            <w:left w:val="none" w:sz="0" w:space="0" w:color="auto"/>
            <w:bottom w:val="none" w:sz="0" w:space="0" w:color="auto"/>
            <w:right w:val="none" w:sz="0" w:space="0" w:color="auto"/>
          </w:divBdr>
          <w:divsChild>
            <w:div w:id="1412966591">
              <w:marLeft w:val="0"/>
              <w:marRight w:val="0"/>
              <w:marTop w:val="0"/>
              <w:marBottom w:val="0"/>
              <w:divBdr>
                <w:top w:val="none" w:sz="0" w:space="0" w:color="auto"/>
                <w:left w:val="none" w:sz="0" w:space="0" w:color="auto"/>
                <w:bottom w:val="none" w:sz="0" w:space="0" w:color="auto"/>
                <w:right w:val="none" w:sz="0" w:space="0" w:color="auto"/>
              </w:divBdr>
              <w:divsChild>
                <w:div w:id="2090614323">
                  <w:marLeft w:val="0"/>
                  <w:marRight w:val="0"/>
                  <w:marTop w:val="0"/>
                  <w:marBottom w:val="0"/>
                  <w:divBdr>
                    <w:top w:val="none" w:sz="0" w:space="0" w:color="auto"/>
                    <w:left w:val="none" w:sz="0" w:space="0" w:color="auto"/>
                    <w:bottom w:val="none" w:sz="0" w:space="0" w:color="auto"/>
                    <w:right w:val="none" w:sz="0" w:space="0" w:color="auto"/>
                  </w:divBdr>
                  <w:divsChild>
                    <w:div w:id="1176730799">
                      <w:marLeft w:val="0"/>
                      <w:marRight w:val="0"/>
                      <w:marTop w:val="0"/>
                      <w:marBottom w:val="0"/>
                      <w:divBdr>
                        <w:top w:val="none" w:sz="0" w:space="0" w:color="auto"/>
                        <w:left w:val="none" w:sz="0" w:space="0" w:color="auto"/>
                        <w:bottom w:val="none" w:sz="0" w:space="0" w:color="auto"/>
                        <w:right w:val="none" w:sz="0" w:space="0" w:color="auto"/>
                      </w:divBdr>
                      <w:divsChild>
                        <w:div w:id="3360474">
                          <w:marLeft w:val="0"/>
                          <w:marRight w:val="0"/>
                          <w:marTop w:val="0"/>
                          <w:marBottom w:val="0"/>
                          <w:divBdr>
                            <w:top w:val="none" w:sz="0" w:space="0" w:color="auto"/>
                            <w:left w:val="none" w:sz="0" w:space="0" w:color="auto"/>
                            <w:bottom w:val="none" w:sz="0" w:space="0" w:color="auto"/>
                            <w:right w:val="none" w:sz="0" w:space="0" w:color="auto"/>
                          </w:divBdr>
                          <w:divsChild>
                            <w:div w:id="1554006374">
                              <w:marLeft w:val="0"/>
                              <w:marRight w:val="0"/>
                              <w:marTop w:val="0"/>
                              <w:marBottom w:val="0"/>
                              <w:divBdr>
                                <w:top w:val="none" w:sz="0" w:space="0" w:color="auto"/>
                                <w:left w:val="none" w:sz="0" w:space="0" w:color="auto"/>
                                <w:bottom w:val="none" w:sz="0" w:space="0" w:color="auto"/>
                                <w:right w:val="none" w:sz="0" w:space="0" w:color="auto"/>
                              </w:divBdr>
                              <w:divsChild>
                                <w:div w:id="912154973">
                                  <w:marLeft w:val="0"/>
                                  <w:marRight w:val="0"/>
                                  <w:marTop w:val="0"/>
                                  <w:marBottom w:val="0"/>
                                  <w:divBdr>
                                    <w:top w:val="none" w:sz="0" w:space="0" w:color="auto"/>
                                    <w:left w:val="none" w:sz="0" w:space="0" w:color="auto"/>
                                    <w:bottom w:val="none" w:sz="0" w:space="0" w:color="auto"/>
                                    <w:right w:val="none" w:sz="0" w:space="0" w:color="auto"/>
                                  </w:divBdr>
                                  <w:divsChild>
                                    <w:div w:id="1390423638">
                                      <w:marLeft w:val="0"/>
                                      <w:marRight w:val="0"/>
                                      <w:marTop w:val="0"/>
                                      <w:marBottom w:val="0"/>
                                      <w:divBdr>
                                        <w:top w:val="none" w:sz="0" w:space="0" w:color="auto"/>
                                        <w:left w:val="none" w:sz="0" w:space="0" w:color="auto"/>
                                        <w:bottom w:val="none" w:sz="0" w:space="0" w:color="auto"/>
                                        <w:right w:val="none" w:sz="0" w:space="0" w:color="auto"/>
                                      </w:divBdr>
                                      <w:divsChild>
                                        <w:div w:id="1403137790">
                                          <w:marLeft w:val="0"/>
                                          <w:marRight w:val="0"/>
                                          <w:marTop w:val="0"/>
                                          <w:marBottom w:val="0"/>
                                          <w:divBdr>
                                            <w:top w:val="none" w:sz="0" w:space="0" w:color="auto"/>
                                            <w:left w:val="none" w:sz="0" w:space="0" w:color="auto"/>
                                            <w:bottom w:val="none" w:sz="0" w:space="0" w:color="auto"/>
                                            <w:right w:val="none" w:sz="0" w:space="0" w:color="auto"/>
                                          </w:divBdr>
                                          <w:divsChild>
                                            <w:div w:id="1533566388">
                                              <w:marLeft w:val="0"/>
                                              <w:marRight w:val="0"/>
                                              <w:marTop w:val="0"/>
                                              <w:marBottom w:val="0"/>
                                              <w:divBdr>
                                                <w:top w:val="none" w:sz="0" w:space="0" w:color="auto"/>
                                                <w:left w:val="none" w:sz="0" w:space="0" w:color="auto"/>
                                                <w:bottom w:val="none" w:sz="0" w:space="0" w:color="auto"/>
                                                <w:right w:val="none" w:sz="0" w:space="0" w:color="auto"/>
                                              </w:divBdr>
                                              <w:divsChild>
                                                <w:div w:id="20702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8706913">
      <w:bodyDiv w:val="1"/>
      <w:marLeft w:val="0"/>
      <w:marRight w:val="0"/>
      <w:marTop w:val="0"/>
      <w:marBottom w:val="0"/>
      <w:divBdr>
        <w:top w:val="none" w:sz="0" w:space="0" w:color="auto"/>
        <w:left w:val="none" w:sz="0" w:space="0" w:color="auto"/>
        <w:bottom w:val="none" w:sz="0" w:space="0" w:color="auto"/>
        <w:right w:val="none" w:sz="0" w:space="0" w:color="auto"/>
      </w:divBdr>
      <w:divsChild>
        <w:div w:id="7100216">
          <w:marLeft w:val="0"/>
          <w:marRight w:val="0"/>
          <w:marTop w:val="0"/>
          <w:marBottom w:val="0"/>
          <w:divBdr>
            <w:top w:val="none" w:sz="0" w:space="0" w:color="auto"/>
            <w:left w:val="none" w:sz="0" w:space="0" w:color="auto"/>
            <w:bottom w:val="none" w:sz="0" w:space="0" w:color="auto"/>
            <w:right w:val="none" w:sz="0" w:space="0" w:color="auto"/>
          </w:divBdr>
          <w:divsChild>
            <w:div w:id="1282034953">
              <w:marLeft w:val="0"/>
              <w:marRight w:val="0"/>
              <w:marTop w:val="0"/>
              <w:marBottom w:val="0"/>
              <w:divBdr>
                <w:top w:val="none" w:sz="0" w:space="0" w:color="auto"/>
                <w:left w:val="none" w:sz="0" w:space="0" w:color="auto"/>
                <w:bottom w:val="none" w:sz="0" w:space="0" w:color="auto"/>
                <w:right w:val="none" w:sz="0" w:space="0" w:color="auto"/>
              </w:divBdr>
              <w:divsChild>
                <w:div w:id="790435493">
                  <w:marLeft w:val="0"/>
                  <w:marRight w:val="0"/>
                  <w:marTop w:val="0"/>
                  <w:marBottom w:val="0"/>
                  <w:divBdr>
                    <w:top w:val="none" w:sz="0" w:space="0" w:color="auto"/>
                    <w:left w:val="none" w:sz="0" w:space="0" w:color="auto"/>
                    <w:bottom w:val="none" w:sz="0" w:space="0" w:color="auto"/>
                    <w:right w:val="none" w:sz="0" w:space="0" w:color="auto"/>
                  </w:divBdr>
                  <w:divsChild>
                    <w:div w:id="343895536">
                      <w:marLeft w:val="0"/>
                      <w:marRight w:val="0"/>
                      <w:marTop w:val="0"/>
                      <w:marBottom w:val="0"/>
                      <w:divBdr>
                        <w:top w:val="none" w:sz="0" w:space="0" w:color="auto"/>
                        <w:left w:val="none" w:sz="0" w:space="0" w:color="auto"/>
                        <w:bottom w:val="none" w:sz="0" w:space="0" w:color="auto"/>
                        <w:right w:val="none" w:sz="0" w:space="0" w:color="auto"/>
                      </w:divBdr>
                      <w:divsChild>
                        <w:div w:id="2031712472">
                          <w:marLeft w:val="0"/>
                          <w:marRight w:val="0"/>
                          <w:marTop w:val="0"/>
                          <w:marBottom w:val="0"/>
                          <w:divBdr>
                            <w:top w:val="none" w:sz="0" w:space="0" w:color="auto"/>
                            <w:left w:val="none" w:sz="0" w:space="0" w:color="auto"/>
                            <w:bottom w:val="none" w:sz="0" w:space="0" w:color="auto"/>
                            <w:right w:val="none" w:sz="0" w:space="0" w:color="auto"/>
                          </w:divBdr>
                          <w:divsChild>
                            <w:div w:id="531236484">
                              <w:marLeft w:val="0"/>
                              <w:marRight w:val="0"/>
                              <w:marTop w:val="0"/>
                              <w:marBottom w:val="0"/>
                              <w:divBdr>
                                <w:top w:val="none" w:sz="0" w:space="0" w:color="auto"/>
                                <w:left w:val="none" w:sz="0" w:space="0" w:color="auto"/>
                                <w:bottom w:val="none" w:sz="0" w:space="0" w:color="auto"/>
                                <w:right w:val="none" w:sz="0" w:space="0" w:color="auto"/>
                              </w:divBdr>
                              <w:divsChild>
                                <w:div w:id="866406149">
                                  <w:marLeft w:val="0"/>
                                  <w:marRight w:val="0"/>
                                  <w:marTop w:val="0"/>
                                  <w:marBottom w:val="0"/>
                                  <w:divBdr>
                                    <w:top w:val="none" w:sz="0" w:space="0" w:color="auto"/>
                                    <w:left w:val="none" w:sz="0" w:space="0" w:color="auto"/>
                                    <w:bottom w:val="none" w:sz="0" w:space="0" w:color="auto"/>
                                    <w:right w:val="none" w:sz="0" w:space="0" w:color="auto"/>
                                  </w:divBdr>
                                  <w:divsChild>
                                    <w:div w:id="1175657248">
                                      <w:marLeft w:val="0"/>
                                      <w:marRight w:val="0"/>
                                      <w:marTop w:val="0"/>
                                      <w:marBottom w:val="0"/>
                                      <w:divBdr>
                                        <w:top w:val="none" w:sz="0" w:space="0" w:color="auto"/>
                                        <w:left w:val="none" w:sz="0" w:space="0" w:color="auto"/>
                                        <w:bottom w:val="none" w:sz="0" w:space="0" w:color="auto"/>
                                        <w:right w:val="none" w:sz="0" w:space="0" w:color="auto"/>
                                      </w:divBdr>
                                      <w:divsChild>
                                        <w:div w:id="1950813510">
                                          <w:marLeft w:val="0"/>
                                          <w:marRight w:val="0"/>
                                          <w:marTop w:val="0"/>
                                          <w:marBottom w:val="0"/>
                                          <w:divBdr>
                                            <w:top w:val="none" w:sz="0" w:space="0" w:color="auto"/>
                                            <w:left w:val="none" w:sz="0" w:space="0" w:color="auto"/>
                                            <w:bottom w:val="none" w:sz="0" w:space="0" w:color="auto"/>
                                            <w:right w:val="none" w:sz="0" w:space="0" w:color="auto"/>
                                          </w:divBdr>
                                          <w:divsChild>
                                            <w:div w:id="1891527130">
                                              <w:marLeft w:val="0"/>
                                              <w:marRight w:val="0"/>
                                              <w:marTop w:val="0"/>
                                              <w:marBottom w:val="0"/>
                                              <w:divBdr>
                                                <w:top w:val="none" w:sz="0" w:space="0" w:color="auto"/>
                                                <w:left w:val="none" w:sz="0" w:space="0" w:color="auto"/>
                                                <w:bottom w:val="none" w:sz="0" w:space="0" w:color="auto"/>
                                                <w:right w:val="none" w:sz="0" w:space="0" w:color="auto"/>
                                              </w:divBdr>
                                              <w:divsChild>
                                                <w:div w:id="146535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1123642">
      <w:bodyDiv w:val="1"/>
      <w:marLeft w:val="0"/>
      <w:marRight w:val="0"/>
      <w:marTop w:val="0"/>
      <w:marBottom w:val="0"/>
      <w:divBdr>
        <w:top w:val="none" w:sz="0" w:space="0" w:color="auto"/>
        <w:left w:val="none" w:sz="0" w:space="0" w:color="auto"/>
        <w:bottom w:val="none" w:sz="0" w:space="0" w:color="auto"/>
        <w:right w:val="none" w:sz="0" w:space="0" w:color="auto"/>
      </w:divBdr>
    </w:div>
    <w:div w:id="781921910">
      <w:bodyDiv w:val="1"/>
      <w:marLeft w:val="0"/>
      <w:marRight w:val="0"/>
      <w:marTop w:val="0"/>
      <w:marBottom w:val="0"/>
      <w:divBdr>
        <w:top w:val="none" w:sz="0" w:space="0" w:color="auto"/>
        <w:left w:val="none" w:sz="0" w:space="0" w:color="auto"/>
        <w:bottom w:val="none" w:sz="0" w:space="0" w:color="auto"/>
        <w:right w:val="none" w:sz="0" w:space="0" w:color="auto"/>
      </w:divBdr>
      <w:divsChild>
        <w:div w:id="656374654">
          <w:marLeft w:val="0"/>
          <w:marRight w:val="0"/>
          <w:marTop w:val="0"/>
          <w:marBottom w:val="0"/>
          <w:divBdr>
            <w:top w:val="none" w:sz="0" w:space="0" w:color="auto"/>
            <w:left w:val="none" w:sz="0" w:space="0" w:color="auto"/>
            <w:bottom w:val="none" w:sz="0" w:space="0" w:color="auto"/>
            <w:right w:val="none" w:sz="0" w:space="0" w:color="auto"/>
          </w:divBdr>
          <w:divsChild>
            <w:div w:id="504827132">
              <w:marLeft w:val="0"/>
              <w:marRight w:val="0"/>
              <w:marTop w:val="0"/>
              <w:marBottom w:val="0"/>
              <w:divBdr>
                <w:top w:val="none" w:sz="0" w:space="0" w:color="auto"/>
                <w:left w:val="none" w:sz="0" w:space="0" w:color="auto"/>
                <w:bottom w:val="none" w:sz="0" w:space="0" w:color="auto"/>
                <w:right w:val="none" w:sz="0" w:space="0" w:color="auto"/>
              </w:divBdr>
              <w:divsChild>
                <w:div w:id="638657873">
                  <w:marLeft w:val="0"/>
                  <w:marRight w:val="0"/>
                  <w:marTop w:val="0"/>
                  <w:marBottom w:val="0"/>
                  <w:divBdr>
                    <w:top w:val="none" w:sz="0" w:space="0" w:color="auto"/>
                    <w:left w:val="none" w:sz="0" w:space="0" w:color="auto"/>
                    <w:bottom w:val="none" w:sz="0" w:space="0" w:color="auto"/>
                    <w:right w:val="none" w:sz="0" w:space="0" w:color="auto"/>
                  </w:divBdr>
                  <w:divsChild>
                    <w:div w:id="704789602">
                      <w:marLeft w:val="0"/>
                      <w:marRight w:val="0"/>
                      <w:marTop w:val="0"/>
                      <w:marBottom w:val="0"/>
                      <w:divBdr>
                        <w:top w:val="none" w:sz="0" w:space="0" w:color="auto"/>
                        <w:left w:val="none" w:sz="0" w:space="0" w:color="auto"/>
                        <w:bottom w:val="none" w:sz="0" w:space="0" w:color="auto"/>
                        <w:right w:val="none" w:sz="0" w:space="0" w:color="auto"/>
                      </w:divBdr>
                      <w:divsChild>
                        <w:div w:id="1316883111">
                          <w:marLeft w:val="0"/>
                          <w:marRight w:val="0"/>
                          <w:marTop w:val="0"/>
                          <w:marBottom w:val="0"/>
                          <w:divBdr>
                            <w:top w:val="none" w:sz="0" w:space="0" w:color="auto"/>
                            <w:left w:val="none" w:sz="0" w:space="0" w:color="auto"/>
                            <w:bottom w:val="none" w:sz="0" w:space="0" w:color="auto"/>
                            <w:right w:val="none" w:sz="0" w:space="0" w:color="auto"/>
                          </w:divBdr>
                          <w:divsChild>
                            <w:div w:id="38406850">
                              <w:marLeft w:val="0"/>
                              <w:marRight w:val="0"/>
                              <w:marTop w:val="0"/>
                              <w:marBottom w:val="0"/>
                              <w:divBdr>
                                <w:top w:val="none" w:sz="0" w:space="0" w:color="auto"/>
                                <w:left w:val="none" w:sz="0" w:space="0" w:color="auto"/>
                                <w:bottom w:val="none" w:sz="0" w:space="0" w:color="auto"/>
                                <w:right w:val="none" w:sz="0" w:space="0" w:color="auto"/>
                              </w:divBdr>
                              <w:divsChild>
                                <w:div w:id="103967288">
                                  <w:marLeft w:val="0"/>
                                  <w:marRight w:val="0"/>
                                  <w:marTop w:val="0"/>
                                  <w:marBottom w:val="0"/>
                                  <w:divBdr>
                                    <w:top w:val="none" w:sz="0" w:space="0" w:color="auto"/>
                                    <w:left w:val="none" w:sz="0" w:space="0" w:color="auto"/>
                                    <w:bottom w:val="none" w:sz="0" w:space="0" w:color="auto"/>
                                    <w:right w:val="none" w:sz="0" w:space="0" w:color="auto"/>
                                  </w:divBdr>
                                  <w:divsChild>
                                    <w:div w:id="478960239">
                                      <w:marLeft w:val="0"/>
                                      <w:marRight w:val="0"/>
                                      <w:marTop w:val="0"/>
                                      <w:marBottom w:val="0"/>
                                      <w:divBdr>
                                        <w:top w:val="none" w:sz="0" w:space="0" w:color="auto"/>
                                        <w:left w:val="none" w:sz="0" w:space="0" w:color="auto"/>
                                        <w:bottom w:val="none" w:sz="0" w:space="0" w:color="auto"/>
                                        <w:right w:val="none" w:sz="0" w:space="0" w:color="auto"/>
                                      </w:divBdr>
                                      <w:divsChild>
                                        <w:div w:id="737748945">
                                          <w:marLeft w:val="0"/>
                                          <w:marRight w:val="0"/>
                                          <w:marTop w:val="0"/>
                                          <w:marBottom w:val="0"/>
                                          <w:divBdr>
                                            <w:top w:val="none" w:sz="0" w:space="0" w:color="auto"/>
                                            <w:left w:val="none" w:sz="0" w:space="0" w:color="auto"/>
                                            <w:bottom w:val="none" w:sz="0" w:space="0" w:color="auto"/>
                                            <w:right w:val="none" w:sz="0" w:space="0" w:color="auto"/>
                                          </w:divBdr>
                                          <w:divsChild>
                                            <w:div w:id="139006525">
                                              <w:marLeft w:val="0"/>
                                              <w:marRight w:val="0"/>
                                              <w:marTop w:val="0"/>
                                              <w:marBottom w:val="0"/>
                                              <w:divBdr>
                                                <w:top w:val="none" w:sz="0" w:space="0" w:color="auto"/>
                                                <w:left w:val="none" w:sz="0" w:space="0" w:color="auto"/>
                                                <w:bottom w:val="none" w:sz="0" w:space="0" w:color="auto"/>
                                                <w:right w:val="none" w:sz="0" w:space="0" w:color="auto"/>
                                              </w:divBdr>
                                              <w:divsChild>
                                                <w:div w:id="1163280562">
                                                  <w:marLeft w:val="0"/>
                                                  <w:marRight w:val="0"/>
                                                  <w:marTop w:val="0"/>
                                                  <w:marBottom w:val="0"/>
                                                  <w:divBdr>
                                                    <w:top w:val="none" w:sz="0" w:space="0" w:color="auto"/>
                                                    <w:left w:val="none" w:sz="0" w:space="0" w:color="auto"/>
                                                    <w:bottom w:val="none" w:sz="0" w:space="0" w:color="auto"/>
                                                    <w:right w:val="none" w:sz="0" w:space="0" w:color="auto"/>
                                                  </w:divBdr>
                                                  <w:divsChild>
                                                    <w:div w:id="704718749">
                                                      <w:marLeft w:val="0"/>
                                                      <w:marRight w:val="0"/>
                                                      <w:marTop w:val="0"/>
                                                      <w:marBottom w:val="0"/>
                                                      <w:divBdr>
                                                        <w:top w:val="none" w:sz="0" w:space="0" w:color="auto"/>
                                                        <w:left w:val="none" w:sz="0" w:space="0" w:color="auto"/>
                                                        <w:bottom w:val="none" w:sz="0" w:space="0" w:color="auto"/>
                                                        <w:right w:val="none" w:sz="0" w:space="0" w:color="auto"/>
                                                      </w:divBdr>
                                                      <w:divsChild>
                                                        <w:div w:id="1700813338">
                                                          <w:marLeft w:val="0"/>
                                                          <w:marRight w:val="0"/>
                                                          <w:marTop w:val="0"/>
                                                          <w:marBottom w:val="0"/>
                                                          <w:divBdr>
                                                            <w:top w:val="none" w:sz="0" w:space="0" w:color="auto"/>
                                                            <w:left w:val="none" w:sz="0" w:space="0" w:color="auto"/>
                                                            <w:bottom w:val="none" w:sz="0" w:space="0" w:color="auto"/>
                                                            <w:right w:val="none" w:sz="0" w:space="0" w:color="auto"/>
                                                          </w:divBdr>
                                                          <w:divsChild>
                                                            <w:div w:id="18843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4929107">
      <w:bodyDiv w:val="1"/>
      <w:marLeft w:val="0"/>
      <w:marRight w:val="0"/>
      <w:marTop w:val="0"/>
      <w:marBottom w:val="0"/>
      <w:divBdr>
        <w:top w:val="none" w:sz="0" w:space="0" w:color="auto"/>
        <w:left w:val="none" w:sz="0" w:space="0" w:color="auto"/>
        <w:bottom w:val="none" w:sz="0" w:space="0" w:color="auto"/>
        <w:right w:val="none" w:sz="0" w:space="0" w:color="auto"/>
      </w:divBdr>
      <w:divsChild>
        <w:div w:id="2017922350">
          <w:marLeft w:val="0"/>
          <w:marRight w:val="0"/>
          <w:marTop w:val="0"/>
          <w:marBottom w:val="0"/>
          <w:divBdr>
            <w:top w:val="none" w:sz="0" w:space="0" w:color="auto"/>
            <w:left w:val="none" w:sz="0" w:space="0" w:color="auto"/>
            <w:bottom w:val="none" w:sz="0" w:space="0" w:color="auto"/>
            <w:right w:val="none" w:sz="0" w:space="0" w:color="auto"/>
          </w:divBdr>
          <w:divsChild>
            <w:div w:id="1409693866">
              <w:marLeft w:val="0"/>
              <w:marRight w:val="0"/>
              <w:marTop w:val="0"/>
              <w:marBottom w:val="0"/>
              <w:divBdr>
                <w:top w:val="none" w:sz="0" w:space="0" w:color="auto"/>
                <w:left w:val="none" w:sz="0" w:space="0" w:color="auto"/>
                <w:bottom w:val="none" w:sz="0" w:space="0" w:color="auto"/>
                <w:right w:val="none" w:sz="0" w:space="0" w:color="auto"/>
              </w:divBdr>
              <w:divsChild>
                <w:div w:id="1755278432">
                  <w:marLeft w:val="0"/>
                  <w:marRight w:val="0"/>
                  <w:marTop w:val="0"/>
                  <w:marBottom w:val="0"/>
                  <w:divBdr>
                    <w:top w:val="none" w:sz="0" w:space="0" w:color="auto"/>
                    <w:left w:val="none" w:sz="0" w:space="0" w:color="auto"/>
                    <w:bottom w:val="none" w:sz="0" w:space="0" w:color="auto"/>
                    <w:right w:val="none" w:sz="0" w:space="0" w:color="auto"/>
                  </w:divBdr>
                  <w:divsChild>
                    <w:div w:id="1198397257">
                      <w:marLeft w:val="0"/>
                      <w:marRight w:val="0"/>
                      <w:marTop w:val="0"/>
                      <w:marBottom w:val="0"/>
                      <w:divBdr>
                        <w:top w:val="none" w:sz="0" w:space="0" w:color="auto"/>
                        <w:left w:val="none" w:sz="0" w:space="0" w:color="auto"/>
                        <w:bottom w:val="none" w:sz="0" w:space="0" w:color="auto"/>
                        <w:right w:val="none" w:sz="0" w:space="0" w:color="auto"/>
                      </w:divBdr>
                      <w:divsChild>
                        <w:div w:id="725298174">
                          <w:marLeft w:val="0"/>
                          <w:marRight w:val="0"/>
                          <w:marTop w:val="0"/>
                          <w:marBottom w:val="0"/>
                          <w:divBdr>
                            <w:top w:val="none" w:sz="0" w:space="0" w:color="auto"/>
                            <w:left w:val="none" w:sz="0" w:space="0" w:color="auto"/>
                            <w:bottom w:val="none" w:sz="0" w:space="0" w:color="auto"/>
                            <w:right w:val="none" w:sz="0" w:space="0" w:color="auto"/>
                          </w:divBdr>
                          <w:divsChild>
                            <w:div w:id="1651052389">
                              <w:marLeft w:val="0"/>
                              <w:marRight w:val="0"/>
                              <w:marTop w:val="0"/>
                              <w:marBottom w:val="0"/>
                              <w:divBdr>
                                <w:top w:val="none" w:sz="0" w:space="0" w:color="auto"/>
                                <w:left w:val="none" w:sz="0" w:space="0" w:color="auto"/>
                                <w:bottom w:val="none" w:sz="0" w:space="0" w:color="auto"/>
                                <w:right w:val="none" w:sz="0" w:space="0" w:color="auto"/>
                              </w:divBdr>
                              <w:divsChild>
                                <w:div w:id="529949809">
                                  <w:marLeft w:val="0"/>
                                  <w:marRight w:val="0"/>
                                  <w:marTop w:val="0"/>
                                  <w:marBottom w:val="0"/>
                                  <w:divBdr>
                                    <w:top w:val="none" w:sz="0" w:space="0" w:color="auto"/>
                                    <w:left w:val="none" w:sz="0" w:space="0" w:color="auto"/>
                                    <w:bottom w:val="none" w:sz="0" w:space="0" w:color="auto"/>
                                    <w:right w:val="none" w:sz="0" w:space="0" w:color="auto"/>
                                  </w:divBdr>
                                  <w:divsChild>
                                    <w:div w:id="12695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834618">
      <w:bodyDiv w:val="1"/>
      <w:marLeft w:val="0"/>
      <w:marRight w:val="0"/>
      <w:marTop w:val="0"/>
      <w:marBottom w:val="0"/>
      <w:divBdr>
        <w:top w:val="none" w:sz="0" w:space="0" w:color="auto"/>
        <w:left w:val="none" w:sz="0" w:space="0" w:color="auto"/>
        <w:bottom w:val="none" w:sz="0" w:space="0" w:color="auto"/>
        <w:right w:val="none" w:sz="0" w:space="0" w:color="auto"/>
      </w:divBdr>
      <w:divsChild>
        <w:div w:id="1854027187">
          <w:marLeft w:val="0"/>
          <w:marRight w:val="0"/>
          <w:marTop w:val="0"/>
          <w:marBottom w:val="0"/>
          <w:divBdr>
            <w:top w:val="none" w:sz="0" w:space="0" w:color="auto"/>
            <w:left w:val="none" w:sz="0" w:space="0" w:color="auto"/>
            <w:bottom w:val="none" w:sz="0" w:space="0" w:color="auto"/>
            <w:right w:val="none" w:sz="0" w:space="0" w:color="auto"/>
          </w:divBdr>
          <w:divsChild>
            <w:div w:id="784925259">
              <w:marLeft w:val="0"/>
              <w:marRight w:val="0"/>
              <w:marTop w:val="0"/>
              <w:marBottom w:val="0"/>
              <w:divBdr>
                <w:top w:val="none" w:sz="0" w:space="0" w:color="auto"/>
                <w:left w:val="none" w:sz="0" w:space="0" w:color="auto"/>
                <w:bottom w:val="none" w:sz="0" w:space="0" w:color="auto"/>
                <w:right w:val="none" w:sz="0" w:space="0" w:color="auto"/>
              </w:divBdr>
              <w:divsChild>
                <w:div w:id="2099520626">
                  <w:marLeft w:val="0"/>
                  <w:marRight w:val="0"/>
                  <w:marTop w:val="0"/>
                  <w:marBottom w:val="0"/>
                  <w:divBdr>
                    <w:top w:val="none" w:sz="0" w:space="0" w:color="auto"/>
                    <w:left w:val="none" w:sz="0" w:space="0" w:color="auto"/>
                    <w:bottom w:val="none" w:sz="0" w:space="0" w:color="auto"/>
                    <w:right w:val="none" w:sz="0" w:space="0" w:color="auto"/>
                  </w:divBdr>
                  <w:divsChild>
                    <w:div w:id="866990577">
                      <w:marLeft w:val="0"/>
                      <w:marRight w:val="0"/>
                      <w:marTop w:val="0"/>
                      <w:marBottom w:val="0"/>
                      <w:divBdr>
                        <w:top w:val="none" w:sz="0" w:space="0" w:color="auto"/>
                        <w:left w:val="none" w:sz="0" w:space="0" w:color="auto"/>
                        <w:bottom w:val="none" w:sz="0" w:space="0" w:color="auto"/>
                        <w:right w:val="none" w:sz="0" w:space="0" w:color="auto"/>
                      </w:divBdr>
                      <w:divsChild>
                        <w:div w:id="2036226165">
                          <w:marLeft w:val="0"/>
                          <w:marRight w:val="0"/>
                          <w:marTop w:val="0"/>
                          <w:marBottom w:val="0"/>
                          <w:divBdr>
                            <w:top w:val="none" w:sz="0" w:space="0" w:color="auto"/>
                            <w:left w:val="none" w:sz="0" w:space="0" w:color="auto"/>
                            <w:bottom w:val="none" w:sz="0" w:space="0" w:color="auto"/>
                            <w:right w:val="none" w:sz="0" w:space="0" w:color="auto"/>
                          </w:divBdr>
                          <w:divsChild>
                            <w:div w:id="624894791">
                              <w:marLeft w:val="0"/>
                              <w:marRight w:val="0"/>
                              <w:marTop w:val="0"/>
                              <w:marBottom w:val="0"/>
                              <w:divBdr>
                                <w:top w:val="none" w:sz="0" w:space="0" w:color="auto"/>
                                <w:left w:val="none" w:sz="0" w:space="0" w:color="auto"/>
                                <w:bottom w:val="none" w:sz="0" w:space="0" w:color="auto"/>
                                <w:right w:val="none" w:sz="0" w:space="0" w:color="auto"/>
                              </w:divBdr>
                              <w:divsChild>
                                <w:div w:id="17765532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729640">
      <w:bodyDiv w:val="1"/>
      <w:marLeft w:val="0"/>
      <w:marRight w:val="0"/>
      <w:marTop w:val="0"/>
      <w:marBottom w:val="0"/>
      <w:divBdr>
        <w:top w:val="none" w:sz="0" w:space="0" w:color="auto"/>
        <w:left w:val="none" w:sz="0" w:space="0" w:color="auto"/>
        <w:bottom w:val="none" w:sz="0" w:space="0" w:color="auto"/>
        <w:right w:val="none" w:sz="0" w:space="0" w:color="auto"/>
      </w:divBdr>
      <w:divsChild>
        <w:div w:id="917792824">
          <w:marLeft w:val="0"/>
          <w:marRight w:val="0"/>
          <w:marTop w:val="0"/>
          <w:marBottom w:val="0"/>
          <w:divBdr>
            <w:top w:val="none" w:sz="0" w:space="0" w:color="auto"/>
            <w:left w:val="none" w:sz="0" w:space="0" w:color="auto"/>
            <w:bottom w:val="none" w:sz="0" w:space="0" w:color="auto"/>
            <w:right w:val="none" w:sz="0" w:space="0" w:color="auto"/>
          </w:divBdr>
          <w:divsChild>
            <w:div w:id="960769088">
              <w:marLeft w:val="0"/>
              <w:marRight w:val="0"/>
              <w:marTop w:val="0"/>
              <w:marBottom w:val="0"/>
              <w:divBdr>
                <w:top w:val="none" w:sz="0" w:space="0" w:color="auto"/>
                <w:left w:val="none" w:sz="0" w:space="0" w:color="auto"/>
                <w:bottom w:val="none" w:sz="0" w:space="0" w:color="auto"/>
                <w:right w:val="none" w:sz="0" w:space="0" w:color="auto"/>
              </w:divBdr>
              <w:divsChild>
                <w:div w:id="2009138661">
                  <w:marLeft w:val="0"/>
                  <w:marRight w:val="0"/>
                  <w:marTop w:val="0"/>
                  <w:marBottom w:val="0"/>
                  <w:divBdr>
                    <w:top w:val="none" w:sz="0" w:space="0" w:color="auto"/>
                    <w:left w:val="none" w:sz="0" w:space="0" w:color="auto"/>
                    <w:bottom w:val="none" w:sz="0" w:space="0" w:color="auto"/>
                    <w:right w:val="none" w:sz="0" w:space="0" w:color="auto"/>
                  </w:divBdr>
                  <w:divsChild>
                    <w:div w:id="401413678">
                      <w:marLeft w:val="0"/>
                      <w:marRight w:val="0"/>
                      <w:marTop w:val="0"/>
                      <w:marBottom w:val="0"/>
                      <w:divBdr>
                        <w:top w:val="none" w:sz="0" w:space="0" w:color="auto"/>
                        <w:left w:val="none" w:sz="0" w:space="0" w:color="auto"/>
                        <w:bottom w:val="none" w:sz="0" w:space="0" w:color="auto"/>
                        <w:right w:val="none" w:sz="0" w:space="0" w:color="auto"/>
                      </w:divBdr>
                      <w:divsChild>
                        <w:div w:id="2142380045">
                          <w:marLeft w:val="0"/>
                          <w:marRight w:val="0"/>
                          <w:marTop w:val="0"/>
                          <w:marBottom w:val="0"/>
                          <w:divBdr>
                            <w:top w:val="none" w:sz="0" w:space="0" w:color="auto"/>
                            <w:left w:val="none" w:sz="0" w:space="0" w:color="auto"/>
                            <w:bottom w:val="none" w:sz="0" w:space="0" w:color="auto"/>
                            <w:right w:val="none" w:sz="0" w:space="0" w:color="auto"/>
                          </w:divBdr>
                          <w:divsChild>
                            <w:div w:id="433136472">
                              <w:marLeft w:val="0"/>
                              <w:marRight w:val="0"/>
                              <w:marTop w:val="0"/>
                              <w:marBottom w:val="0"/>
                              <w:divBdr>
                                <w:top w:val="none" w:sz="0" w:space="0" w:color="auto"/>
                                <w:left w:val="none" w:sz="0" w:space="0" w:color="auto"/>
                                <w:bottom w:val="none" w:sz="0" w:space="0" w:color="auto"/>
                                <w:right w:val="none" w:sz="0" w:space="0" w:color="auto"/>
                              </w:divBdr>
                              <w:divsChild>
                                <w:div w:id="1971939379">
                                  <w:marLeft w:val="0"/>
                                  <w:marRight w:val="0"/>
                                  <w:marTop w:val="0"/>
                                  <w:marBottom w:val="0"/>
                                  <w:divBdr>
                                    <w:top w:val="none" w:sz="0" w:space="0" w:color="auto"/>
                                    <w:left w:val="none" w:sz="0" w:space="0" w:color="auto"/>
                                    <w:bottom w:val="none" w:sz="0" w:space="0" w:color="auto"/>
                                    <w:right w:val="none" w:sz="0" w:space="0" w:color="auto"/>
                                  </w:divBdr>
                                  <w:divsChild>
                                    <w:div w:id="1186865995">
                                      <w:marLeft w:val="0"/>
                                      <w:marRight w:val="0"/>
                                      <w:marTop w:val="0"/>
                                      <w:marBottom w:val="0"/>
                                      <w:divBdr>
                                        <w:top w:val="none" w:sz="0" w:space="0" w:color="auto"/>
                                        <w:left w:val="none" w:sz="0" w:space="0" w:color="auto"/>
                                        <w:bottom w:val="none" w:sz="0" w:space="0" w:color="auto"/>
                                        <w:right w:val="none" w:sz="0" w:space="0" w:color="auto"/>
                                      </w:divBdr>
                                      <w:divsChild>
                                        <w:div w:id="1073310092">
                                          <w:marLeft w:val="0"/>
                                          <w:marRight w:val="0"/>
                                          <w:marTop w:val="0"/>
                                          <w:marBottom w:val="0"/>
                                          <w:divBdr>
                                            <w:top w:val="none" w:sz="0" w:space="0" w:color="auto"/>
                                            <w:left w:val="none" w:sz="0" w:space="0" w:color="auto"/>
                                            <w:bottom w:val="none" w:sz="0" w:space="0" w:color="auto"/>
                                            <w:right w:val="none" w:sz="0" w:space="0" w:color="auto"/>
                                          </w:divBdr>
                                          <w:divsChild>
                                            <w:div w:id="2124764965">
                                              <w:marLeft w:val="0"/>
                                              <w:marRight w:val="0"/>
                                              <w:marTop w:val="0"/>
                                              <w:marBottom w:val="0"/>
                                              <w:divBdr>
                                                <w:top w:val="none" w:sz="0" w:space="0" w:color="auto"/>
                                                <w:left w:val="none" w:sz="0" w:space="0" w:color="auto"/>
                                                <w:bottom w:val="none" w:sz="0" w:space="0" w:color="auto"/>
                                                <w:right w:val="none" w:sz="0" w:space="0" w:color="auto"/>
                                              </w:divBdr>
                                              <w:divsChild>
                                                <w:div w:id="410735662">
                                                  <w:marLeft w:val="0"/>
                                                  <w:marRight w:val="0"/>
                                                  <w:marTop w:val="0"/>
                                                  <w:marBottom w:val="0"/>
                                                  <w:divBdr>
                                                    <w:top w:val="none" w:sz="0" w:space="0" w:color="auto"/>
                                                    <w:left w:val="none" w:sz="0" w:space="0" w:color="auto"/>
                                                    <w:bottom w:val="none" w:sz="0" w:space="0" w:color="auto"/>
                                                    <w:right w:val="none" w:sz="0" w:space="0" w:color="auto"/>
                                                  </w:divBdr>
                                                  <w:divsChild>
                                                    <w:div w:id="1531988257">
                                                      <w:marLeft w:val="0"/>
                                                      <w:marRight w:val="0"/>
                                                      <w:marTop w:val="0"/>
                                                      <w:marBottom w:val="0"/>
                                                      <w:divBdr>
                                                        <w:top w:val="none" w:sz="0" w:space="0" w:color="auto"/>
                                                        <w:left w:val="none" w:sz="0" w:space="0" w:color="auto"/>
                                                        <w:bottom w:val="none" w:sz="0" w:space="0" w:color="auto"/>
                                                        <w:right w:val="none" w:sz="0" w:space="0" w:color="auto"/>
                                                      </w:divBdr>
                                                      <w:divsChild>
                                                        <w:div w:id="2118987822">
                                                          <w:marLeft w:val="0"/>
                                                          <w:marRight w:val="0"/>
                                                          <w:marTop w:val="0"/>
                                                          <w:marBottom w:val="0"/>
                                                          <w:divBdr>
                                                            <w:top w:val="none" w:sz="0" w:space="0" w:color="auto"/>
                                                            <w:left w:val="none" w:sz="0" w:space="0" w:color="auto"/>
                                                            <w:bottom w:val="none" w:sz="0" w:space="0" w:color="auto"/>
                                                            <w:right w:val="none" w:sz="0" w:space="0" w:color="auto"/>
                                                          </w:divBdr>
                                                          <w:divsChild>
                                                            <w:div w:id="5123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4343873">
      <w:bodyDiv w:val="1"/>
      <w:marLeft w:val="0"/>
      <w:marRight w:val="0"/>
      <w:marTop w:val="0"/>
      <w:marBottom w:val="0"/>
      <w:divBdr>
        <w:top w:val="none" w:sz="0" w:space="0" w:color="auto"/>
        <w:left w:val="none" w:sz="0" w:space="0" w:color="auto"/>
        <w:bottom w:val="none" w:sz="0" w:space="0" w:color="auto"/>
        <w:right w:val="none" w:sz="0" w:space="0" w:color="auto"/>
      </w:divBdr>
      <w:divsChild>
        <w:div w:id="377709553">
          <w:marLeft w:val="0"/>
          <w:marRight w:val="0"/>
          <w:marTop w:val="0"/>
          <w:marBottom w:val="0"/>
          <w:divBdr>
            <w:top w:val="none" w:sz="0" w:space="0" w:color="auto"/>
            <w:left w:val="none" w:sz="0" w:space="0" w:color="auto"/>
            <w:bottom w:val="none" w:sz="0" w:space="0" w:color="auto"/>
            <w:right w:val="none" w:sz="0" w:space="0" w:color="auto"/>
          </w:divBdr>
          <w:divsChild>
            <w:div w:id="487869442">
              <w:marLeft w:val="0"/>
              <w:marRight w:val="0"/>
              <w:marTop w:val="0"/>
              <w:marBottom w:val="0"/>
              <w:divBdr>
                <w:top w:val="none" w:sz="0" w:space="0" w:color="auto"/>
                <w:left w:val="none" w:sz="0" w:space="0" w:color="auto"/>
                <w:bottom w:val="none" w:sz="0" w:space="0" w:color="auto"/>
                <w:right w:val="none" w:sz="0" w:space="0" w:color="auto"/>
              </w:divBdr>
              <w:divsChild>
                <w:div w:id="949170383">
                  <w:marLeft w:val="0"/>
                  <w:marRight w:val="0"/>
                  <w:marTop w:val="0"/>
                  <w:marBottom w:val="0"/>
                  <w:divBdr>
                    <w:top w:val="none" w:sz="0" w:space="0" w:color="auto"/>
                    <w:left w:val="none" w:sz="0" w:space="0" w:color="auto"/>
                    <w:bottom w:val="none" w:sz="0" w:space="0" w:color="auto"/>
                    <w:right w:val="none" w:sz="0" w:space="0" w:color="auto"/>
                  </w:divBdr>
                  <w:divsChild>
                    <w:div w:id="666519432">
                      <w:marLeft w:val="0"/>
                      <w:marRight w:val="0"/>
                      <w:marTop w:val="0"/>
                      <w:marBottom w:val="0"/>
                      <w:divBdr>
                        <w:top w:val="none" w:sz="0" w:space="0" w:color="auto"/>
                        <w:left w:val="none" w:sz="0" w:space="0" w:color="auto"/>
                        <w:bottom w:val="none" w:sz="0" w:space="0" w:color="auto"/>
                        <w:right w:val="none" w:sz="0" w:space="0" w:color="auto"/>
                      </w:divBdr>
                      <w:divsChild>
                        <w:div w:id="147286598">
                          <w:marLeft w:val="0"/>
                          <w:marRight w:val="0"/>
                          <w:marTop w:val="0"/>
                          <w:marBottom w:val="0"/>
                          <w:divBdr>
                            <w:top w:val="none" w:sz="0" w:space="0" w:color="auto"/>
                            <w:left w:val="none" w:sz="0" w:space="0" w:color="auto"/>
                            <w:bottom w:val="none" w:sz="0" w:space="0" w:color="auto"/>
                            <w:right w:val="none" w:sz="0" w:space="0" w:color="auto"/>
                          </w:divBdr>
                          <w:divsChild>
                            <w:div w:id="1762602521">
                              <w:marLeft w:val="0"/>
                              <w:marRight w:val="0"/>
                              <w:marTop w:val="0"/>
                              <w:marBottom w:val="0"/>
                              <w:divBdr>
                                <w:top w:val="none" w:sz="0" w:space="0" w:color="auto"/>
                                <w:left w:val="none" w:sz="0" w:space="0" w:color="auto"/>
                                <w:bottom w:val="none" w:sz="0" w:space="0" w:color="auto"/>
                                <w:right w:val="none" w:sz="0" w:space="0" w:color="auto"/>
                              </w:divBdr>
                              <w:divsChild>
                                <w:div w:id="61098272">
                                  <w:marLeft w:val="0"/>
                                  <w:marRight w:val="0"/>
                                  <w:marTop w:val="0"/>
                                  <w:marBottom w:val="0"/>
                                  <w:divBdr>
                                    <w:top w:val="none" w:sz="0" w:space="0" w:color="auto"/>
                                    <w:left w:val="none" w:sz="0" w:space="0" w:color="auto"/>
                                    <w:bottom w:val="none" w:sz="0" w:space="0" w:color="auto"/>
                                    <w:right w:val="none" w:sz="0" w:space="0" w:color="auto"/>
                                  </w:divBdr>
                                  <w:divsChild>
                                    <w:div w:id="10999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0593344">
      <w:bodyDiv w:val="1"/>
      <w:marLeft w:val="0"/>
      <w:marRight w:val="0"/>
      <w:marTop w:val="0"/>
      <w:marBottom w:val="0"/>
      <w:divBdr>
        <w:top w:val="none" w:sz="0" w:space="0" w:color="auto"/>
        <w:left w:val="none" w:sz="0" w:space="0" w:color="auto"/>
        <w:bottom w:val="none" w:sz="0" w:space="0" w:color="auto"/>
        <w:right w:val="none" w:sz="0" w:space="0" w:color="auto"/>
      </w:divBdr>
    </w:div>
    <w:div w:id="1494679857">
      <w:bodyDiv w:val="1"/>
      <w:marLeft w:val="0"/>
      <w:marRight w:val="0"/>
      <w:marTop w:val="0"/>
      <w:marBottom w:val="0"/>
      <w:divBdr>
        <w:top w:val="none" w:sz="0" w:space="0" w:color="auto"/>
        <w:left w:val="none" w:sz="0" w:space="0" w:color="auto"/>
        <w:bottom w:val="none" w:sz="0" w:space="0" w:color="auto"/>
        <w:right w:val="none" w:sz="0" w:space="0" w:color="auto"/>
      </w:divBdr>
      <w:divsChild>
        <w:div w:id="806631173">
          <w:marLeft w:val="0"/>
          <w:marRight w:val="0"/>
          <w:marTop w:val="0"/>
          <w:marBottom w:val="0"/>
          <w:divBdr>
            <w:top w:val="none" w:sz="0" w:space="0" w:color="auto"/>
            <w:left w:val="none" w:sz="0" w:space="0" w:color="auto"/>
            <w:bottom w:val="none" w:sz="0" w:space="0" w:color="auto"/>
            <w:right w:val="none" w:sz="0" w:space="0" w:color="auto"/>
          </w:divBdr>
          <w:divsChild>
            <w:div w:id="2071924291">
              <w:marLeft w:val="0"/>
              <w:marRight w:val="0"/>
              <w:marTop w:val="0"/>
              <w:marBottom w:val="0"/>
              <w:divBdr>
                <w:top w:val="none" w:sz="0" w:space="0" w:color="auto"/>
                <w:left w:val="none" w:sz="0" w:space="0" w:color="auto"/>
                <w:bottom w:val="none" w:sz="0" w:space="0" w:color="auto"/>
                <w:right w:val="none" w:sz="0" w:space="0" w:color="auto"/>
              </w:divBdr>
              <w:divsChild>
                <w:div w:id="329792753">
                  <w:marLeft w:val="0"/>
                  <w:marRight w:val="0"/>
                  <w:marTop w:val="0"/>
                  <w:marBottom w:val="0"/>
                  <w:divBdr>
                    <w:top w:val="none" w:sz="0" w:space="0" w:color="auto"/>
                    <w:left w:val="none" w:sz="0" w:space="0" w:color="auto"/>
                    <w:bottom w:val="none" w:sz="0" w:space="0" w:color="auto"/>
                    <w:right w:val="none" w:sz="0" w:space="0" w:color="auto"/>
                  </w:divBdr>
                  <w:divsChild>
                    <w:div w:id="404763362">
                      <w:marLeft w:val="0"/>
                      <w:marRight w:val="0"/>
                      <w:marTop w:val="0"/>
                      <w:marBottom w:val="0"/>
                      <w:divBdr>
                        <w:top w:val="none" w:sz="0" w:space="0" w:color="auto"/>
                        <w:left w:val="none" w:sz="0" w:space="0" w:color="auto"/>
                        <w:bottom w:val="none" w:sz="0" w:space="0" w:color="auto"/>
                        <w:right w:val="none" w:sz="0" w:space="0" w:color="auto"/>
                      </w:divBdr>
                      <w:divsChild>
                        <w:div w:id="76290310">
                          <w:marLeft w:val="0"/>
                          <w:marRight w:val="0"/>
                          <w:marTop w:val="0"/>
                          <w:marBottom w:val="0"/>
                          <w:divBdr>
                            <w:top w:val="none" w:sz="0" w:space="0" w:color="auto"/>
                            <w:left w:val="none" w:sz="0" w:space="0" w:color="auto"/>
                            <w:bottom w:val="none" w:sz="0" w:space="0" w:color="auto"/>
                            <w:right w:val="none" w:sz="0" w:space="0" w:color="auto"/>
                          </w:divBdr>
                          <w:divsChild>
                            <w:div w:id="1033459057">
                              <w:marLeft w:val="0"/>
                              <w:marRight w:val="0"/>
                              <w:marTop w:val="0"/>
                              <w:marBottom w:val="0"/>
                              <w:divBdr>
                                <w:top w:val="none" w:sz="0" w:space="0" w:color="auto"/>
                                <w:left w:val="none" w:sz="0" w:space="0" w:color="auto"/>
                                <w:bottom w:val="none" w:sz="0" w:space="0" w:color="auto"/>
                                <w:right w:val="none" w:sz="0" w:space="0" w:color="auto"/>
                              </w:divBdr>
                              <w:divsChild>
                                <w:div w:id="1173184463">
                                  <w:marLeft w:val="0"/>
                                  <w:marRight w:val="0"/>
                                  <w:marTop w:val="0"/>
                                  <w:marBottom w:val="0"/>
                                  <w:divBdr>
                                    <w:top w:val="none" w:sz="0" w:space="0" w:color="auto"/>
                                    <w:left w:val="none" w:sz="0" w:space="0" w:color="auto"/>
                                    <w:bottom w:val="none" w:sz="0" w:space="0" w:color="auto"/>
                                    <w:right w:val="none" w:sz="0" w:space="0" w:color="auto"/>
                                  </w:divBdr>
                                  <w:divsChild>
                                    <w:div w:id="918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879614">
      <w:bodyDiv w:val="1"/>
      <w:marLeft w:val="0"/>
      <w:marRight w:val="0"/>
      <w:marTop w:val="0"/>
      <w:marBottom w:val="0"/>
      <w:divBdr>
        <w:top w:val="none" w:sz="0" w:space="0" w:color="auto"/>
        <w:left w:val="none" w:sz="0" w:space="0" w:color="auto"/>
        <w:bottom w:val="none" w:sz="0" w:space="0" w:color="auto"/>
        <w:right w:val="none" w:sz="0" w:space="0" w:color="auto"/>
      </w:divBdr>
      <w:divsChild>
        <w:div w:id="335426342">
          <w:marLeft w:val="0"/>
          <w:marRight w:val="0"/>
          <w:marTop w:val="0"/>
          <w:marBottom w:val="0"/>
          <w:divBdr>
            <w:top w:val="none" w:sz="0" w:space="0" w:color="auto"/>
            <w:left w:val="none" w:sz="0" w:space="0" w:color="auto"/>
            <w:bottom w:val="none" w:sz="0" w:space="0" w:color="auto"/>
            <w:right w:val="none" w:sz="0" w:space="0" w:color="auto"/>
          </w:divBdr>
          <w:divsChild>
            <w:div w:id="101150815">
              <w:marLeft w:val="0"/>
              <w:marRight w:val="0"/>
              <w:marTop w:val="0"/>
              <w:marBottom w:val="0"/>
              <w:divBdr>
                <w:top w:val="none" w:sz="0" w:space="0" w:color="auto"/>
                <w:left w:val="none" w:sz="0" w:space="0" w:color="auto"/>
                <w:bottom w:val="none" w:sz="0" w:space="0" w:color="auto"/>
                <w:right w:val="none" w:sz="0" w:space="0" w:color="auto"/>
              </w:divBdr>
              <w:divsChild>
                <w:div w:id="461844730">
                  <w:marLeft w:val="0"/>
                  <w:marRight w:val="0"/>
                  <w:marTop w:val="0"/>
                  <w:marBottom w:val="0"/>
                  <w:divBdr>
                    <w:top w:val="none" w:sz="0" w:space="0" w:color="auto"/>
                    <w:left w:val="none" w:sz="0" w:space="0" w:color="auto"/>
                    <w:bottom w:val="none" w:sz="0" w:space="0" w:color="auto"/>
                    <w:right w:val="none" w:sz="0" w:space="0" w:color="auto"/>
                  </w:divBdr>
                  <w:divsChild>
                    <w:div w:id="1153185019">
                      <w:marLeft w:val="0"/>
                      <w:marRight w:val="0"/>
                      <w:marTop w:val="0"/>
                      <w:marBottom w:val="0"/>
                      <w:divBdr>
                        <w:top w:val="none" w:sz="0" w:space="0" w:color="auto"/>
                        <w:left w:val="none" w:sz="0" w:space="0" w:color="auto"/>
                        <w:bottom w:val="none" w:sz="0" w:space="0" w:color="auto"/>
                        <w:right w:val="none" w:sz="0" w:space="0" w:color="auto"/>
                      </w:divBdr>
                      <w:divsChild>
                        <w:div w:id="901793518">
                          <w:marLeft w:val="0"/>
                          <w:marRight w:val="0"/>
                          <w:marTop w:val="0"/>
                          <w:marBottom w:val="0"/>
                          <w:divBdr>
                            <w:top w:val="none" w:sz="0" w:space="0" w:color="auto"/>
                            <w:left w:val="none" w:sz="0" w:space="0" w:color="auto"/>
                            <w:bottom w:val="none" w:sz="0" w:space="0" w:color="auto"/>
                            <w:right w:val="none" w:sz="0" w:space="0" w:color="auto"/>
                          </w:divBdr>
                          <w:divsChild>
                            <w:div w:id="125393127">
                              <w:marLeft w:val="0"/>
                              <w:marRight w:val="0"/>
                              <w:marTop w:val="0"/>
                              <w:marBottom w:val="0"/>
                              <w:divBdr>
                                <w:top w:val="none" w:sz="0" w:space="0" w:color="auto"/>
                                <w:left w:val="none" w:sz="0" w:space="0" w:color="auto"/>
                                <w:bottom w:val="none" w:sz="0" w:space="0" w:color="auto"/>
                                <w:right w:val="none" w:sz="0" w:space="0" w:color="auto"/>
                              </w:divBdr>
                              <w:divsChild>
                                <w:div w:id="1790200997">
                                  <w:marLeft w:val="0"/>
                                  <w:marRight w:val="0"/>
                                  <w:marTop w:val="0"/>
                                  <w:marBottom w:val="0"/>
                                  <w:divBdr>
                                    <w:top w:val="none" w:sz="0" w:space="0" w:color="auto"/>
                                    <w:left w:val="none" w:sz="0" w:space="0" w:color="auto"/>
                                    <w:bottom w:val="none" w:sz="0" w:space="0" w:color="auto"/>
                                    <w:right w:val="none" w:sz="0" w:space="0" w:color="auto"/>
                                  </w:divBdr>
                                  <w:divsChild>
                                    <w:div w:id="1252202660">
                                      <w:marLeft w:val="0"/>
                                      <w:marRight w:val="0"/>
                                      <w:marTop w:val="0"/>
                                      <w:marBottom w:val="0"/>
                                      <w:divBdr>
                                        <w:top w:val="none" w:sz="0" w:space="0" w:color="auto"/>
                                        <w:left w:val="none" w:sz="0" w:space="0" w:color="auto"/>
                                        <w:bottom w:val="none" w:sz="0" w:space="0" w:color="auto"/>
                                        <w:right w:val="none" w:sz="0" w:space="0" w:color="auto"/>
                                      </w:divBdr>
                                      <w:divsChild>
                                        <w:div w:id="426077817">
                                          <w:marLeft w:val="0"/>
                                          <w:marRight w:val="0"/>
                                          <w:marTop w:val="0"/>
                                          <w:marBottom w:val="0"/>
                                          <w:divBdr>
                                            <w:top w:val="none" w:sz="0" w:space="0" w:color="auto"/>
                                            <w:left w:val="none" w:sz="0" w:space="0" w:color="auto"/>
                                            <w:bottom w:val="none" w:sz="0" w:space="0" w:color="auto"/>
                                            <w:right w:val="none" w:sz="0" w:space="0" w:color="auto"/>
                                          </w:divBdr>
                                          <w:divsChild>
                                            <w:div w:id="1916234580">
                                              <w:marLeft w:val="0"/>
                                              <w:marRight w:val="0"/>
                                              <w:marTop w:val="0"/>
                                              <w:marBottom w:val="0"/>
                                              <w:divBdr>
                                                <w:top w:val="none" w:sz="0" w:space="0" w:color="auto"/>
                                                <w:left w:val="none" w:sz="0" w:space="0" w:color="auto"/>
                                                <w:bottom w:val="none" w:sz="0" w:space="0" w:color="auto"/>
                                                <w:right w:val="none" w:sz="0" w:space="0" w:color="auto"/>
                                              </w:divBdr>
                                              <w:divsChild>
                                                <w:div w:id="176580081">
                                                  <w:marLeft w:val="0"/>
                                                  <w:marRight w:val="0"/>
                                                  <w:marTop w:val="0"/>
                                                  <w:marBottom w:val="0"/>
                                                  <w:divBdr>
                                                    <w:top w:val="none" w:sz="0" w:space="0" w:color="auto"/>
                                                    <w:left w:val="none" w:sz="0" w:space="0" w:color="auto"/>
                                                    <w:bottom w:val="none" w:sz="0" w:space="0" w:color="auto"/>
                                                    <w:right w:val="none" w:sz="0" w:space="0" w:color="auto"/>
                                                  </w:divBdr>
                                                  <w:divsChild>
                                                    <w:div w:id="846751284">
                                                      <w:marLeft w:val="0"/>
                                                      <w:marRight w:val="0"/>
                                                      <w:marTop w:val="0"/>
                                                      <w:marBottom w:val="0"/>
                                                      <w:divBdr>
                                                        <w:top w:val="none" w:sz="0" w:space="0" w:color="auto"/>
                                                        <w:left w:val="none" w:sz="0" w:space="0" w:color="auto"/>
                                                        <w:bottom w:val="none" w:sz="0" w:space="0" w:color="auto"/>
                                                        <w:right w:val="none" w:sz="0" w:space="0" w:color="auto"/>
                                                      </w:divBdr>
                                                      <w:divsChild>
                                                        <w:div w:id="57259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3087856">
      <w:bodyDiv w:val="1"/>
      <w:marLeft w:val="0"/>
      <w:marRight w:val="0"/>
      <w:marTop w:val="0"/>
      <w:marBottom w:val="0"/>
      <w:divBdr>
        <w:top w:val="none" w:sz="0" w:space="0" w:color="auto"/>
        <w:left w:val="none" w:sz="0" w:space="0" w:color="auto"/>
        <w:bottom w:val="none" w:sz="0" w:space="0" w:color="auto"/>
        <w:right w:val="none" w:sz="0" w:space="0" w:color="auto"/>
      </w:divBdr>
      <w:divsChild>
        <w:div w:id="230234223">
          <w:marLeft w:val="0"/>
          <w:marRight w:val="0"/>
          <w:marTop w:val="0"/>
          <w:marBottom w:val="0"/>
          <w:divBdr>
            <w:top w:val="none" w:sz="0" w:space="0" w:color="auto"/>
            <w:left w:val="none" w:sz="0" w:space="0" w:color="auto"/>
            <w:bottom w:val="none" w:sz="0" w:space="0" w:color="auto"/>
            <w:right w:val="none" w:sz="0" w:space="0" w:color="auto"/>
          </w:divBdr>
          <w:divsChild>
            <w:div w:id="569851995">
              <w:marLeft w:val="0"/>
              <w:marRight w:val="0"/>
              <w:marTop w:val="0"/>
              <w:marBottom w:val="0"/>
              <w:divBdr>
                <w:top w:val="none" w:sz="0" w:space="0" w:color="auto"/>
                <w:left w:val="none" w:sz="0" w:space="0" w:color="auto"/>
                <w:bottom w:val="none" w:sz="0" w:space="0" w:color="auto"/>
                <w:right w:val="none" w:sz="0" w:space="0" w:color="auto"/>
              </w:divBdr>
              <w:divsChild>
                <w:div w:id="921571690">
                  <w:marLeft w:val="0"/>
                  <w:marRight w:val="0"/>
                  <w:marTop w:val="0"/>
                  <w:marBottom w:val="0"/>
                  <w:divBdr>
                    <w:top w:val="none" w:sz="0" w:space="0" w:color="auto"/>
                    <w:left w:val="none" w:sz="0" w:space="0" w:color="auto"/>
                    <w:bottom w:val="none" w:sz="0" w:space="0" w:color="auto"/>
                    <w:right w:val="none" w:sz="0" w:space="0" w:color="auto"/>
                  </w:divBdr>
                  <w:divsChild>
                    <w:div w:id="1852723687">
                      <w:marLeft w:val="0"/>
                      <w:marRight w:val="0"/>
                      <w:marTop w:val="0"/>
                      <w:marBottom w:val="0"/>
                      <w:divBdr>
                        <w:top w:val="none" w:sz="0" w:space="0" w:color="auto"/>
                        <w:left w:val="none" w:sz="0" w:space="0" w:color="auto"/>
                        <w:bottom w:val="none" w:sz="0" w:space="0" w:color="auto"/>
                        <w:right w:val="none" w:sz="0" w:space="0" w:color="auto"/>
                      </w:divBdr>
                      <w:divsChild>
                        <w:div w:id="94399698">
                          <w:marLeft w:val="0"/>
                          <w:marRight w:val="0"/>
                          <w:marTop w:val="0"/>
                          <w:marBottom w:val="0"/>
                          <w:divBdr>
                            <w:top w:val="none" w:sz="0" w:space="0" w:color="auto"/>
                            <w:left w:val="none" w:sz="0" w:space="0" w:color="auto"/>
                            <w:bottom w:val="none" w:sz="0" w:space="0" w:color="auto"/>
                            <w:right w:val="none" w:sz="0" w:space="0" w:color="auto"/>
                          </w:divBdr>
                          <w:divsChild>
                            <w:div w:id="1389067049">
                              <w:marLeft w:val="0"/>
                              <w:marRight w:val="0"/>
                              <w:marTop w:val="0"/>
                              <w:marBottom w:val="0"/>
                              <w:divBdr>
                                <w:top w:val="none" w:sz="0" w:space="0" w:color="auto"/>
                                <w:left w:val="none" w:sz="0" w:space="0" w:color="auto"/>
                                <w:bottom w:val="none" w:sz="0" w:space="0" w:color="auto"/>
                                <w:right w:val="none" w:sz="0" w:space="0" w:color="auto"/>
                              </w:divBdr>
                              <w:divsChild>
                                <w:div w:id="700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5443028">
      <w:bodyDiv w:val="1"/>
      <w:marLeft w:val="0"/>
      <w:marRight w:val="0"/>
      <w:marTop w:val="0"/>
      <w:marBottom w:val="0"/>
      <w:divBdr>
        <w:top w:val="none" w:sz="0" w:space="0" w:color="auto"/>
        <w:left w:val="none" w:sz="0" w:space="0" w:color="auto"/>
        <w:bottom w:val="none" w:sz="0" w:space="0" w:color="auto"/>
        <w:right w:val="none" w:sz="0" w:space="0" w:color="auto"/>
      </w:divBdr>
      <w:divsChild>
        <w:div w:id="1797530662">
          <w:marLeft w:val="0"/>
          <w:marRight w:val="0"/>
          <w:marTop w:val="0"/>
          <w:marBottom w:val="0"/>
          <w:divBdr>
            <w:top w:val="none" w:sz="0" w:space="0" w:color="auto"/>
            <w:left w:val="none" w:sz="0" w:space="0" w:color="auto"/>
            <w:bottom w:val="none" w:sz="0" w:space="0" w:color="auto"/>
            <w:right w:val="none" w:sz="0" w:space="0" w:color="auto"/>
          </w:divBdr>
          <w:divsChild>
            <w:div w:id="346293268">
              <w:marLeft w:val="0"/>
              <w:marRight w:val="0"/>
              <w:marTop w:val="0"/>
              <w:marBottom w:val="0"/>
              <w:divBdr>
                <w:top w:val="none" w:sz="0" w:space="0" w:color="auto"/>
                <w:left w:val="none" w:sz="0" w:space="0" w:color="auto"/>
                <w:bottom w:val="none" w:sz="0" w:space="0" w:color="auto"/>
                <w:right w:val="none" w:sz="0" w:space="0" w:color="auto"/>
              </w:divBdr>
              <w:divsChild>
                <w:div w:id="1123113067">
                  <w:marLeft w:val="0"/>
                  <w:marRight w:val="0"/>
                  <w:marTop w:val="0"/>
                  <w:marBottom w:val="0"/>
                  <w:divBdr>
                    <w:top w:val="none" w:sz="0" w:space="0" w:color="auto"/>
                    <w:left w:val="none" w:sz="0" w:space="0" w:color="auto"/>
                    <w:bottom w:val="none" w:sz="0" w:space="0" w:color="auto"/>
                    <w:right w:val="none" w:sz="0" w:space="0" w:color="auto"/>
                  </w:divBdr>
                  <w:divsChild>
                    <w:div w:id="1462648141">
                      <w:marLeft w:val="0"/>
                      <w:marRight w:val="0"/>
                      <w:marTop w:val="0"/>
                      <w:marBottom w:val="0"/>
                      <w:divBdr>
                        <w:top w:val="none" w:sz="0" w:space="0" w:color="auto"/>
                        <w:left w:val="none" w:sz="0" w:space="0" w:color="auto"/>
                        <w:bottom w:val="none" w:sz="0" w:space="0" w:color="auto"/>
                        <w:right w:val="none" w:sz="0" w:space="0" w:color="auto"/>
                      </w:divBdr>
                      <w:divsChild>
                        <w:div w:id="150026383">
                          <w:marLeft w:val="0"/>
                          <w:marRight w:val="0"/>
                          <w:marTop w:val="0"/>
                          <w:marBottom w:val="0"/>
                          <w:divBdr>
                            <w:top w:val="none" w:sz="0" w:space="0" w:color="auto"/>
                            <w:left w:val="none" w:sz="0" w:space="0" w:color="auto"/>
                            <w:bottom w:val="none" w:sz="0" w:space="0" w:color="auto"/>
                            <w:right w:val="none" w:sz="0" w:space="0" w:color="auto"/>
                          </w:divBdr>
                          <w:divsChild>
                            <w:div w:id="481775462">
                              <w:marLeft w:val="0"/>
                              <w:marRight w:val="0"/>
                              <w:marTop w:val="0"/>
                              <w:marBottom w:val="0"/>
                              <w:divBdr>
                                <w:top w:val="none" w:sz="0" w:space="0" w:color="auto"/>
                                <w:left w:val="none" w:sz="0" w:space="0" w:color="auto"/>
                                <w:bottom w:val="none" w:sz="0" w:space="0" w:color="auto"/>
                                <w:right w:val="none" w:sz="0" w:space="0" w:color="auto"/>
                              </w:divBdr>
                              <w:divsChild>
                                <w:div w:id="1706830535">
                                  <w:marLeft w:val="0"/>
                                  <w:marRight w:val="0"/>
                                  <w:marTop w:val="0"/>
                                  <w:marBottom w:val="0"/>
                                  <w:divBdr>
                                    <w:top w:val="none" w:sz="0" w:space="0" w:color="auto"/>
                                    <w:left w:val="none" w:sz="0" w:space="0" w:color="auto"/>
                                    <w:bottom w:val="none" w:sz="0" w:space="0" w:color="auto"/>
                                    <w:right w:val="none" w:sz="0" w:space="0" w:color="auto"/>
                                  </w:divBdr>
                                  <w:divsChild>
                                    <w:div w:id="2113549692">
                                      <w:marLeft w:val="0"/>
                                      <w:marRight w:val="0"/>
                                      <w:marTop w:val="0"/>
                                      <w:marBottom w:val="0"/>
                                      <w:divBdr>
                                        <w:top w:val="none" w:sz="0" w:space="0" w:color="auto"/>
                                        <w:left w:val="none" w:sz="0" w:space="0" w:color="auto"/>
                                        <w:bottom w:val="none" w:sz="0" w:space="0" w:color="auto"/>
                                        <w:right w:val="none" w:sz="0" w:space="0" w:color="auto"/>
                                      </w:divBdr>
                                      <w:divsChild>
                                        <w:div w:id="458688826">
                                          <w:marLeft w:val="0"/>
                                          <w:marRight w:val="0"/>
                                          <w:marTop w:val="0"/>
                                          <w:marBottom w:val="0"/>
                                          <w:divBdr>
                                            <w:top w:val="none" w:sz="0" w:space="0" w:color="auto"/>
                                            <w:left w:val="none" w:sz="0" w:space="0" w:color="auto"/>
                                            <w:bottom w:val="none" w:sz="0" w:space="0" w:color="auto"/>
                                            <w:right w:val="none" w:sz="0" w:space="0" w:color="auto"/>
                                          </w:divBdr>
                                          <w:divsChild>
                                            <w:div w:id="1260141166">
                                              <w:marLeft w:val="0"/>
                                              <w:marRight w:val="0"/>
                                              <w:marTop w:val="0"/>
                                              <w:marBottom w:val="0"/>
                                              <w:divBdr>
                                                <w:top w:val="none" w:sz="0" w:space="0" w:color="auto"/>
                                                <w:left w:val="none" w:sz="0" w:space="0" w:color="auto"/>
                                                <w:bottom w:val="none" w:sz="0" w:space="0" w:color="auto"/>
                                                <w:right w:val="none" w:sz="0" w:space="0" w:color="auto"/>
                                              </w:divBdr>
                                              <w:divsChild>
                                                <w:div w:id="257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3972290">
      <w:bodyDiv w:val="1"/>
      <w:marLeft w:val="0"/>
      <w:marRight w:val="0"/>
      <w:marTop w:val="0"/>
      <w:marBottom w:val="0"/>
      <w:divBdr>
        <w:top w:val="none" w:sz="0" w:space="0" w:color="auto"/>
        <w:left w:val="none" w:sz="0" w:space="0" w:color="auto"/>
        <w:bottom w:val="none" w:sz="0" w:space="0" w:color="auto"/>
        <w:right w:val="none" w:sz="0" w:space="0" w:color="auto"/>
      </w:divBdr>
      <w:divsChild>
        <w:div w:id="1344165967">
          <w:marLeft w:val="0"/>
          <w:marRight w:val="0"/>
          <w:marTop w:val="0"/>
          <w:marBottom w:val="0"/>
          <w:divBdr>
            <w:top w:val="none" w:sz="0" w:space="0" w:color="auto"/>
            <w:left w:val="none" w:sz="0" w:space="0" w:color="auto"/>
            <w:bottom w:val="none" w:sz="0" w:space="0" w:color="auto"/>
            <w:right w:val="none" w:sz="0" w:space="0" w:color="auto"/>
          </w:divBdr>
          <w:divsChild>
            <w:div w:id="718355632">
              <w:marLeft w:val="0"/>
              <w:marRight w:val="0"/>
              <w:marTop w:val="0"/>
              <w:marBottom w:val="0"/>
              <w:divBdr>
                <w:top w:val="none" w:sz="0" w:space="0" w:color="auto"/>
                <w:left w:val="none" w:sz="0" w:space="0" w:color="auto"/>
                <w:bottom w:val="none" w:sz="0" w:space="0" w:color="auto"/>
                <w:right w:val="none" w:sz="0" w:space="0" w:color="auto"/>
              </w:divBdr>
              <w:divsChild>
                <w:div w:id="766929058">
                  <w:marLeft w:val="0"/>
                  <w:marRight w:val="0"/>
                  <w:marTop w:val="0"/>
                  <w:marBottom w:val="0"/>
                  <w:divBdr>
                    <w:top w:val="none" w:sz="0" w:space="0" w:color="auto"/>
                    <w:left w:val="none" w:sz="0" w:space="0" w:color="auto"/>
                    <w:bottom w:val="none" w:sz="0" w:space="0" w:color="auto"/>
                    <w:right w:val="none" w:sz="0" w:space="0" w:color="auto"/>
                  </w:divBdr>
                  <w:divsChild>
                    <w:div w:id="2008054250">
                      <w:marLeft w:val="0"/>
                      <w:marRight w:val="0"/>
                      <w:marTop w:val="0"/>
                      <w:marBottom w:val="0"/>
                      <w:divBdr>
                        <w:top w:val="none" w:sz="0" w:space="0" w:color="auto"/>
                        <w:left w:val="none" w:sz="0" w:space="0" w:color="auto"/>
                        <w:bottom w:val="none" w:sz="0" w:space="0" w:color="auto"/>
                        <w:right w:val="none" w:sz="0" w:space="0" w:color="auto"/>
                      </w:divBdr>
                      <w:divsChild>
                        <w:div w:id="1609924029">
                          <w:marLeft w:val="0"/>
                          <w:marRight w:val="0"/>
                          <w:marTop w:val="0"/>
                          <w:marBottom w:val="0"/>
                          <w:divBdr>
                            <w:top w:val="none" w:sz="0" w:space="0" w:color="auto"/>
                            <w:left w:val="none" w:sz="0" w:space="0" w:color="auto"/>
                            <w:bottom w:val="none" w:sz="0" w:space="0" w:color="auto"/>
                            <w:right w:val="none" w:sz="0" w:space="0" w:color="auto"/>
                          </w:divBdr>
                          <w:divsChild>
                            <w:div w:id="22217817">
                              <w:marLeft w:val="0"/>
                              <w:marRight w:val="0"/>
                              <w:marTop w:val="0"/>
                              <w:marBottom w:val="0"/>
                              <w:divBdr>
                                <w:top w:val="none" w:sz="0" w:space="0" w:color="auto"/>
                                <w:left w:val="none" w:sz="0" w:space="0" w:color="auto"/>
                                <w:bottom w:val="none" w:sz="0" w:space="0" w:color="auto"/>
                                <w:right w:val="none" w:sz="0" w:space="0" w:color="auto"/>
                              </w:divBdr>
                              <w:divsChild>
                                <w:div w:id="662394082">
                                  <w:marLeft w:val="0"/>
                                  <w:marRight w:val="0"/>
                                  <w:marTop w:val="0"/>
                                  <w:marBottom w:val="0"/>
                                  <w:divBdr>
                                    <w:top w:val="none" w:sz="0" w:space="0" w:color="auto"/>
                                    <w:left w:val="none" w:sz="0" w:space="0" w:color="auto"/>
                                    <w:bottom w:val="none" w:sz="0" w:space="0" w:color="auto"/>
                                    <w:right w:val="none" w:sz="0" w:space="0" w:color="auto"/>
                                  </w:divBdr>
                                  <w:divsChild>
                                    <w:div w:id="31172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492559">
      <w:bodyDiv w:val="1"/>
      <w:marLeft w:val="0"/>
      <w:marRight w:val="0"/>
      <w:marTop w:val="0"/>
      <w:marBottom w:val="0"/>
      <w:divBdr>
        <w:top w:val="none" w:sz="0" w:space="0" w:color="auto"/>
        <w:left w:val="none" w:sz="0" w:space="0" w:color="auto"/>
        <w:bottom w:val="none" w:sz="0" w:space="0" w:color="auto"/>
        <w:right w:val="none" w:sz="0" w:space="0" w:color="auto"/>
      </w:divBdr>
      <w:divsChild>
        <w:div w:id="1982496055">
          <w:marLeft w:val="0"/>
          <w:marRight w:val="0"/>
          <w:marTop w:val="0"/>
          <w:marBottom w:val="0"/>
          <w:divBdr>
            <w:top w:val="none" w:sz="0" w:space="0" w:color="auto"/>
            <w:left w:val="none" w:sz="0" w:space="0" w:color="auto"/>
            <w:bottom w:val="none" w:sz="0" w:space="0" w:color="auto"/>
            <w:right w:val="none" w:sz="0" w:space="0" w:color="auto"/>
          </w:divBdr>
          <w:divsChild>
            <w:div w:id="1636175255">
              <w:marLeft w:val="0"/>
              <w:marRight w:val="0"/>
              <w:marTop w:val="0"/>
              <w:marBottom w:val="0"/>
              <w:divBdr>
                <w:top w:val="none" w:sz="0" w:space="0" w:color="auto"/>
                <w:left w:val="none" w:sz="0" w:space="0" w:color="auto"/>
                <w:bottom w:val="none" w:sz="0" w:space="0" w:color="auto"/>
                <w:right w:val="none" w:sz="0" w:space="0" w:color="auto"/>
              </w:divBdr>
              <w:divsChild>
                <w:div w:id="2127265270">
                  <w:marLeft w:val="0"/>
                  <w:marRight w:val="0"/>
                  <w:marTop w:val="0"/>
                  <w:marBottom w:val="0"/>
                  <w:divBdr>
                    <w:top w:val="none" w:sz="0" w:space="0" w:color="auto"/>
                    <w:left w:val="none" w:sz="0" w:space="0" w:color="auto"/>
                    <w:bottom w:val="none" w:sz="0" w:space="0" w:color="auto"/>
                    <w:right w:val="none" w:sz="0" w:space="0" w:color="auto"/>
                  </w:divBdr>
                  <w:divsChild>
                    <w:div w:id="2001153030">
                      <w:marLeft w:val="0"/>
                      <w:marRight w:val="0"/>
                      <w:marTop w:val="0"/>
                      <w:marBottom w:val="0"/>
                      <w:divBdr>
                        <w:top w:val="none" w:sz="0" w:space="0" w:color="auto"/>
                        <w:left w:val="none" w:sz="0" w:space="0" w:color="auto"/>
                        <w:bottom w:val="none" w:sz="0" w:space="0" w:color="auto"/>
                        <w:right w:val="none" w:sz="0" w:space="0" w:color="auto"/>
                      </w:divBdr>
                      <w:divsChild>
                        <w:div w:id="2133939486">
                          <w:marLeft w:val="0"/>
                          <w:marRight w:val="0"/>
                          <w:marTop w:val="0"/>
                          <w:marBottom w:val="0"/>
                          <w:divBdr>
                            <w:top w:val="none" w:sz="0" w:space="0" w:color="auto"/>
                            <w:left w:val="none" w:sz="0" w:space="0" w:color="auto"/>
                            <w:bottom w:val="none" w:sz="0" w:space="0" w:color="auto"/>
                            <w:right w:val="none" w:sz="0" w:space="0" w:color="auto"/>
                          </w:divBdr>
                          <w:divsChild>
                            <w:div w:id="887448823">
                              <w:marLeft w:val="0"/>
                              <w:marRight w:val="0"/>
                              <w:marTop w:val="0"/>
                              <w:marBottom w:val="0"/>
                              <w:divBdr>
                                <w:top w:val="none" w:sz="0" w:space="0" w:color="auto"/>
                                <w:left w:val="none" w:sz="0" w:space="0" w:color="auto"/>
                                <w:bottom w:val="none" w:sz="0" w:space="0" w:color="auto"/>
                                <w:right w:val="none" w:sz="0" w:space="0" w:color="auto"/>
                              </w:divBdr>
                              <w:divsChild>
                                <w:div w:id="210843616">
                                  <w:marLeft w:val="0"/>
                                  <w:marRight w:val="0"/>
                                  <w:marTop w:val="0"/>
                                  <w:marBottom w:val="0"/>
                                  <w:divBdr>
                                    <w:top w:val="none" w:sz="0" w:space="0" w:color="auto"/>
                                    <w:left w:val="none" w:sz="0" w:space="0" w:color="auto"/>
                                    <w:bottom w:val="none" w:sz="0" w:space="0" w:color="auto"/>
                                    <w:right w:val="none" w:sz="0" w:space="0" w:color="auto"/>
                                  </w:divBdr>
                                  <w:divsChild>
                                    <w:div w:id="1677344676">
                                      <w:marLeft w:val="0"/>
                                      <w:marRight w:val="0"/>
                                      <w:marTop w:val="0"/>
                                      <w:marBottom w:val="0"/>
                                      <w:divBdr>
                                        <w:top w:val="none" w:sz="0" w:space="0" w:color="auto"/>
                                        <w:left w:val="none" w:sz="0" w:space="0" w:color="auto"/>
                                        <w:bottom w:val="none" w:sz="0" w:space="0" w:color="auto"/>
                                        <w:right w:val="none" w:sz="0" w:space="0" w:color="auto"/>
                                      </w:divBdr>
                                      <w:divsChild>
                                        <w:div w:id="1324579688">
                                          <w:marLeft w:val="0"/>
                                          <w:marRight w:val="0"/>
                                          <w:marTop w:val="0"/>
                                          <w:marBottom w:val="0"/>
                                          <w:divBdr>
                                            <w:top w:val="none" w:sz="0" w:space="0" w:color="auto"/>
                                            <w:left w:val="none" w:sz="0" w:space="0" w:color="auto"/>
                                            <w:bottom w:val="none" w:sz="0" w:space="0" w:color="auto"/>
                                            <w:right w:val="none" w:sz="0" w:space="0" w:color="auto"/>
                                          </w:divBdr>
                                          <w:divsChild>
                                            <w:div w:id="1314409075">
                                              <w:marLeft w:val="0"/>
                                              <w:marRight w:val="0"/>
                                              <w:marTop w:val="0"/>
                                              <w:marBottom w:val="0"/>
                                              <w:divBdr>
                                                <w:top w:val="none" w:sz="0" w:space="0" w:color="auto"/>
                                                <w:left w:val="none" w:sz="0" w:space="0" w:color="auto"/>
                                                <w:bottom w:val="none" w:sz="0" w:space="0" w:color="auto"/>
                                                <w:right w:val="none" w:sz="0" w:space="0" w:color="auto"/>
                                              </w:divBdr>
                                              <w:divsChild>
                                                <w:div w:id="19005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1213957">
      <w:bodyDiv w:val="1"/>
      <w:marLeft w:val="0"/>
      <w:marRight w:val="0"/>
      <w:marTop w:val="0"/>
      <w:marBottom w:val="0"/>
      <w:divBdr>
        <w:top w:val="none" w:sz="0" w:space="0" w:color="auto"/>
        <w:left w:val="none" w:sz="0" w:space="0" w:color="auto"/>
        <w:bottom w:val="none" w:sz="0" w:space="0" w:color="auto"/>
        <w:right w:val="none" w:sz="0" w:space="0" w:color="auto"/>
      </w:divBdr>
      <w:divsChild>
        <w:div w:id="1029719618">
          <w:marLeft w:val="0"/>
          <w:marRight w:val="0"/>
          <w:marTop w:val="0"/>
          <w:marBottom w:val="0"/>
          <w:divBdr>
            <w:top w:val="none" w:sz="0" w:space="0" w:color="auto"/>
            <w:left w:val="none" w:sz="0" w:space="0" w:color="auto"/>
            <w:bottom w:val="none" w:sz="0" w:space="0" w:color="auto"/>
            <w:right w:val="none" w:sz="0" w:space="0" w:color="auto"/>
          </w:divBdr>
          <w:divsChild>
            <w:div w:id="245044150">
              <w:marLeft w:val="0"/>
              <w:marRight w:val="0"/>
              <w:marTop w:val="0"/>
              <w:marBottom w:val="0"/>
              <w:divBdr>
                <w:top w:val="none" w:sz="0" w:space="0" w:color="auto"/>
                <w:left w:val="none" w:sz="0" w:space="0" w:color="auto"/>
                <w:bottom w:val="none" w:sz="0" w:space="0" w:color="auto"/>
                <w:right w:val="none" w:sz="0" w:space="0" w:color="auto"/>
              </w:divBdr>
              <w:divsChild>
                <w:div w:id="523440863">
                  <w:marLeft w:val="0"/>
                  <w:marRight w:val="0"/>
                  <w:marTop w:val="0"/>
                  <w:marBottom w:val="0"/>
                  <w:divBdr>
                    <w:top w:val="none" w:sz="0" w:space="0" w:color="auto"/>
                    <w:left w:val="none" w:sz="0" w:space="0" w:color="auto"/>
                    <w:bottom w:val="none" w:sz="0" w:space="0" w:color="auto"/>
                    <w:right w:val="none" w:sz="0" w:space="0" w:color="auto"/>
                  </w:divBdr>
                  <w:divsChild>
                    <w:div w:id="1061754639">
                      <w:marLeft w:val="0"/>
                      <w:marRight w:val="0"/>
                      <w:marTop w:val="0"/>
                      <w:marBottom w:val="0"/>
                      <w:divBdr>
                        <w:top w:val="none" w:sz="0" w:space="0" w:color="auto"/>
                        <w:left w:val="none" w:sz="0" w:space="0" w:color="auto"/>
                        <w:bottom w:val="none" w:sz="0" w:space="0" w:color="auto"/>
                        <w:right w:val="none" w:sz="0" w:space="0" w:color="auto"/>
                      </w:divBdr>
                      <w:divsChild>
                        <w:div w:id="1093472956">
                          <w:marLeft w:val="0"/>
                          <w:marRight w:val="0"/>
                          <w:marTop w:val="0"/>
                          <w:marBottom w:val="0"/>
                          <w:divBdr>
                            <w:top w:val="none" w:sz="0" w:space="0" w:color="auto"/>
                            <w:left w:val="none" w:sz="0" w:space="0" w:color="auto"/>
                            <w:bottom w:val="none" w:sz="0" w:space="0" w:color="auto"/>
                            <w:right w:val="none" w:sz="0" w:space="0" w:color="auto"/>
                          </w:divBdr>
                          <w:divsChild>
                            <w:div w:id="1730493929">
                              <w:marLeft w:val="0"/>
                              <w:marRight w:val="0"/>
                              <w:marTop w:val="0"/>
                              <w:marBottom w:val="0"/>
                              <w:divBdr>
                                <w:top w:val="none" w:sz="0" w:space="0" w:color="auto"/>
                                <w:left w:val="none" w:sz="0" w:space="0" w:color="auto"/>
                                <w:bottom w:val="none" w:sz="0" w:space="0" w:color="auto"/>
                                <w:right w:val="none" w:sz="0" w:space="0" w:color="auto"/>
                              </w:divBdr>
                              <w:divsChild>
                                <w:div w:id="1583178023">
                                  <w:marLeft w:val="0"/>
                                  <w:marRight w:val="0"/>
                                  <w:marTop w:val="0"/>
                                  <w:marBottom w:val="150"/>
                                  <w:divBdr>
                                    <w:top w:val="none" w:sz="0" w:space="0" w:color="auto"/>
                                    <w:left w:val="none" w:sz="0" w:space="0" w:color="auto"/>
                                    <w:bottom w:val="none" w:sz="0" w:space="0" w:color="auto"/>
                                    <w:right w:val="none" w:sz="0" w:space="0" w:color="auto"/>
                                  </w:divBdr>
                                </w:div>
                                <w:div w:id="783233117">
                                  <w:marLeft w:val="0"/>
                                  <w:marRight w:val="0"/>
                                  <w:marTop w:val="0"/>
                                  <w:marBottom w:val="0"/>
                                  <w:divBdr>
                                    <w:top w:val="none" w:sz="0" w:space="0" w:color="auto"/>
                                    <w:left w:val="none" w:sz="0" w:space="0" w:color="auto"/>
                                    <w:bottom w:val="none" w:sz="0" w:space="0" w:color="auto"/>
                                    <w:right w:val="none" w:sz="0" w:space="0" w:color="auto"/>
                                  </w:divBdr>
                                  <w:divsChild>
                                    <w:div w:id="9648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9034562">
      <w:bodyDiv w:val="1"/>
      <w:marLeft w:val="0"/>
      <w:marRight w:val="0"/>
      <w:marTop w:val="0"/>
      <w:marBottom w:val="0"/>
      <w:divBdr>
        <w:top w:val="none" w:sz="0" w:space="0" w:color="auto"/>
        <w:left w:val="none" w:sz="0" w:space="0" w:color="auto"/>
        <w:bottom w:val="none" w:sz="0" w:space="0" w:color="auto"/>
        <w:right w:val="none" w:sz="0" w:space="0" w:color="auto"/>
      </w:divBdr>
      <w:divsChild>
        <w:div w:id="297420621">
          <w:marLeft w:val="0"/>
          <w:marRight w:val="0"/>
          <w:marTop w:val="0"/>
          <w:marBottom w:val="0"/>
          <w:divBdr>
            <w:top w:val="none" w:sz="0" w:space="0" w:color="auto"/>
            <w:left w:val="none" w:sz="0" w:space="0" w:color="auto"/>
            <w:bottom w:val="none" w:sz="0" w:space="0" w:color="auto"/>
            <w:right w:val="none" w:sz="0" w:space="0" w:color="auto"/>
          </w:divBdr>
          <w:divsChild>
            <w:div w:id="1703047777">
              <w:marLeft w:val="0"/>
              <w:marRight w:val="0"/>
              <w:marTop w:val="0"/>
              <w:marBottom w:val="0"/>
              <w:divBdr>
                <w:top w:val="none" w:sz="0" w:space="0" w:color="auto"/>
                <w:left w:val="none" w:sz="0" w:space="0" w:color="auto"/>
                <w:bottom w:val="none" w:sz="0" w:space="0" w:color="auto"/>
                <w:right w:val="none" w:sz="0" w:space="0" w:color="auto"/>
              </w:divBdr>
              <w:divsChild>
                <w:div w:id="1150441204">
                  <w:marLeft w:val="0"/>
                  <w:marRight w:val="0"/>
                  <w:marTop w:val="0"/>
                  <w:marBottom w:val="0"/>
                  <w:divBdr>
                    <w:top w:val="none" w:sz="0" w:space="0" w:color="auto"/>
                    <w:left w:val="none" w:sz="0" w:space="0" w:color="auto"/>
                    <w:bottom w:val="none" w:sz="0" w:space="0" w:color="auto"/>
                    <w:right w:val="none" w:sz="0" w:space="0" w:color="auto"/>
                  </w:divBdr>
                  <w:divsChild>
                    <w:div w:id="1454641859">
                      <w:marLeft w:val="0"/>
                      <w:marRight w:val="0"/>
                      <w:marTop w:val="0"/>
                      <w:marBottom w:val="0"/>
                      <w:divBdr>
                        <w:top w:val="none" w:sz="0" w:space="0" w:color="auto"/>
                        <w:left w:val="none" w:sz="0" w:space="0" w:color="auto"/>
                        <w:bottom w:val="none" w:sz="0" w:space="0" w:color="auto"/>
                        <w:right w:val="none" w:sz="0" w:space="0" w:color="auto"/>
                      </w:divBdr>
                      <w:divsChild>
                        <w:div w:id="609901336">
                          <w:marLeft w:val="0"/>
                          <w:marRight w:val="0"/>
                          <w:marTop w:val="0"/>
                          <w:marBottom w:val="0"/>
                          <w:divBdr>
                            <w:top w:val="none" w:sz="0" w:space="0" w:color="auto"/>
                            <w:left w:val="none" w:sz="0" w:space="0" w:color="auto"/>
                            <w:bottom w:val="none" w:sz="0" w:space="0" w:color="auto"/>
                            <w:right w:val="none" w:sz="0" w:space="0" w:color="auto"/>
                          </w:divBdr>
                          <w:divsChild>
                            <w:div w:id="166017853">
                              <w:marLeft w:val="0"/>
                              <w:marRight w:val="0"/>
                              <w:marTop w:val="0"/>
                              <w:marBottom w:val="0"/>
                              <w:divBdr>
                                <w:top w:val="none" w:sz="0" w:space="0" w:color="auto"/>
                                <w:left w:val="none" w:sz="0" w:space="0" w:color="auto"/>
                                <w:bottom w:val="none" w:sz="0" w:space="0" w:color="auto"/>
                                <w:right w:val="none" w:sz="0" w:space="0" w:color="auto"/>
                              </w:divBdr>
                              <w:divsChild>
                                <w:div w:id="1288008355">
                                  <w:marLeft w:val="0"/>
                                  <w:marRight w:val="0"/>
                                  <w:marTop w:val="0"/>
                                  <w:marBottom w:val="0"/>
                                  <w:divBdr>
                                    <w:top w:val="none" w:sz="0" w:space="0" w:color="auto"/>
                                    <w:left w:val="none" w:sz="0" w:space="0" w:color="auto"/>
                                    <w:bottom w:val="none" w:sz="0" w:space="0" w:color="auto"/>
                                    <w:right w:val="none" w:sz="0" w:space="0" w:color="auto"/>
                                  </w:divBdr>
                                  <w:divsChild>
                                    <w:div w:id="571043639">
                                      <w:marLeft w:val="0"/>
                                      <w:marRight w:val="0"/>
                                      <w:marTop w:val="0"/>
                                      <w:marBottom w:val="0"/>
                                      <w:divBdr>
                                        <w:top w:val="none" w:sz="0" w:space="0" w:color="auto"/>
                                        <w:left w:val="none" w:sz="0" w:space="0" w:color="auto"/>
                                        <w:bottom w:val="none" w:sz="0" w:space="0" w:color="auto"/>
                                        <w:right w:val="none" w:sz="0" w:space="0" w:color="auto"/>
                                      </w:divBdr>
                                      <w:divsChild>
                                        <w:div w:id="795754898">
                                          <w:marLeft w:val="0"/>
                                          <w:marRight w:val="0"/>
                                          <w:marTop w:val="0"/>
                                          <w:marBottom w:val="0"/>
                                          <w:divBdr>
                                            <w:top w:val="none" w:sz="0" w:space="0" w:color="auto"/>
                                            <w:left w:val="none" w:sz="0" w:space="0" w:color="auto"/>
                                            <w:bottom w:val="none" w:sz="0" w:space="0" w:color="auto"/>
                                            <w:right w:val="none" w:sz="0" w:space="0" w:color="auto"/>
                                          </w:divBdr>
                                          <w:divsChild>
                                            <w:div w:id="2137982791">
                                              <w:marLeft w:val="0"/>
                                              <w:marRight w:val="0"/>
                                              <w:marTop w:val="0"/>
                                              <w:marBottom w:val="0"/>
                                              <w:divBdr>
                                                <w:top w:val="none" w:sz="0" w:space="0" w:color="auto"/>
                                                <w:left w:val="none" w:sz="0" w:space="0" w:color="auto"/>
                                                <w:bottom w:val="none" w:sz="0" w:space="0" w:color="auto"/>
                                                <w:right w:val="none" w:sz="0" w:space="0" w:color="auto"/>
                                              </w:divBdr>
                                              <w:divsChild>
                                                <w:div w:id="147550733">
                                                  <w:marLeft w:val="0"/>
                                                  <w:marRight w:val="0"/>
                                                  <w:marTop w:val="0"/>
                                                  <w:marBottom w:val="0"/>
                                                  <w:divBdr>
                                                    <w:top w:val="none" w:sz="0" w:space="0" w:color="auto"/>
                                                    <w:left w:val="none" w:sz="0" w:space="0" w:color="auto"/>
                                                    <w:bottom w:val="none" w:sz="0" w:space="0" w:color="auto"/>
                                                    <w:right w:val="none" w:sz="0" w:space="0" w:color="auto"/>
                                                  </w:divBdr>
                                                  <w:divsChild>
                                                    <w:div w:id="290749255">
                                                      <w:marLeft w:val="0"/>
                                                      <w:marRight w:val="0"/>
                                                      <w:marTop w:val="0"/>
                                                      <w:marBottom w:val="0"/>
                                                      <w:divBdr>
                                                        <w:top w:val="none" w:sz="0" w:space="0" w:color="auto"/>
                                                        <w:left w:val="none" w:sz="0" w:space="0" w:color="auto"/>
                                                        <w:bottom w:val="none" w:sz="0" w:space="0" w:color="auto"/>
                                                        <w:right w:val="none" w:sz="0" w:space="0" w:color="auto"/>
                                                      </w:divBdr>
                                                      <w:divsChild>
                                                        <w:div w:id="37441969">
                                                          <w:marLeft w:val="0"/>
                                                          <w:marRight w:val="0"/>
                                                          <w:marTop w:val="0"/>
                                                          <w:marBottom w:val="0"/>
                                                          <w:divBdr>
                                                            <w:top w:val="none" w:sz="0" w:space="0" w:color="auto"/>
                                                            <w:left w:val="none" w:sz="0" w:space="0" w:color="auto"/>
                                                            <w:bottom w:val="none" w:sz="0" w:space="0" w:color="auto"/>
                                                            <w:right w:val="none" w:sz="0" w:space="0" w:color="auto"/>
                                                          </w:divBdr>
                                                          <w:divsChild>
                                                            <w:div w:id="19750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626414">
      <w:bodyDiv w:val="1"/>
      <w:marLeft w:val="0"/>
      <w:marRight w:val="0"/>
      <w:marTop w:val="0"/>
      <w:marBottom w:val="0"/>
      <w:divBdr>
        <w:top w:val="none" w:sz="0" w:space="0" w:color="auto"/>
        <w:left w:val="none" w:sz="0" w:space="0" w:color="auto"/>
        <w:bottom w:val="none" w:sz="0" w:space="0" w:color="auto"/>
        <w:right w:val="none" w:sz="0" w:space="0" w:color="auto"/>
      </w:divBdr>
    </w:div>
    <w:div w:id="1901671016">
      <w:bodyDiv w:val="1"/>
      <w:marLeft w:val="0"/>
      <w:marRight w:val="0"/>
      <w:marTop w:val="0"/>
      <w:marBottom w:val="0"/>
      <w:divBdr>
        <w:top w:val="none" w:sz="0" w:space="0" w:color="auto"/>
        <w:left w:val="none" w:sz="0" w:space="0" w:color="auto"/>
        <w:bottom w:val="none" w:sz="0" w:space="0" w:color="auto"/>
        <w:right w:val="none" w:sz="0" w:space="0" w:color="auto"/>
      </w:divBdr>
      <w:divsChild>
        <w:div w:id="1342202546">
          <w:marLeft w:val="0"/>
          <w:marRight w:val="0"/>
          <w:marTop w:val="0"/>
          <w:marBottom w:val="0"/>
          <w:divBdr>
            <w:top w:val="none" w:sz="0" w:space="0" w:color="auto"/>
            <w:left w:val="none" w:sz="0" w:space="0" w:color="auto"/>
            <w:bottom w:val="none" w:sz="0" w:space="0" w:color="auto"/>
            <w:right w:val="none" w:sz="0" w:space="0" w:color="auto"/>
          </w:divBdr>
          <w:divsChild>
            <w:div w:id="1242370678">
              <w:marLeft w:val="0"/>
              <w:marRight w:val="0"/>
              <w:marTop w:val="0"/>
              <w:marBottom w:val="0"/>
              <w:divBdr>
                <w:top w:val="none" w:sz="0" w:space="0" w:color="auto"/>
                <w:left w:val="none" w:sz="0" w:space="0" w:color="auto"/>
                <w:bottom w:val="none" w:sz="0" w:space="0" w:color="auto"/>
                <w:right w:val="none" w:sz="0" w:space="0" w:color="auto"/>
              </w:divBdr>
              <w:divsChild>
                <w:div w:id="1610576569">
                  <w:marLeft w:val="0"/>
                  <w:marRight w:val="0"/>
                  <w:marTop w:val="0"/>
                  <w:marBottom w:val="0"/>
                  <w:divBdr>
                    <w:top w:val="none" w:sz="0" w:space="0" w:color="auto"/>
                    <w:left w:val="none" w:sz="0" w:space="0" w:color="auto"/>
                    <w:bottom w:val="none" w:sz="0" w:space="0" w:color="auto"/>
                    <w:right w:val="none" w:sz="0" w:space="0" w:color="auto"/>
                  </w:divBdr>
                  <w:divsChild>
                    <w:div w:id="1074015738">
                      <w:marLeft w:val="0"/>
                      <w:marRight w:val="0"/>
                      <w:marTop w:val="0"/>
                      <w:marBottom w:val="0"/>
                      <w:divBdr>
                        <w:top w:val="none" w:sz="0" w:space="0" w:color="auto"/>
                        <w:left w:val="none" w:sz="0" w:space="0" w:color="auto"/>
                        <w:bottom w:val="none" w:sz="0" w:space="0" w:color="auto"/>
                        <w:right w:val="none" w:sz="0" w:space="0" w:color="auto"/>
                      </w:divBdr>
                      <w:divsChild>
                        <w:div w:id="1082606268">
                          <w:marLeft w:val="0"/>
                          <w:marRight w:val="0"/>
                          <w:marTop w:val="0"/>
                          <w:marBottom w:val="0"/>
                          <w:divBdr>
                            <w:top w:val="none" w:sz="0" w:space="0" w:color="auto"/>
                            <w:left w:val="none" w:sz="0" w:space="0" w:color="auto"/>
                            <w:bottom w:val="none" w:sz="0" w:space="0" w:color="auto"/>
                            <w:right w:val="none" w:sz="0" w:space="0" w:color="auto"/>
                          </w:divBdr>
                          <w:divsChild>
                            <w:div w:id="1676571834">
                              <w:marLeft w:val="0"/>
                              <w:marRight w:val="0"/>
                              <w:marTop w:val="0"/>
                              <w:marBottom w:val="0"/>
                              <w:divBdr>
                                <w:top w:val="none" w:sz="0" w:space="0" w:color="auto"/>
                                <w:left w:val="none" w:sz="0" w:space="0" w:color="auto"/>
                                <w:bottom w:val="none" w:sz="0" w:space="0" w:color="auto"/>
                                <w:right w:val="none" w:sz="0" w:space="0" w:color="auto"/>
                              </w:divBdr>
                              <w:divsChild>
                                <w:div w:id="2020043372">
                                  <w:marLeft w:val="0"/>
                                  <w:marRight w:val="0"/>
                                  <w:marTop w:val="0"/>
                                  <w:marBottom w:val="0"/>
                                  <w:divBdr>
                                    <w:top w:val="none" w:sz="0" w:space="0" w:color="auto"/>
                                    <w:left w:val="none" w:sz="0" w:space="0" w:color="auto"/>
                                    <w:bottom w:val="none" w:sz="0" w:space="0" w:color="auto"/>
                                    <w:right w:val="none" w:sz="0" w:space="0" w:color="auto"/>
                                  </w:divBdr>
                                  <w:divsChild>
                                    <w:div w:id="11577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409460">
      <w:bodyDiv w:val="1"/>
      <w:marLeft w:val="0"/>
      <w:marRight w:val="0"/>
      <w:marTop w:val="0"/>
      <w:marBottom w:val="0"/>
      <w:divBdr>
        <w:top w:val="none" w:sz="0" w:space="0" w:color="auto"/>
        <w:left w:val="none" w:sz="0" w:space="0" w:color="auto"/>
        <w:bottom w:val="none" w:sz="0" w:space="0" w:color="auto"/>
        <w:right w:val="none" w:sz="0" w:space="0" w:color="auto"/>
      </w:divBdr>
      <w:divsChild>
        <w:div w:id="923731341">
          <w:marLeft w:val="0"/>
          <w:marRight w:val="0"/>
          <w:marTop w:val="0"/>
          <w:marBottom w:val="0"/>
          <w:divBdr>
            <w:top w:val="none" w:sz="0" w:space="0" w:color="auto"/>
            <w:left w:val="none" w:sz="0" w:space="0" w:color="auto"/>
            <w:bottom w:val="none" w:sz="0" w:space="0" w:color="auto"/>
            <w:right w:val="none" w:sz="0" w:space="0" w:color="auto"/>
          </w:divBdr>
          <w:divsChild>
            <w:div w:id="1729261337">
              <w:marLeft w:val="0"/>
              <w:marRight w:val="0"/>
              <w:marTop w:val="0"/>
              <w:marBottom w:val="0"/>
              <w:divBdr>
                <w:top w:val="none" w:sz="0" w:space="0" w:color="auto"/>
                <w:left w:val="none" w:sz="0" w:space="0" w:color="auto"/>
                <w:bottom w:val="none" w:sz="0" w:space="0" w:color="auto"/>
                <w:right w:val="none" w:sz="0" w:space="0" w:color="auto"/>
              </w:divBdr>
              <w:divsChild>
                <w:div w:id="1915165954">
                  <w:marLeft w:val="0"/>
                  <w:marRight w:val="0"/>
                  <w:marTop w:val="0"/>
                  <w:marBottom w:val="0"/>
                  <w:divBdr>
                    <w:top w:val="none" w:sz="0" w:space="0" w:color="auto"/>
                    <w:left w:val="none" w:sz="0" w:space="0" w:color="auto"/>
                    <w:bottom w:val="none" w:sz="0" w:space="0" w:color="auto"/>
                    <w:right w:val="none" w:sz="0" w:space="0" w:color="auto"/>
                  </w:divBdr>
                  <w:divsChild>
                    <w:div w:id="531768299">
                      <w:marLeft w:val="0"/>
                      <w:marRight w:val="0"/>
                      <w:marTop w:val="0"/>
                      <w:marBottom w:val="0"/>
                      <w:divBdr>
                        <w:top w:val="none" w:sz="0" w:space="0" w:color="auto"/>
                        <w:left w:val="none" w:sz="0" w:space="0" w:color="auto"/>
                        <w:bottom w:val="none" w:sz="0" w:space="0" w:color="auto"/>
                        <w:right w:val="none" w:sz="0" w:space="0" w:color="auto"/>
                      </w:divBdr>
                      <w:divsChild>
                        <w:div w:id="64838997">
                          <w:marLeft w:val="0"/>
                          <w:marRight w:val="0"/>
                          <w:marTop w:val="0"/>
                          <w:marBottom w:val="0"/>
                          <w:divBdr>
                            <w:top w:val="none" w:sz="0" w:space="0" w:color="auto"/>
                            <w:left w:val="none" w:sz="0" w:space="0" w:color="auto"/>
                            <w:bottom w:val="none" w:sz="0" w:space="0" w:color="auto"/>
                            <w:right w:val="none" w:sz="0" w:space="0" w:color="auto"/>
                          </w:divBdr>
                          <w:divsChild>
                            <w:div w:id="2784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144125">
      <w:bodyDiv w:val="1"/>
      <w:marLeft w:val="0"/>
      <w:marRight w:val="0"/>
      <w:marTop w:val="0"/>
      <w:marBottom w:val="0"/>
      <w:divBdr>
        <w:top w:val="none" w:sz="0" w:space="0" w:color="auto"/>
        <w:left w:val="none" w:sz="0" w:space="0" w:color="auto"/>
        <w:bottom w:val="none" w:sz="0" w:space="0" w:color="auto"/>
        <w:right w:val="none" w:sz="0" w:space="0" w:color="auto"/>
      </w:divBdr>
      <w:divsChild>
        <w:div w:id="1813130450">
          <w:marLeft w:val="0"/>
          <w:marRight w:val="0"/>
          <w:marTop w:val="0"/>
          <w:marBottom w:val="0"/>
          <w:divBdr>
            <w:top w:val="none" w:sz="0" w:space="0" w:color="auto"/>
            <w:left w:val="none" w:sz="0" w:space="0" w:color="auto"/>
            <w:bottom w:val="none" w:sz="0" w:space="0" w:color="auto"/>
            <w:right w:val="none" w:sz="0" w:space="0" w:color="auto"/>
          </w:divBdr>
          <w:divsChild>
            <w:div w:id="846868863">
              <w:marLeft w:val="0"/>
              <w:marRight w:val="0"/>
              <w:marTop w:val="0"/>
              <w:marBottom w:val="0"/>
              <w:divBdr>
                <w:top w:val="none" w:sz="0" w:space="0" w:color="auto"/>
                <w:left w:val="none" w:sz="0" w:space="0" w:color="auto"/>
                <w:bottom w:val="none" w:sz="0" w:space="0" w:color="auto"/>
                <w:right w:val="none" w:sz="0" w:space="0" w:color="auto"/>
              </w:divBdr>
              <w:divsChild>
                <w:div w:id="1412703392">
                  <w:marLeft w:val="0"/>
                  <w:marRight w:val="0"/>
                  <w:marTop w:val="0"/>
                  <w:marBottom w:val="0"/>
                  <w:divBdr>
                    <w:top w:val="none" w:sz="0" w:space="0" w:color="auto"/>
                    <w:left w:val="none" w:sz="0" w:space="0" w:color="auto"/>
                    <w:bottom w:val="none" w:sz="0" w:space="0" w:color="auto"/>
                    <w:right w:val="none" w:sz="0" w:space="0" w:color="auto"/>
                  </w:divBdr>
                  <w:divsChild>
                    <w:div w:id="333073082">
                      <w:marLeft w:val="0"/>
                      <w:marRight w:val="0"/>
                      <w:marTop w:val="0"/>
                      <w:marBottom w:val="0"/>
                      <w:divBdr>
                        <w:top w:val="none" w:sz="0" w:space="0" w:color="auto"/>
                        <w:left w:val="none" w:sz="0" w:space="0" w:color="auto"/>
                        <w:bottom w:val="none" w:sz="0" w:space="0" w:color="auto"/>
                        <w:right w:val="none" w:sz="0" w:space="0" w:color="auto"/>
                      </w:divBdr>
                      <w:divsChild>
                        <w:div w:id="939725602">
                          <w:marLeft w:val="0"/>
                          <w:marRight w:val="0"/>
                          <w:marTop w:val="0"/>
                          <w:marBottom w:val="0"/>
                          <w:divBdr>
                            <w:top w:val="none" w:sz="0" w:space="0" w:color="auto"/>
                            <w:left w:val="none" w:sz="0" w:space="0" w:color="auto"/>
                            <w:bottom w:val="none" w:sz="0" w:space="0" w:color="auto"/>
                            <w:right w:val="none" w:sz="0" w:space="0" w:color="auto"/>
                          </w:divBdr>
                          <w:divsChild>
                            <w:div w:id="2136873453">
                              <w:marLeft w:val="0"/>
                              <w:marRight w:val="0"/>
                              <w:marTop w:val="0"/>
                              <w:marBottom w:val="0"/>
                              <w:divBdr>
                                <w:top w:val="none" w:sz="0" w:space="0" w:color="auto"/>
                                <w:left w:val="none" w:sz="0" w:space="0" w:color="auto"/>
                                <w:bottom w:val="none" w:sz="0" w:space="0" w:color="auto"/>
                                <w:right w:val="none" w:sz="0" w:space="0" w:color="auto"/>
                              </w:divBdr>
                              <w:divsChild>
                                <w:div w:id="181406297">
                                  <w:marLeft w:val="240"/>
                                  <w:marRight w:val="240"/>
                                  <w:marTop w:val="0"/>
                                  <w:marBottom w:val="0"/>
                                  <w:divBdr>
                                    <w:top w:val="none" w:sz="0" w:space="0" w:color="auto"/>
                                    <w:left w:val="none" w:sz="0" w:space="0" w:color="auto"/>
                                    <w:bottom w:val="none" w:sz="0" w:space="0" w:color="auto"/>
                                    <w:right w:val="none" w:sz="0" w:space="0" w:color="auto"/>
                                  </w:divBdr>
                                  <w:divsChild>
                                    <w:div w:id="1203665071">
                                      <w:marLeft w:val="0"/>
                                      <w:marRight w:val="0"/>
                                      <w:marTop w:val="0"/>
                                      <w:marBottom w:val="0"/>
                                      <w:divBdr>
                                        <w:top w:val="none" w:sz="0" w:space="0" w:color="auto"/>
                                        <w:left w:val="none" w:sz="0" w:space="0" w:color="auto"/>
                                        <w:bottom w:val="none" w:sz="0" w:space="0" w:color="auto"/>
                                        <w:right w:val="none" w:sz="0" w:space="0" w:color="auto"/>
                                      </w:divBdr>
                                      <w:divsChild>
                                        <w:div w:id="6574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p.net/mvc/"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cid:image002.png@01C998F9.8242BBE0"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www.codeplex.com/MSFTDBProdSamples/Release/ProjectReleases.aspx?ReleaseId=18407" TargetMode="External"/><Relationship Id="rId20" Type="http://schemas.openxmlformats.org/officeDocument/2006/relationships/hyperlink" Target="http://localhost:50000/" TargetMode="External"/><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localhost:50000/Customers/Info/39"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cid:image010.png@01C998FA.47CB1FB0" TargetMode="External"/><Relationship Id="rId45" Type="http://schemas.openxmlformats.org/officeDocument/2006/relationships/image" Target="media/image24.png"/><Relationship Id="rId5" Type="http://schemas.openxmlformats.org/officeDocument/2006/relationships/customXml" Target="../customXml/item5.xml"/><Relationship Id="rId15" Type="http://schemas.openxmlformats.org/officeDocument/2006/relationships/hyperlink" Target="http://technet.microsoft.com/en-us/library/ms190209.aspx"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odeplex.com/MSFTDBProdSamples/Release/ProjectReleases.aspx?ReleaseId=4004" TargetMode="External"/><Relationship Id="rId22" Type="http://schemas.openxmlformats.org/officeDocument/2006/relationships/hyperlink" Target="http://localhost:50000/Customers" TargetMode="External"/><Relationship Id="rId27" Type="http://schemas.openxmlformats.org/officeDocument/2006/relationships/hyperlink" Target="http://localhost:50000/Address/Create?CustomerID=??"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ella\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22675703"/>
        <w:category>
          <w:name w:val="General"/>
          <w:gallery w:val="placeholder"/>
        </w:category>
        <w:types>
          <w:type w:val="bbPlcHdr"/>
        </w:types>
        <w:behaviors>
          <w:behavior w:val="content"/>
        </w:behaviors>
        <w:guid w:val="{0B09D96B-E1F1-407A-8AD9-967B58C855AE}"/>
      </w:docPartPr>
      <w:docPartBody>
        <w:p w:rsidR="00687307" w:rsidRDefault="007210DA">
          <w:r w:rsidRPr="005A2EC6">
            <w:rPr>
              <w:rStyle w:val="PlaceholderText"/>
            </w:rPr>
            <w:t>Click here to enter text.</w:t>
          </w:r>
        </w:p>
      </w:docPartBody>
    </w:docPart>
    <w:docPart>
      <w:docPartPr>
        <w:name w:val="285055EB2DF44EE6B6081BE266CB5598"/>
        <w:category>
          <w:name w:val="General"/>
          <w:gallery w:val="placeholder"/>
        </w:category>
        <w:types>
          <w:type w:val="bbPlcHdr"/>
        </w:types>
        <w:behaviors>
          <w:behavior w:val="content"/>
        </w:behaviors>
        <w:guid w:val="{09E0C2CA-3E3D-48E1-9DC4-739A5BB41943}"/>
      </w:docPartPr>
      <w:docPartBody>
        <w:p w:rsidR="007642F2" w:rsidRDefault="00E75882" w:rsidP="00E75882">
          <w:pPr>
            <w:pStyle w:val="285055EB2DF44EE6B6081BE266CB5598"/>
          </w:pPr>
          <w:r w:rsidRPr="005A2EC6">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MT">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A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sDel="0" w:formatting="0"/>
  <w:defaultTabStop w:val="720"/>
  <w:hyphenationZone w:val="425"/>
  <w:characterSpacingControl w:val="doNotCompress"/>
  <w:compat>
    <w:useFELayout/>
  </w:compat>
  <w:rsids>
    <w:rsidRoot w:val="007210DA"/>
    <w:rsid w:val="00003ADC"/>
    <w:rsid w:val="00025084"/>
    <w:rsid w:val="00044500"/>
    <w:rsid w:val="00067C97"/>
    <w:rsid w:val="00090A8C"/>
    <w:rsid w:val="000B18DB"/>
    <w:rsid w:val="000B795F"/>
    <w:rsid w:val="000C0E17"/>
    <w:rsid w:val="000C67B3"/>
    <w:rsid w:val="000E35F7"/>
    <w:rsid w:val="001148B9"/>
    <w:rsid w:val="00132B22"/>
    <w:rsid w:val="0016058C"/>
    <w:rsid w:val="00175F2E"/>
    <w:rsid w:val="0018381D"/>
    <w:rsid w:val="001C1AEE"/>
    <w:rsid w:val="001F0371"/>
    <w:rsid w:val="00273477"/>
    <w:rsid w:val="00294589"/>
    <w:rsid w:val="002E0D3C"/>
    <w:rsid w:val="002E1497"/>
    <w:rsid w:val="002E2FAC"/>
    <w:rsid w:val="00324BFD"/>
    <w:rsid w:val="0035091D"/>
    <w:rsid w:val="00355F46"/>
    <w:rsid w:val="00365246"/>
    <w:rsid w:val="00392A00"/>
    <w:rsid w:val="003D228A"/>
    <w:rsid w:val="003F0CE4"/>
    <w:rsid w:val="003F4782"/>
    <w:rsid w:val="00417DDD"/>
    <w:rsid w:val="0044720D"/>
    <w:rsid w:val="00451A2D"/>
    <w:rsid w:val="00477CF6"/>
    <w:rsid w:val="00495345"/>
    <w:rsid w:val="004F3209"/>
    <w:rsid w:val="00552E65"/>
    <w:rsid w:val="00582505"/>
    <w:rsid w:val="00585CCB"/>
    <w:rsid w:val="005C0C0C"/>
    <w:rsid w:val="005E421C"/>
    <w:rsid w:val="006031B0"/>
    <w:rsid w:val="0061441F"/>
    <w:rsid w:val="00615C80"/>
    <w:rsid w:val="00665B4F"/>
    <w:rsid w:val="00684F40"/>
    <w:rsid w:val="00687307"/>
    <w:rsid w:val="00697CA6"/>
    <w:rsid w:val="006A0980"/>
    <w:rsid w:val="006B75FA"/>
    <w:rsid w:val="006D0684"/>
    <w:rsid w:val="00700CCC"/>
    <w:rsid w:val="007122C0"/>
    <w:rsid w:val="007210DA"/>
    <w:rsid w:val="00735F9E"/>
    <w:rsid w:val="00736766"/>
    <w:rsid w:val="00761E86"/>
    <w:rsid w:val="007642F2"/>
    <w:rsid w:val="00775FB2"/>
    <w:rsid w:val="007F42AF"/>
    <w:rsid w:val="007F74AC"/>
    <w:rsid w:val="00835506"/>
    <w:rsid w:val="008407CA"/>
    <w:rsid w:val="00916225"/>
    <w:rsid w:val="00946B62"/>
    <w:rsid w:val="009B7B8F"/>
    <w:rsid w:val="009C7971"/>
    <w:rsid w:val="00A279E4"/>
    <w:rsid w:val="00A347C1"/>
    <w:rsid w:val="00A8059F"/>
    <w:rsid w:val="00AA53E6"/>
    <w:rsid w:val="00B34C41"/>
    <w:rsid w:val="00B44E4B"/>
    <w:rsid w:val="00B8184A"/>
    <w:rsid w:val="00BC07D5"/>
    <w:rsid w:val="00C07094"/>
    <w:rsid w:val="00C567F7"/>
    <w:rsid w:val="00CD4827"/>
    <w:rsid w:val="00D1710A"/>
    <w:rsid w:val="00DA4882"/>
    <w:rsid w:val="00DD3FF2"/>
    <w:rsid w:val="00DF6B73"/>
    <w:rsid w:val="00E32E45"/>
    <w:rsid w:val="00E3606A"/>
    <w:rsid w:val="00E75882"/>
    <w:rsid w:val="00EC4311"/>
    <w:rsid w:val="00F077F7"/>
    <w:rsid w:val="00F22063"/>
    <w:rsid w:val="00F23445"/>
    <w:rsid w:val="00F40069"/>
    <w:rsid w:val="00F44A67"/>
    <w:rsid w:val="00F45689"/>
    <w:rsid w:val="00F653B4"/>
    <w:rsid w:val="00F905DD"/>
    <w:rsid w:val="00FA6037"/>
    <w:rsid w:val="00FA7211"/>
    <w:rsid w:val="00FC2150"/>
    <w:rsid w:val="00FD1481"/>
    <w:rsid w:val="00FF01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3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5882"/>
    <w:rPr>
      <w:color w:val="808080"/>
    </w:rPr>
  </w:style>
  <w:style w:type="paragraph" w:customStyle="1" w:styleId="613E0C0845A448A795F7687FBAD54AD9">
    <w:name w:val="613E0C0845A448A795F7687FBAD54AD9"/>
    <w:rsid w:val="007210DA"/>
  </w:style>
  <w:style w:type="paragraph" w:customStyle="1" w:styleId="ACF1A13090BC41BBB67EDBFABD3463FC">
    <w:name w:val="ACF1A13090BC41BBB67EDBFABD3463FC"/>
    <w:rsid w:val="0018381D"/>
    <w:rPr>
      <w:lang w:val="es-AR" w:eastAsia="es-AR"/>
    </w:rPr>
  </w:style>
  <w:style w:type="paragraph" w:customStyle="1" w:styleId="9334C28F9076401DBC38DB30968DFAAC">
    <w:name w:val="9334C28F9076401DBC38DB30968DFAAC"/>
    <w:rsid w:val="00DF6B73"/>
    <w:rPr>
      <w:lang w:val="es-AR" w:eastAsia="es-AR"/>
    </w:rPr>
  </w:style>
  <w:style w:type="paragraph" w:customStyle="1" w:styleId="34A2F44127E44290B8B06A42B77E9C05">
    <w:name w:val="34A2F44127E44290B8B06A42B77E9C05"/>
    <w:rsid w:val="007F42AF"/>
    <w:rPr>
      <w:lang w:val="es-AR" w:eastAsia="es-AR"/>
    </w:rPr>
  </w:style>
  <w:style w:type="paragraph" w:customStyle="1" w:styleId="3E7702F3286B41C0B3329D78B53054D0">
    <w:name w:val="3E7702F3286B41C0B3329D78B53054D0"/>
    <w:rsid w:val="00A8059F"/>
    <w:rPr>
      <w:lang w:val="es-AR" w:eastAsia="es-AR"/>
    </w:rPr>
  </w:style>
  <w:style w:type="paragraph" w:customStyle="1" w:styleId="CA55DF4D37004F058DE05202477A4C4B">
    <w:name w:val="CA55DF4D37004F058DE05202477A4C4B"/>
    <w:rsid w:val="0044720D"/>
    <w:rPr>
      <w:lang w:val="es-AR" w:eastAsia="es-AR"/>
    </w:rPr>
  </w:style>
  <w:style w:type="paragraph" w:customStyle="1" w:styleId="87FF4A3AF09046B5970CFD0ADADBBF38">
    <w:name w:val="87FF4A3AF09046B5970CFD0ADADBBF38"/>
    <w:rsid w:val="008407CA"/>
    <w:rPr>
      <w:lang w:val="es-AR" w:eastAsia="es-AR"/>
    </w:rPr>
  </w:style>
  <w:style w:type="paragraph" w:customStyle="1" w:styleId="42C825107EDA40A7A62865CF77B5434B">
    <w:name w:val="42C825107EDA40A7A62865CF77B5434B"/>
    <w:rsid w:val="001148B9"/>
    <w:rPr>
      <w:lang w:val="es-AR" w:eastAsia="es-AR"/>
    </w:rPr>
  </w:style>
  <w:style w:type="paragraph" w:customStyle="1" w:styleId="295DFB192C754959A780AA36A1C3E638">
    <w:name w:val="295DFB192C754959A780AA36A1C3E638"/>
    <w:rsid w:val="00355F46"/>
  </w:style>
  <w:style w:type="paragraph" w:customStyle="1" w:styleId="426A64A31BE246DDB3F39A3778CEBA6C">
    <w:name w:val="426A64A31BE246DDB3F39A3778CEBA6C"/>
    <w:rsid w:val="00FA6037"/>
    <w:rPr>
      <w:lang w:val="es-AR" w:eastAsia="es-AR"/>
    </w:rPr>
  </w:style>
  <w:style w:type="paragraph" w:customStyle="1" w:styleId="285055EB2DF44EE6B6081BE266CB5598">
    <w:name w:val="285055EB2DF44EE6B6081BE266CB5598"/>
    <w:rsid w:val="00E7588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C82B3A924B9246BFB6A3A3BEDB1289" ma:contentTypeVersion="0" ma:contentTypeDescription="Create a new document." ma:contentTypeScope="" ma:versionID="53f7e6ffe03063f3b30e109c4deb0239">
  <xsd:schema xmlns:xsd="http://www.w3.org/2001/XMLSchema" xmlns:p="http://schemas.microsoft.com/office/2006/metadata/properties" targetNamespace="http://schemas.microsoft.com/office/2006/metadata/properties" ma:root="true" ma:fieldsID="8388dc9cec99136952dbc4cda8171dc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Projec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1 6 " ? > < t o c   x m l n s : x s i = " h t t p : / / w w w . w 3 . o r g / 2 0 0 1 / X M L S c h e m a - i n s t a n c e "   x m l n s : x s d = " h t t p : / / w w w . w 3 . o r g / 2 0 0 1 / X M L S c h e m a " >  
     < t o p i c   i d = " e 8 1 8 d 2 5 5 - 5 e 1 8 - 4 a 9 3 - 8 1 7 f - f d 8 0 0 8 a 0 8 8 3 a "   t i t l e = " O v e r v i e w "   s t y l e = " T o p i c " / >  
     < t o p i c   i d = " b 5 c 5 7 1 2 6 - a 0 4 6 - 4 0 e d - b 0 9 1 - 6 f 4 d 8 6 3 e 9 4 6 4 "   t i t l e = " E x e r c i s e   1 :   U s i n g   F o r m   P o s t i n g   i n   a   M V C   W e b   A p p l i c a t i o n "   s t y l e = " T o p i c " >  
         < t o p i c   i d = " 3 b 6 2 3 6 8 e - a 1 2 0 - 4 2 8 f - 8 b 1 d - e b 2 0 8 a a 7 6 0 b 5 "   t i t l e = " E x e r c i s e   1 :   V e r i f i c a t i o n "   s t y l e = " T o p i c " / >  
     < / t o p i c >  
     < t o p i c   i d = " 5 0 9 0 0 8 7 c - 1 2 3 a - 4 9 e f - a 0 f 2 - 0 1 3 4 c 2 7 a e 6 8 b "   t i t l e = " E x e r c i s e   2 :   U s i n g   P a r t i a l   V i e w s   w i t h   A S P . N E T   A J A X "   s t y l e = " T o p i c " >  
         < t o p i c   i d = " c 5 e 3 f e b 8 - 2 1 2 4 - 4 5 2 d - a d a d - b 6 5 d 9 a 2 8 d f 0 6 "   t i t l e = " E x e r c i s e   2 :   V e r i f i c a t i o n   "   s t y l e = " T o p i c " / >  
     < / t o p i c >  
     < t o p i c   i d = " b f 5 e 3 1 2 8 - 4 9 b c - 4 f 9 1 - 8 e 0 1 - a 8 0 f a 5 d f 0 5 6 3 "   t i t l e = " E x e r c i s e   3 :   I m p l e m e n t i n g   A c t i o n   F i l t e r s "   s t y l e = " T o p i c " >  
         < t o p i c   i d = " e e c 7 6 d 8 f - 1 9 8 f - 4 9 2 b - a a 7 9 - 1 6 f a 8 0 f 7 2 b 7 e "   t i t l e = " E x e r c i s e   3 :   V e r i f i c a t i o n "   s t y l e = " T o p i c " / >  
     < / t o p i c >  
     < t o p i c   i d = " 2 6 1 a 3 3 b 5 - 6 a 8 c - 4 a f 7 - 8 f 1 f - e a d 5 9 f 8 9 6 2 3 a "   t i t l e = " S u m m a r y "   s t y l e = " T o p i c " / >  
 < / t o c > 
</file>

<file path=customXml/itemProps1.xml><?xml version="1.0" encoding="utf-8"?>
<ds:datastoreItem xmlns:ds="http://schemas.openxmlformats.org/officeDocument/2006/customXml" ds:itemID="{152B5330-D586-4C43-8E74-00FCDBDE17B7}">
  <ds:schemaRefs>
    <ds:schemaRef ds:uri="http://schemas.microsoft.com/office/2006/metadata/properties"/>
  </ds:schemaRefs>
</ds:datastoreItem>
</file>

<file path=customXml/itemProps2.xml><?xml version="1.0" encoding="utf-8"?>
<ds:datastoreItem xmlns:ds="http://schemas.openxmlformats.org/officeDocument/2006/customXml" ds:itemID="{BBE9C265-32BC-4032-B81A-65BC1776AE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BCCCE35-0882-4D1F-B9C4-9C05E0FF05CD}">
  <ds:schemaRefs>
    <ds:schemaRef ds:uri="http://schemas.microsoft.com/sharepoint/v3/contenttype/forms"/>
  </ds:schemaRefs>
</ds:datastoreItem>
</file>

<file path=customXml/itemProps4.xml><?xml version="1.0" encoding="utf-8"?>
<ds:datastoreItem xmlns:ds="http://schemas.openxmlformats.org/officeDocument/2006/customXml" ds:itemID="{5BFB1808-CC2B-4098-97E5-39B749AEEB83}">
  <ds:schemaRefs>
    <ds:schemaRef ds:uri="http://schemas.openxmlformats.org/officeDocument/2006/bibliography"/>
  </ds:schemaRefs>
</ds:datastoreItem>
</file>

<file path=customXml/itemProps5.xml><?xml version="1.0" encoding="utf-8"?>
<ds:datastoreItem xmlns:ds="http://schemas.openxmlformats.org/officeDocument/2006/customXml" ds:itemID="{6EA31500-AD14-451F-AFC8-CC123259EC6F}">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2077</TotalTime>
  <Pages>45</Pages>
  <Words>7744</Words>
  <Characters>44142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51783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Developer and Platform Evangelism</dc:creator>
  <cp:lastModifiedBy>ebella</cp:lastModifiedBy>
  <cp:revision>124</cp:revision>
  <dcterms:created xsi:type="dcterms:W3CDTF">2009-02-20T19:01:00Z</dcterms:created>
  <dcterms:modified xsi:type="dcterms:W3CDTF">2009-03-12T14:05:00Z</dcterms:modified>
  <cp:contentType>Document</cp:contentType>
  <dc:title>Enhancing Asp.NET MVC Applications</dc:title>
  <cp:version>1.0.0</cp:version>
  <dc:description>
This hands-on-lab will show you how to deal with some additional common requirements that occur when developing application with ASP.NET MVC. This includes: handling form posting/validation, model binders, partial views, and action filters.
by Microsoft Developer and Platform Evangelism
</dc:descript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0x01010085C82B3A924B9246BFB6A3A3BEDB1289</vt:lpwstr>
  </property>
</Properties>
</file>