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06C" w:rsidRPr="00D54414" w:rsidRDefault="00A53269" w:rsidP="009C5D99">
      <w:pPr>
        <w:pStyle w:val="ppFigure"/>
        <w:rPr>
          <w:noProof/>
          <w:lang w:eastAsia="es-AR" w:bidi="ar-SA"/>
        </w:rPr>
      </w:pPr>
      <w:r w:rsidRPr="00D54414">
        <w:rPr>
          <w:noProof/>
          <w:lang w:bidi="ar-SA"/>
        </w:rPr>
        <w:drawing>
          <wp:inline distT="0" distB="0" distL="0" distR="0">
            <wp:extent cx="3522133" cy="457200"/>
            <wp:effectExtent l="19050" t="0" r="2117" b="0"/>
            <wp:docPr id="4" name="Picture 0" descr="VS08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08_h_rgb.png"/>
                    <pic:cNvPicPr/>
                  </pic:nvPicPr>
                  <pic:blipFill>
                    <a:blip r:embed="rId10"/>
                    <a:stretch>
                      <a:fillRect/>
                    </a:stretch>
                  </pic:blipFill>
                  <pic:spPr>
                    <a:xfrm>
                      <a:off x="0" y="0"/>
                      <a:ext cx="3522133" cy="457200"/>
                    </a:xfrm>
                    <a:prstGeom prst="rect">
                      <a:avLst/>
                    </a:prstGeom>
                  </pic:spPr>
                </pic:pic>
              </a:graphicData>
            </a:graphic>
          </wp:inline>
        </w:drawing>
      </w:r>
    </w:p>
    <w:p w:rsidR="00EB506C" w:rsidRPr="00D54414" w:rsidRDefault="00EB506C" w:rsidP="00EB506C">
      <w:pPr>
        <w:rPr>
          <w:rFonts w:ascii="Arial Black" w:hAnsi="Arial Black"/>
          <w:noProof/>
          <w:sz w:val="52"/>
          <w:highlight w:val="yellow"/>
        </w:rPr>
      </w:pPr>
    </w:p>
    <w:p w:rsidR="00EB506C" w:rsidRPr="00D54414" w:rsidRDefault="00EB506C" w:rsidP="00EB506C">
      <w:pPr>
        <w:rPr>
          <w:rFonts w:ascii="Arial Black" w:hAnsi="Arial Black"/>
          <w:noProof/>
          <w:sz w:val="52"/>
          <w:highlight w:val="yellow"/>
        </w:rPr>
      </w:pPr>
    </w:p>
    <w:p w:rsidR="002F1B2D" w:rsidRPr="00D54414" w:rsidRDefault="002F1B2D" w:rsidP="00EB506C">
      <w:pPr>
        <w:rPr>
          <w:rFonts w:ascii="Arial Black" w:hAnsi="Arial Black"/>
          <w:noProof/>
          <w:sz w:val="52"/>
          <w:highlight w:val="yellow"/>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856241" w:rsidP="00EB506C">
      <w:pPr>
        <w:pStyle w:val="HOLDescription"/>
        <w:rPr>
          <w:rFonts w:ascii="Arial Narrow" w:hAnsi="Arial Narrow"/>
          <w:noProof/>
          <w:sz w:val="56"/>
          <w:szCs w:val="56"/>
          <w:lang w:val="en-US"/>
        </w:rPr>
      </w:pPr>
      <w:r>
        <w:rPr>
          <w:rFonts w:ascii="Arial Narrow" w:hAnsi="Arial Narrow"/>
          <w:noProof/>
          <w:sz w:val="56"/>
          <w:szCs w:val="56"/>
          <w:lang w:val="en-US"/>
        </w:rPr>
        <w:t>Introduction to ASP.NET MVC</w:t>
      </w:r>
    </w:p>
    <w:p w:rsidR="00EB506C" w:rsidRDefault="00EB506C" w:rsidP="00EB506C">
      <w:pPr>
        <w:spacing w:after="0" w:line="240" w:lineRule="auto"/>
        <w:rPr>
          <w:rFonts w:ascii="Arial" w:eastAsia="Batang" w:hAnsi="Arial" w:cs="Times New Roman"/>
          <w:noProof/>
          <w:sz w:val="20"/>
          <w:szCs w:val="24"/>
          <w:lang w:eastAsia="ko-KR"/>
        </w:rPr>
      </w:pPr>
    </w:p>
    <w:p w:rsidR="008B1FB9" w:rsidRPr="000B59DA" w:rsidRDefault="008B1FB9" w:rsidP="008B1FB9">
      <w:pPr>
        <w:spacing w:after="0" w:line="240" w:lineRule="auto"/>
        <w:rPr>
          <w:rFonts w:ascii="Arial" w:eastAsia="Batang" w:hAnsi="Arial" w:cs="Arial"/>
          <w:noProof/>
          <w:lang w:eastAsia="ko-KR"/>
        </w:rPr>
      </w:pPr>
      <w:r w:rsidRPr="000B59DA">
        <w:rPr>
          <w:rFonts w:ascii="Arial" w:eastAsia="Batang" w:hAnsi="Arial" w:cs="Arial"/>
          <w:noProof/>
          <w:lang w:eastAsia="ko-KR"/>
        </w:rPr>
        <w:t>Lab version:</w:t>
      </w:r>
      <w:r w:rsidRPr="000B59DA">
        <w:rPr>
          <w:rFonts w:ascii="Arial" w:eastAsia="Batang" w:hAnsi="Arial" w:cs="Arial"/>
          <w:noProof/>
          <w:lang w:eastAsia="ko-KR"/>
        </w:rPr>
        <w:tab/>
        <w:t xml:space="preserve">1.0.0 </w:t>
      </w:r>
    </w:p>
    <w:p w:rsidR="008B1FB9" w:rsidRPr="000B59DA" w:rsidRDefault="008B1FB9" w:rsidP="008B1FB9">
      <w:pPr>
        <w:spacing w:after="0" w:line="240" w:lineRule="auto"/>
        <w:rPr>
          <w:rFonts w:ascii="Arial" w:eastAsia="Batang" w:hAnsi="Arial" w:cs="Arial"/>
          <w:noProof/>
          <w:lang w:eastAsia="ko-KR"/>
        </w:rPr>
      </w:pPr>
    </w:p>
    <w:p w:rsidR="008B1FB9" w:rsidRDefault="008B1FB9" w:rsidP="008B1FB9">
      <w:pPr>
        <w:spacing w:after="0" w:line="240" w:lineRule="auto"/>
        <w:rPr>
          <w:rFonts w:ascii="Arial" w:eastAsia="Batang" w:hAnsi="Arial" w:cs="Arial"/>
          <w:noProof/>
          <w:sz w:val="20"/>
          <w:szCs w:val="24"/>
          <w:lang w:eastAsia="ko-KR"/>
        </w:rPr>
      </w:pPr>
      <w:r w:rsidRPr="000B59DA">
        <w:rPr>
          <w:rFonts w:ascii="Arial" w:eastAsia="Batang" w:hAnsi="Arial" w:cs="Arial"/>
          <w:noProof/>
          <w:lang w:eastAsia="ko-KR"/>
        </w:rPr>
        <w:t>Last updated:</w:t>
      </w:r>
      <w:r w:rsidRPr="000B59DA">
        <w:rPr>
          <w:rFonts w:ascii="Arial" w:eastAsia="Batang" w:hAnsi="Arial" w:cs="Arial"/>
          <w:noProof/>
          <w:lang w:eastAsia="ko-KR"/>
        </w:rPr>
        <w:tab/>
      </w:r>
      <w:r w:rsidR="004E7764" w:rsidRPr="000B59DA">
        <w:rPr>
          <w:rFonts w:ascii="Arial" w:hAnsi="Arial" w:cs="Arial"/>
          <w:noProof/>
        </w:rPr>
        <w:fldChar w:fldCharType="begin"/>
      </w:r>
      <w:r w:rsidRPr="000B59DA">
        <w:rPr>
          <w:rFonts w:ascii="Arial" w:hAnsi="Arial" w:cs="Arial"/>
          <w:noProof/>
        </w:rPr>
        <w:instrText xml:space="preserve"> DATE \@ "M/d/yyyy" 9/29/2008</w:instrText>
      </w:r>
      <w:r w:rsidR="004E7764" w:rsidRPr="000B59DA">
        <w:rPr>
          <w:rFonts w:ascii="Arial" w:hAnsi="Arial" w:cs="Arial"/>
          <w:noProof/>
        </w:rPr>
        <w:fldChar w:fldCharType="separate"/>
      </w:r>
      <w:r w:rsidR="0025657B">
        <w:rPr>
          <w:rFonts w:ascii="Arial" w:hAnsi="Arial" w:cs="Arial"/>
          <w:noProof/>
        </w:rPr>
        <w:t>3/13/2009</w:t>
      </w:r>
      <w:r w:rsidR="004E7764" w:rsidRPr="000B59DA">
        <w:rPr>
          <w:rFonts w:ascii="Arial" w:hAnsi="Arial" w:cs="Arial"/>
          <w:noProof/>
        </w:rPr>
        <w:fldChar w:fldCharType="end"/>
      </w:r>
      <w:r w:rsidRPr="000B59DA">
        <w:rPr>
          <w:rFonts w:ascii="Arial" w:eastAsia="Batang" w:hAnsi="Arial" w:cs="Arial"/>
          <w:noProof/>
          <w:sz w:val="20"/>
          <w:szCs w:val="24"/>
          <w:lang w:eastAsia="ko-KR"/>
        </w:rPr>
        <w:cr/>
      </w:r>
    </w:p>
    <w:p w:rsidR="008B1FB9" w:rsidRDefault="008B1FB9" w:rsidP="008B1FB9">
      <w:pPr>
        <w:spacing w:after="0" w:line="240" w:lineRule="auto"/>
        <w:rPr>
          <w:rFonts w:ascii="Arial" w:eastAsia="Batang" w:hAnsi="Arial" w:cs="Arial"/>
          <w:noProof/>
          <w:sz w:val="20"/>
          <w:szCs w:val="24"/>
          <w:lang w:eastAsia="ko-KR"/>
        </w:rPr>
      </w:pPr>
    </w:p>
    <w:p w:rsidR="008B1FB9" w:rsidRDefault="008B1FB9" w:rsidP="008B1FB9">
      <w:pPr>
        <w:spacing w:after="0" w:line="240" w:lineRule="auto"/>
        <w:rPr>
          <w:rFonts w:ascii="Arial" w:eastAsia="Batang" w:hAnsi="Arial" w:cs="Arial"/>
          <w:noProof/>
          <w:sz w:val="20"/>
          <w:szCs w:val="24"/>
          <w:lang w:eastAsia="ko-KR"/>
        </w:rPr>
      </w:pPr>
    </w:p>
    <w:p w:rsidR="008B1FB9" w:rsidRPr="00D54414" w:rsidRDefault="008B1FB9" w:rsidP="008B1FB9">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EB506C" w:rsidRPr="00D54414" w:rsidRDefault="00EB506C" w:rsidP="00EB506C">
      <w:pPr>
        <w:spacing w:after="0" w:line="240" w:lineRule="auto"/>
        <w:rPr>
          <w:rFonts w:ascii="Arial" w:eastAsia="Batang" w:hAnsi="Arial" w:cs="Times New Roman"/>
          <w:noProof/>
          <w:sz w:val="20"/>
          <w:szCs w:val="24"/>
          <w:lang w:eastAsia="ko-KR"/>
        </w:rPr>
      </w:pPr>
    </w:p>
    <w:p w:rsidR="00D206B3" w:rsidRDefault="00C454CD" w:rsidP="009C5D99">
      <w:pPr>
        <w:pStyle w:val="ppFigure"/>
        <w:rPr>
          <w:noProof/>
        </w:rPr>
      </w:pPr>
      <w:r w:rsidRPr="00D54414">
        <w:rPr>
          <w:noProof/>
          <w:lang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3D61C6" w:rsidRDefault="00EB506C" w:rsidP="009B0E76">
      <w:pPr>
        <w:pStyle w:val="Heading1"/>
        <w:rPr>
          <w:noProof/>
        </w:rPr>
      </w:pPr>
      <w:r w:rsidRPr="00D54414">
        <w:rPr>
          <w:noProof/>
        </w:rPr>
        <w:br w:type="page"/>
      </w:r>
      <w:bookmarkStart w:id="0" w:name="_Toc168302996"/>
      <w:bookmarkStart w:id="1" w:name="_Toc168399728"/>
      <w:r w:rsidRPr="00D54414">
        <w:rPr>
          <w:noProof/>
        </w:rPr>
        <w:lastRenderedPageBreak/>
        <w:t>Contents</w:t>
      </w:r>
      <w:bookmarkEnd w:id="0"/>
      <w:bookmarkEnd w:id="1"/>
      <w:r w:rsidR="004E7764">
        <w:fldChar w:fldCharType="begin"/>
      </w:r>
      <w:r w:rsidR="004B51EC">
        <w:instrText xml:space="preserve">  </w:instrText>
      </w:r>
      <w:r w:rsidR="004E7764">
        <w:fldChar w:fldCharType="end"/>
      </w:r>
      <w:r w:rsidR="004E7764" w:rsidRPr="004E7764">
        <w:rPr>
          <w:rFonts w:ascii="Arial" w:hAnsi="Arial" w:cs="Arial"/>
          <w:caps/>
          <w:sz w:val="20"/>
        </w:rPr>
        <w:fldChar w:fldCharType="begin"/>
      </w:r>
      <w:r w:rsidRPr="00D54414">
        <w:instrText xml:space="preserve"> </w:instrText>
      </w:r>
      <w:r w:rsidR="00C81854">
        <w:instrText>TOC \h \z \t "Heading 3,3</w:instrText>
      </w:r>
      <w:r w:rsidR="0074604F" w:rsidRPr="00D54414">
        <w:instrText>,</w:instrText>
      </w:r>
      <w:r w:rsidR="00C81854">
        <w:instrText>Heading 2, 2, pp Topic,1,PP Procedure start,4</w:instrText>
      </w:r>
      <w:r w:rsidR="0074604F" w:rsidRPr="00D54414">
        <w:instrText>"</w:instrText>
      </w:r>
      <w:r w:rsidRPr="00D54414">
        <w:instrText xml:space="preserve"> </w:instrText>
      </w:r>
      <w:r w:rsidR="004E7764" w:rsidRPr="004E7764">
        <w:rPr>
          <w:rFonts w:ascii="Arial" w:hAnsi="Arial" w:cs="Arial"/>
          <w:caps/>
          <w:sz w:val="20"/>
        </w:rPr>
        <w:fldChar w:fldCharType="separate"/>
      </w:r>
    </w:p>
    <w:p w:rsidR="003D61C6" w:rsidRDefault="003D61C6">
      <w:pPr>
        <w:pStyle w:val="TOC1"/>
        <w:rPr>
          <w:rFonts w:asciiTheme="minorHAnsi" w:eastAsiaTheme="minorEastAsia" w:hAnsiTheme="minorHAnsi" w:cstheme="minorBidi"/>
          <w:b w:val="0"/>
          <w:bCs w:val="0"/>
          <w:caps w:val="0"/>
          <w:sz w:val="22"/>
          <w:szCs w:val="22"/>
          <w:lang w:eastAsia="en-US" w:bidi="ar-SA"/>
        </w:rPr>
      </w:pPr>
      <w:hyperlink w:anchor="_Toc224707066" w:history="1">
        <w:r w:rsidRPr="00B927E5">
          <w:rPr>
            <w:rStyle w:val="Hyperlink"/>
          </w:rPr>
          <w:t>Overview</w:t>
        </w:r>
        <w:r>
          <w:rPr>
            <w:webHidden/>
          </w:rPr>
          <w:tab/>
        </w:r>
        <w:r>
          <w:rPr>
            <w:webHidden/>
          </w:rPr>
          <w:fldChar w:fldCharType="begin"/>
        </w:r>
        <w:r>
          <w:rPr>
            <w:webHidden/>
          </w:rPr>
          <w:instrText xml:space="preserve"> PAGEREF _Toc224707066 \h </w:instrText>
        </w:r>
        <w:r>
          <w:rPr>
            <w:webHidden/>
          </w:rPr>
        </w:r>
        <w:r>
          <w:rPr>
            <w:webHidden/>
          </w:rPr>
          <w:fldChar w:fldCharType="separate"/>
        </w:r>
        <w:r>
          <w:rPr>
            <w:webHidden/>
          </w:rPr>
          <w:t>4</w:t>
        </w:r>
        <w:r>
          <w:rPr>
            <w:webHidden/>
          </w:rPr>
          <w:fldChar w:fldCharType="end"/>
        </w:r>
      </w:hyperlink>
    </w:p>
    <w:p w:rsidR="003D61C6" w:rsidRDefault="003D61C6">
      <w:pPr>
        <w:pStyle w:val="TOC1"/>
        <w:rPr>
          <w:rFonts w:asciiTheme="minorHAnsi" w:eastAsiaTheme="minorEastAsia" w:hAnsiTheme="minorHAnsi" w:cstheme="minorBidi"/>
          <w:b w:val="0"/>
          <w:bCs w:val="0"/>
          <w:caps w:val="0"/>
          <w:sz w:val="22"/>
          <w:szCs w:val="22"/>
          <w:lang w:eastAsia="en-US" w:bidi="ar-SA"/>
        </w:rPr>
      </w:pPr>
      <w:hyperlink w:anchor="_Toc224707067" w:history="1">
        <w:r w:rsidRPr="00B927E5">
          <w:rPr>
            <w:rStyle w:val="Hyperlink"/>
            <w:rFonts w:eastAsia="Arial Unicode MS"/>
          </w:rPr>
          <w:t>Exercise 1: Creating an ASP.NET MVC Application</w:t>
        </w:r>
        <w:r>
          <w:rPr>
            <w:webHidden/>
          </w:rPr>
          <w:tab/>
        </w:r>
        <w:r>
          <w:rPr>
            <w:webHidden/>
          </w:rPr>
          <w:fldChar w:fldCharType="begin"/>
        </w:r>
        <w:r>
          <w:rPr>
            <w:webHidden/>
          </w:rPr>
          <w:instrText xml:space="preserve"> PAGEREF _Toc224707067 \h </w:instrText>
        </w:r>
        <w:r>
          <w:rPr>
            <w:webHidden/>
          </w:rPr>
        </w:r>
        <w:r>
          <w:rPr>
            <w:webHidden/>
          </w:rPr>
          <w:fldChar w:fldCharType="separate"/>
        </w:r>
        <w:r>
          <w:rPr>
            <w:webHidden/>
          </w:rPr>
          <w:t>7</w:t>
        </w:r>
        <w:r>
          <w:rPr>
            <w:webHidden/>
          </w:rPr>
          <w:fldChar w:fldCharType="end"/>
        </w:r>
      </w:hyperlink>
    </w:p>
    <w:p w:rsidR="003D61C6" w:rsidRDefault="003D61C6">
      <w:pPr>
        <w:pStyle w:val="TOC4"/>
        <w:tabs>
          <w:tab w:val="right" w:leader="dot" w:pos="9350"/>
        </w:tabs>
        <w:rPr>
          <w:noProof/>
          <w:lang w:bidi="ar-SA"/>
        </w:rPr>
      </w:pPr>
      <w:hyperlink w:anchor="_Toc224707068" w:history="1">
        <w:r w:rsidRPr="00B927E5">
          <w:rPr>
            <w:rStyle w:val="Hyperlink"/>
            <w:noProof/>
          </w:rPr>
          <w:t>Task 1 – Creating an ASP.NET MVC Web Application Project</w:t>
        </w:r>
        <w:r>
          <w:rPr>
            <w:noProof/>
            <w:webHidden/>
          </w:rPr>
          <w:tab/>
        </w:r>
        <w:r>
          <w:rPr>
            <w:noProof/>
            <w:webHidden/>
          </w:rPr>
          <w:fldChar w:fldCharType="begin"/>
        </w:r>
        <w:r>
          <w:rPr>
            <w:noProof/>
            <w:webHidden/>
          </w:rPr>
          <w:instrText xml:space="preserve"> PAGEREF _Toc224707068 \h </w:instrText>
        </w:r>
        <w:r>
          <w:rPr>
            <w:noProof/>
            <w:webHidden/>
          </w:rPr>
        </w:r>
        <w:r>
          <w:rPr>
            <w:noProof/>
            <w:webHidden/>
          </w:rPr>
          <w:fldChar w:fldCharType="separate"/>
        </w:r>
        <w:r>
          <w:rPr>
            <w:noProof/>
            <w:webHidden/>
          </w:rPr>
          <w:t>7</w:t>
        </w:r>
        <w:r>
          <w:rPr>
            <w:noProof/>
            <w:webHidden/>
          </w:rPr>
          <w:fldChar w:fldCharType="end"/>
        </w:r>
      </w:hyperlink>
    </w:p>
    <w:p w:rsidR="003D61C6" w:rsidRDefault="003D61C6">
      <w:pPr>
        <w:pStyle w:val="TOC4"/>
        <w:tabs>
          <w:tab w:val="right" w:leader="dot" w:pos="9350"/>
        </w:tabs>
        <w:rPr>
          <w:noProof/>
          <w:lang w:bidi="ar-SA"/>
        </w:rPr>
      </w:pPr>
      <w:hyperlink w:anchor="_Toc224707069" w:history="1">
        <w:r w:rsidRPr="00B927E5">
          <w:rPr>
            <w:rStyle w:val="Hyperlink"/>
            <w:noProof/>
          </w:rPr>
          <w:t>Task 2 – Exploring the Solution Structure</w:t>
        </w:r>
        <w:r>
          <w:rPr>
            <w:noProof/>
            <w:webHidden/>
          </w:rPr>
          <w:tab/>
        </w:r>
        <w:r>
          <w:rPr>
            <w:noProof/>
            <w:webHidden/>
          </w:rPr>
          <w:fldChar w:fldCharType="begin"/>
        </w:r>
        <w:r>
          <w:rPr>
            <w:noProof/>
            <w:webHidden/>
          </w:rPr>
          <w:instrText xml:space="preserve"> PAGEREF _Toc224707069 \h </w:instrText>
        </w:r>
        <w:r>
          <w:rPr>
            <w:noProof/>
            <w:webHidden/>
          </w:rPr>
        </w:r>
        <w:r>
          <w:rPr>
            <w:noProof/>
            <w:webHidden/>
          </w:rPr>
          <w:fldChar w:fldCharType="separate"/>
        </w:r>
        <w:r>
          <w:rPr>
            <w:noProof/>
            <w:webHidden/>
          </w:rPr>
          <w:t>10</w:t>
        </w:r>
        <w:r>
          <w:rPr>
            <w:noProof/>
            <w:webHidden/>
          </w:rPr>
          <w:fldChar w:fldCharType="end"/>
        </w:r>
      </w:hyperlink>
    </w:p>
    <w:p w:rsidR="003D61C6" w:rsidRDefault="003D61C6">
      <w:pPr>
        <w:pStyle w:val="TOC4"/>
        <w:tabs>
          <w:tab w:val="right" w:leader="dot" w:pos="9350"/>
        </w:tabs>
        <w:rPr>
          <w:noProof/>
          <w:lang w:bidi="ar-SA"/>
        </w:rPr>
      </w:pPr>
      <w:hyperlink w:anchor="_Toc224707070" w:history="1">
        <w:r w:rsidRPr="00B927E5">
          <w:rPr>
            <w:rStyle w:val="Hyperlink"/>
            <w:noProof/>
          </w:rPr>
          <w:t>Task 2 – Understanding the Controllers</w:t>
        </w:r>
        <w:r>
          <w:rPr>
            <w:noProof/>
            <w:webHidden/>
          </w:rPr>
          <w:tab/>
        </w:r>
        <w:r>
          <w:rPr>
            <w:noProof/>
            <w:webHidden/>
          </w:rPr>
          <w:fldChar w:fldCharType="begin"/>
        </w:r>
        <w:r>
          <w:rPr>
            <w:noProof/>
            <w:webHidden/>
          </w:rPr>
          <w:instrText xml:space="preserve"> PAGEREF _Toc224707070 \h </w:instrText>
        </w:r>
        <w:r>
          <w:rPr>
            <w:noProof/>
            <w:webHidden/>
          </w:rPr>
        </w:r>
        <w:r>
          <w:rPr>
            <w:noProof/>
            <w:webHidden/>
          </w:rPr>
          <w:fldChar w:fldCharType="separate"/>
        </w:r>
        <w:r>
          <w:rPr>
            <w:noProof/>
            <w:webHidden/>
          </w:rPr>
          <w:t>12</w:t>
        </w:r>
        <w:r>
          <w:rPr>
            <w:noProof/>
            <w:webHidden/>
          </w:rPr>
          <w:fldChar w:fldCharType="end"/>
        </w:r>
      </w:hyperlink>
    </w:p>
    <w:p w:rsidR="003D61C6" w:rsidRDefault="003D61C6">
      <w:pPr>
        <w:pStyle w:val="TOC4"/>
        <w:tabs>
          <w:tab w:val="right" w:leader="dot" w:pos="9350"/>
        </w:tabs>
        <w:rPr>
          <w:noProof/>
          <w:lang w:bidi="ar-SA"/>
        </w:rPr>
      </w:pPr>
      <w:hyperlink w:anchor="_Toc224707071" w:history="1">
        <w:r w:rsidRPr="00B927E5">
          <w:rPr>
            <w:rStyle w:val="Hyperlink"/>
            <w:noProof/>
          </w:rPr>
          <w:t>Task 3 – Understanding the Views</w:t>
        </w:r>
        <w:r>
          <w:rPr>
            <w:noProof/>
            <w:webHidden/>
          </w:rPr>
          <w:tab/>
        </w:r>
        <w:r>
          <w:rPr>
            <w:noProof/>
            <w:webHidden/>
          </w:rPr>
          <w:fldChar w:fldCharType="begin"/>
        </w:r>
        <w:r>
          <w:rPr>
            <w:noProof/>
            <w:webHidden/>
          </w:rPr>
          <w:instrText xml:space="preserve"> PAGEREF _Toc224707071 \h </w:instrText>
        </w:r>
        <w:r>
          <w:rPr>
            <w:noProof/>
            <w:webHidden/>
          </w:rPr>
        </w:r>
        <w:r>
          <w:rPr>
            <w:noProof/>
            <w:webHidden/>
          </w:rPr>
          <w:fldChar w:fldCharType="separate"/>
        </w:r>
        <w:r>
          <w:rPr>
            <w:noProof/>
            <w:webHidden/>
          </w:rPr>
          <w:t>15</w:t>
        </w:r>
        <w:r>
          <w:rPr>
            <w:noProof/>
            <w:webHidden/>
          </w:rPr>
          <w:fldChar w:fldCharType="end"/>
        </w:r>
      </w:hyperlink>
    </w:p>
    <w:p w:rsidR="003D61C6" w:rsidRDefault="003D61C6">
      <w:pPr>
        <w:pStyle w:val="TOC4"/>
        <w:tabs>
          <w:tab w:val="right" w:leader="dot" w:pos="9350"/>
        </w:tabs>
        <w:rPr>
          <w:noProof/>
          <w:lang w:bidi="ar-SA"/>
        </w:rPr>
      </w:pPr>
      <w:hyperlink w:anchor="_Toc224707072" w:history="1">
        <w:r w:rsidRPr="00B927E5">
          <w:rPr>
            <w:rStyle w:val="Hyperlink"/>
            <w:noProof/>
          </w:rPr>
          <w:t>Task 4 – Understanding the ASP.NET URL Routing</w:t>
        </w:r>
        <w:r>
          <w:rPr>
            <w:noProof/>
            <w:webHidden/>
          </w:rPr>
          <w:tab/>
        </w:r>
        <w:r>
          <w:rPr>
            <w:noProof/>
            <w:webHidden/>
          </w:rPr>
          <w:fldChar w:fldCharType="begin"/>
        </w:r>
        <w:r>
          <w:rPr>
            <w:noProof/>
            <w:webHidden/>
          </w:rPr>
          <w:instrText xml:space="preserve"> PAGEREF _Toc224707072 \h </w:instrText>
        </w:r>
        <w:r>
          <w:rPr>
            <w:noProof/>
            <w:webHidden/>
          </w:rPr>
        </w:r>
        <w:r>
          <w:rPr>
            <w:noProof/>
            <w:webHidden/>
          </w:rPr>
          <w:fldChar w:fldCharType="separate"/>
        </w:r>
        <w:r>
          <w:rPr>
            <w:noProof/>
            <w:webHidden/>
          </w:rPr>
          <w:t>16</w:t>
        </w:r>
        <w:r>
          <w:rPr>
            <w:noProof/>
            <w:webHidden/>
          </w:rPr>
          <w:fldChar w:fldCharType="end"/>
        </w:r>
      </w:hyperlink>
    </w:p>
    <w:p w:rsidR="003D61C6" w:rsidRDefault="003D61C6">
      <w:pPr>
        <w:pStyle w:val="TOC1"/>
        <w:rPr>
          <w:rFonts w:asciiTheme="minorHAnsi" w:eastAsiaTheme="minorEastAsia" w:hAnsiTheme="minorHAnsi" w:cstheme="minorBidi"/>
          <w:b w:val="0"/>
          <w:bCs w:val="0"/>
          <w:caps w:val="0"/>
          <w:sz w:val="22"/>
          <w:szCs w:val="22"/>
          <w:lang w:eastAsia="en-US" w:bidi="ar-SA"/>
        </w:rPr>
      </w:pPr>
      <w:hyperlink w:anchor="_Toc224707073" w:history="1">
        <w:r w:rsidRPr="00B927E5">
          <w:rPr>
            <w:rStyle w:val="Hyperlink"/>
          </w:rPr>
          <w:t>Exercise 2: Developing an ASP.NET MVC Application</w:t>
        </w:r>
        <w:r>
          <w:rPr>
            <w:webHidden/>
          </w:rPr>
          <w:tab/>
        </w:r>
        <w:r>
          <w:rPr>
            <w:webHidden/>
          </w:rPr>
          <w:fldChar w:fldCharType="begin"/>
        </w:r>
        <w:r>
          <w:rPr>
            <w:webHidden/>
          </w:rPr>
          <w:instrText xml:space="preserve"> PAGEREF _Toc224707073 \h </w:instrText>
        </w:r>
        <w:r>
          <w:rPr>
            <w:webHidden/>
          </w:rPr>
        </w:r>
        <w:r>
          <w:rPr>
            <w:webHidden/>
          </w:rPr>
          <w:fldChar w:fldCharType="separate"/>
        </w:r>
        <w:r>
          <w:rPr>
            <w:webHidden/>
          </w:rPr>
          <w:t>19</w:t>
        </w:r>
        <w:r>
          <w:rPr>
            <w:webHidden/>
          </w:rPr>
          <w:fldChar w:fldCharType="end"/>
        </w:r>
      </w:hyperlink>
    </w:p>
    <w:p w:rsidR="003D61C6" w:rsidRDefault="003D61C6">
      <w:pPr>
        <w:pStyle w:val="TOC4"/>
        <w:tabs>
          <w:tab w:val="right" w:leader="dot" w:pos="9350"/>
        </w:tabs>
        <w:rPr>
          <w:noProof/>
          <w:lang w:bidi="ar-SA"/>
        </w:rPr>
      </w:pPr>
      <w:hyperlink w:anchor="_Toc224707074" w:history="1">
        <w:r w:rsidRPr="00B927E5">
          <w:rPr>
            <w:rStyle w:val="Hyperlink"/>
            <w:rFonts w:eastAsia="MS Mincho"/>
            <w:noProof/>
          </w:rPr>
          <w:t>Task 1 – Creating an Entity Data Model</w:t>
        </w:r>
        <w:r>
          <w:rPr>
            <w:noProof/>
            <w:webHidden/>
          </w:rPr>
          <w:tab/>
        </w:r>
        <w:r>
          <w:rPr>
            <w:noProof/>
            <w:webHidden/>
          </w:rPr>
          <w:fldChar w:fldCharType="begin"/>
        </w:r>
        <w:r>
          <w:rPr>
            <w:noProof/>
            <w:webHidden/>
          </w:rPr>
          <w:instrText xml:space="preserve"> PAGEREF _Toc224707074 \h </w:instrText>
        </w:r>
        <w:r>
          <w:rPr>
            <w:noProof/>
            <w:webHidden/>
          </w:rPr>
        </w:r>
        <w:r>
          <w:rPr>
            <w:noProof/>
            <w:webHidden/>
          </w:rPr>
          <w:fldChar w:fldCharType="separate"/>
        </w:r>
        <w:r>
          <w:rPr>
            <w:noProof/>
            <w:webHidden/>
          </w:rPr>
          <w:t>20</w:t>
        </w:r>
        <w:r>
          <w:rPr>
            <w:noProof/>
            <w:webHidden/>
          </w:rPr>
          <w:fldChar w:fldCharType="end"/>
        </w:r>
      </w:hyperlink>
    </w:p>
    <w:p w:rsidR="003D61C6" w:rsidRDefault="003D61C6">
      <w:pPr>
        <w:pStyle w:val="TOC4"/>
        <w:tabs>
          <w:tab w:val="right" w:leader="dot" w:pos="9350"/>
        </w:tabs>
        <w:rPr>
          <w:noProof/>
          <w:lang w:bidi="ar-SA"/>
        </w:rPr>
      </w:pPr>
      <w:hyperlink w:anchor="_Toc224707075" w:history="1">
        <w:r w:rsidRPr="00B927E5">
          <w:rPr>
            <w:rStyle w:val="Hyperlink"/>
            <w:noProof/>
          </w:rPr>
          <w:t>Task 2 – Implementing Customer View Data</w:t>
        </w:r>
        <w:r>
          <w:rPr>
            <w:noProof/>
            <w:webHidden/>
          </w:rPr>
          <w:tab/>
        </w:r>
        <w:r>
          <w:rPr>
            <w:noProof/>
            <w:webHidden/>
          </w:rPr>
          <w:fldChar w:fldCharType="begin"/>
        </w:r>
        <w:r>
          <w:rPr>
            <w:noProof/>
            <w:webHidden/>
          </w:rPr>
          <w:instrText xml:space="preserve"> PAGEREF _Toc224707075 \h </w:instrText>
        </w:r>
        <w:r>
          <w:rPr>
            <w:noProof/>
            <w:webHidden/>
          </w:rPr>
        </w:r>
        <w:r>
          <w:rPr>
            <w:noProof/>
            <w:webHidden/>
          </w:rPr>
          <w:fldChar w:fldCharType="separate"/>
        </w:r>
        <w:r>
          <w:rPr>
            <w:noProof/>
            <w:webHidden/>
          </w:rPr>
          <w:t>23</w:t>
        </w:r>
        <w:r>
          <w:rPr>
            <w:noProof/>
            <w:webHidden/>
          </w:rPr>
          <w:fldChar w:fldCharType="end"/>
        </w:r>
      </w:hyperlink>
    </w:p>
    <w:p w:rsidR="003D61C6" w:rsidRDefault="003D61C6">
      <w:pPr>
        <w:pStyle w:val="TOC4"/>
        <w:tabs>
          <w:tab w:val="right" w:leader="dot" w:pos="9350"/>
        </w:tabs>
        <w:rPr>
          <w:noProof/>
          <w:lang w:bidi="ar-SA"/>
        </w:rPr>
      </w:pPr>
      <w:hyperlink w:anchor="_Toc224707076" w:history="1">
        <w:r w:rsidRPr="00B927E5">
          <w:rPr>
            <w:rStyle w:val="Hyperlink"/>
            <w:noProof/>
          </w:rPr>
          <w:t>Task 3 – Implementing Address View Data</w:t>
        </w:r>
        <w:r>
          <w:rPr>
            <w:noProof/>
            <w:webHidden/>
          </w:rPr>
          <w:tab/>
        </w:r>
        <w:r>
          <w:rPr>
            <w:noProof/>
            <w:webHidden/>
          </w:rPr>
          <w:fldChar w:fldCharType="begin"/>
        </w:r>
        <w:r>
          <w:rPr>
            <w:noProof/>
            <w:webHidden/>
          </w:rPr>
          <w:instrText xml:space="preserve"> PAGEREF _Toc224707076 \h </w:instrText>
        </w:r>
        <w:r>
          <w:rPr>
            <w:noProof/>
            <w:webHidden/>
          </w:rPr>
        </w:r>
        <w:r>
          <w:rPr>
            <w:noProof/>
            <w:webHidden/>
          </w:rPr>
          <w:fldChar w:fldCharType="separate"/>
        </w:r>
        <w:r>
          <w:rPr>
            <w:noProof/>
            <w:webHidden/>
          </w:rPr>
          <w:t>25</w:t>
        </w:r>
        <w:r>
          <w:rPr>
            <w:noProof/>
            <w:webHidden/>
          </w:rPr>
          <w:fldChar w:fldCharType="end"/>
        </w:r>
      </w:hyperlink>
    </w:p>
    <w:p w:rsidR="003D61C6" w:rsidRDefault="003D61C6">
      <w:pPr>
        <w:pStyle w:val="TOC4"/>
        <w:tabs>
          <w:tab w:val="right" w:leader="dot" w:pos="9350"/>
        </w:tabs>
        <w:rPr>
          <w:noProof/>
          <w:lang w:bidi="ar-SA"/>
        </w:rPr>
      </w:pPr>
      <w:hyperlink w:anchor="_Toc224707077" w:history="1">
        <w:r w:rsidRPr="00B927E5">
          <w:rPr>
            <w:rStyle w:val="Hyperlink"/>
            <w:noProof/>
          </w:rPr>
          <w:t>Task 4 – Implementing Customer Controller</w:t>
        </w:r>
        <w:r>
          <w:rPr>
            <w:noProof/>
            <w:webHidden/>
          </w:rPr>
          <w:tab/>
        </w:r>
        <w:r>
          <w:rPr>
            <w:noProof/>
            <w:webHidden/>
          </w:rPr>
          <w:fldChar w:fldCharType="begin"/>
        </w:r>
        <w:r>
          <w:rPr>
            <w:noProof/>
            <w:webHidden/>
          </w:rPr>
          <w:instrText xml:space="preserve"> PAGEREF _Toc224707077 \h </w:instrText>
        </w:r>
        <w:r>
          <w:rPr>
            <w:noProof/>
            <w:webHidden/>
          </w:rPr>
        </w:r>
        <w:r>
          <w:rPr>
            <w:noProof/>
            <w:webHidden/>
          </w:rPr>
          <w:fldChar w:fldCharType="separate"/>
        </w:r>
        <w:r>
          <w:rPr>
            <w:noProof/>
            <w:webHidden/>
          </w:rPr>
          <w:t>27</w:t>
        </w:r>
        <w:r>
          <w:rPr>
            <w:noProof/>
            <w:webHidden/>
          </w:rPr>
          <w:fldChar w:fldCharType="end"/>
        </w:r>
      </w:hyperlink>
    </w:p>
    <w:p w:rsidR="003D61C6" w:rsidRDefault="003D61C6">
      <w:pPr>
        <w:pStyle w:val="TOC4"/>
        <w:tabs>
          <w:tab w:val="right" w:leader="dot" w:pos="9350"/>
        </w:tabs>
        <w:rPr>
          <w:noProof/>
          <w:lang w:bidi="ar-SA"/>
        </w:rPr>
      </w:pPr>
      <w:hyperlink w:anchor="_Toc224707078" w:history="1">
        <w:r w:rsidRPr="00B927E5">
          <w:rPr>
            <w:rStyle w:val="Hyperlink"/>
            <w:noProof/>
          </w:rPr>
          <w:t>Task 5 – Implementing Address Controller</w:t>
        </w:r>
        <w:r>
          <w:rPr>
            <w:noProof/>
            <w:webHidden/>
          </w:rPr>
          <w:tab/>
        </w:r>
        <w:r>
          <w:rPr>
            <w:noProof/>
            <w:webHidden/>
          </w:rPr>
          <w:fldChar w:fldCharType="begin"/>
        </w:r>
        <w:r>
          <w:rPr>
            <w:noProof/>
            <w:webHidden/>
          </w:rPr>
          <w:instrText xml:space="preserve"> PAGEREF _Toc224707078 \h </w:instrText>
        </w:r>
        <w:r>
          <w:rPr>
            <w:noProof/>
            <w:webHidden/>
          </w:rPr>
        </w:r>
        <w:r>
          <w:rPr>
            <w:noProof/>
            <w:webHidden/>
          </w:rPr>
          <w:fldChar w:fldCharType="separate"/>
        </w:r>
        <w:r>
          <w:rPr>
            <w:noProof/>
            <w:webHidden/>
          </w:rPr>
          <w:t>29</w:t>
        </w:r>
        <w:r>
          <w:rPr>
            <w:noProof/>
            <w:webHidden/>
          </w:rPr>
          <w:fldChar w:fldCharType="end"/>
        </w:r>
      </w:hyperlink>
    </w:p>
    <w:p w:rsidR="003D61C6" w:rsidRDefault="003D61C6">
      <w:pPr>
        <w:pStyle w:val="TOC4"/>
        <w:tabs>
          <w:tab w:val="right" w:leader="dot" w:pos="9350"/>
        </w:tabs>
        <w:rPr>
          <w:noProof/>
          <w:lang w:bidi="ar-SA"/>
        </w:rPr>
      </w:pPr>
      <w:hyperlink w:anchor="_Toc224707079" w:history="1">
        <w:r w:rsidRPr="00B927E5">
          <w:rPr>
            <w:rStyle w:val="Hyperlink"/>
            <w:noProof/>
          </w:rPr>
          <w:t>Task 6 – Creating Customer Controller Index View</w:t>
        </w:r>
        <w:r>
          <w:rPr>
            <w:noProof/>
            <w:webHidden/>
          </w:rPr>
          <w:tab/>
        </w:r>
        <w:r>
          <w:rPr>
            <w:noProof/>
            <w:webHidden/>
          </w:rPr>
          <w:fldChar w:fldCharType="begin"/>
        </w:r>
        <w:r>
          <w:rPr>
            <w:noProof/>
            <w:webHidden/>
          </w:rPr>
          <w:instrText xml:space="preserve"> PAGEREF _Toc224707079 \h </w:instrText>
        </w:r>
        <w:r>
          <w:rPr>
            <w:noProof/>
            <w:webHidden/>
          </w:rPr>
        </w:r>
        <w:r>
          <w:rPr>
            <w:noProof/>
            <w:webHidden/>
          </w:rPr>
          <w:fldChar w:fldCharType="separate"/>
        </w:r>
        <w:r>
          <w:rPr>
            <w:noProof/>
            <w:webHidden/>
          </w:rPr>
          <w:t>33</w:t>
        </w:r>
        <w:r>
          <w:rPr>
            <w:noProof/>
            <w:webHidden/>
          </w:rPr>
          <w:fldChar w:fldCharType="end"/>
        </w:r>
      </w:hyperlink>
    </w:p>
    <w:p w:rsidR="003D61C6" w:rsidRDefault="003D61C6">
      <w:pPr>
        <w:pStyle w:val="TOC4"/>
        <w:tabs>
          <w:tab w:val="right" w:leader="dot" w:pos="9350"/>
        </w:tabs>
        <w:rPr>
          <w:noProof/>
          <w:lang w:bidi="ar-SA"/>
        </w:rPr>
      </w:pPr>
      <w:hyperlink w:anchor="_Toc224707080" w:history="1">
        <w:r w:rsidRPr="00B927E5">
          <w:rPr>
            <w:rStyle w:val="Hyperlink"/>
            <w:noProof/>
          </w:rPr>
          <w:t>Task 7 – Creating Customer Controller Info View</w:t>
        </w:r>
        <w:r>
          <w:rPr>
            <w:noProof/>
            <w:webHidden/>
          </w:rPr>
          <w:tab/>
        </w:r>
        <w:r>
          <w:rPr>
            <w:noProof/>
            <w:webHidden/>
          </w:rPr>
          <w:fldChar w:fldCharType="begin"/>
        </w:r>
        <w:r>
          <w:rPr>
            <w:noProof/>
            <w:webHidden/>
          </w:rPr>
          <w:instrText xml:space="preserve"> PAGEREF _Toc224707080 \h </w:instrText>
        </w:r>
        <w:r>
          <w:rPr>
            <w:noProof/>
            <w:webHidden/>
          </w:rPr>
        </w:r>
        <w:r>
          <w:rPr>
            <w:noProof/>
            <w:webHidden/>
          </w:rPr>
          <w:fldChar w:fldCharType="separate"/>
        </w:r>
        <w:r>
          <w:rPr>
            <w:noProof/>
            <w:webHidden/>
          </w:rPr>
          <w:t>35</w:t>
        </w:r>
        <w:r>
          <w:rPr>
            <w:noProof/>
            <w:webHidden/>
          </w:rPr>
          <w:fldChar w:fldCharType="end"/>
        </w:r>
      </w:hyperlink>
    </w:p>
    <w:p w:rsidR="003D61C6" w:rsidRDefault="003D61C6">
      <w:pPr>
        <w:pStyle w:val="TOC4"/>
        <w:tabs>
          <w:tab w:val="right" w:leader="dot" w:pos="9350"/>
        </w:tabs>
        <w:rPr>
          <w:noProof/>
          <w:lang w:bidi="ar-SA"/>
        </w:rPr>
      </w:pPr>
      <w:hyperlink w:anchor="_Toc224707081" w:history="1">
        <w:r w:rsidRPr="00B927E5">
          <w:rPr>
            <w:rStyle w:val="Hyperlink"/>
            <w:noProof/>
          </w:rPr>
          <w:t>Task 8 – Creating Address Controller Edit View</w:t>
        </w:r>
        <w:r>
          <w:rPr>
            <w:noProof/>
            <w:webHidden/>
          </w:rPr>
          <w:tab/>
        </w:r>
        <w:r>
          <w:rPr>
            <w:noProof/>
            <w:webHidden/>
          </w:rPr>
          <w:fldChar w:fldCharType="begin"/>
        </w:r>
        <w:r>
          <w:rPr>
            <w:noProof/>
            <w:webHidden/>
          </w:rPr>
          <w:instrText xml:space="preserve"> PAGEREF _Toc224707081 \h </w:instrText>
        </w:r>
        <w:r>
          <w:rPr>
            <w:noProof/>
            <w:webHidden/>
          </w:rPr>
        </w:r>
        <w:r>
          <w:rPr>
            <w:noProof/>
            <w:webHidden/>
          </w:rPr>
          <w:fldChar w:fldCharType="separate"/>
        </w:r>
        <w:r>
          <w:rPr>
            <w:noProof/>
            <w:webHidden/>
          </w:rPr>
          <w:t>38</w:t>
        </w:r>
        <w:r>
          <w:rPr>
            <w:noProof/>
            <w:webHidden/>
          </w:rPr>
          <w:fldChar w:fldCharType="end"/>
        </w:r>
      </w:hyperlink>
    </w:p>
    <w:p w:rsidR="003D61C6" w:rsidRDefault="003D61C6">
      <w:pPr>
        <w:pStyle w:val="TOC4"/>
        <w:tabs>
          <w:tab w:val="right" w:leader="dot" w:pos="9350"/>
        </w:tabs>
        <w:rPr>
          <w:noProof/>
          <w:lang w:bidi="ar-SA"/>
        </w:rPr>
      </w:pPr>
      <w:hyperlink w:anchor="_Toc224707082" w:history="1">
        <w:r w:rsidRPr="00B927E5">
          <w:rPr>
            <w:rStyle w:val="Hyperlink"/>
            <w:noProof/>
          </w:rPr>
          <w:t>Task 9 – Creating Address Controller New View</w:t>
        </w:r>
        <w:r>
          <w:rPr>
            <w:noProof/>
            <w:webHidden/>
          </w:rPr>
          <w:tab/>
        </w:r>
        <w:r>
          <w:rPr>
            <w:noProof/>
            <w:webHidden/>
          </w:rPr>
          <w:fldChar w:fldCharType="begin"/>
        </w:r>
        <w:r>
          <w:rPr>
            <w:noProof/>
            <w:webHidden/>
          </w:rPr>
          <w:instrText xml:space="preserve"> PAGEREF _Toc224707082 \h </w:instrText>
        </w:r>
        <w:r>
          <w:rPr>
            <w:noProof/>
            <w:webHidden/>
          </w:rPr>
        </w:r>
        <w:r>
          <w:rPr>
            <w:noProof/>
            <w:webHidden/>
          </w:rPr>
          <w:fldChar w:fldCharType="separate"/>
        </w:r>
        <w:r>
          <w:rPr>
            <w:noProof/>
            <w:webHidden/>
          </w:rPr>
          <w:t>40</w:t>
        </w:r>
        <w:r>
          <w:rPr>
            <w:noProof/>
            <w:webHidden/>
          </w:rPr>
          <w:fldChar w:fldCharType="end"/>
        </w:r>
      </w:hyperlink>
    </w:p>
    <w:p w:rsidR="003D61C6" w:rsidRDefault="003D61C6">
      <w:pPr>
        <w:pStyle w:val="TOC2"/>
        <w:rPr>
          <w:rFonts w:asciiTheme="minorHAnsi" w:hAnsiTheme="minorHAnsi"/>
          <w:noProof/>
          <w:sz w:val="22"/>
          <w:lang w:bidi="ar-SA"/>
        </w:rPr>
      </w:pPr>
      <w:hyperlink w:anchor="_Toc224707083" w:history="1">
        <w:r w:rsidRPr="00B927E5">
          <w:rPr>
            <w:rStyle w:val="Hyperlink"/>
            <w:noProof/>
          </w:rPr>
          <w:t>Exercise 2: Verification</w:t>
        </w:r>
        <w:r>
          <w:rPr>
            <w:noProof/>
            <w:webHidden/>
          </w:rPr>
          <w:tab/>
        </w:r>
        <w:r>
          <w:rPr>
            <w:noProof/>
            <w:webHidden/>
          </w:rPr>
          <w:fldChar w:fldCharType="begin"/>
        </w:r>
        <w:r>
          <w:rPr>
            <w:noProof/>
            <w:webHidden/>
          </w:rPr>
          <w:instrText xml:space="preserve"> PAGEREF _Toc224707083 \h </w:instrText>
        </w:r>
        <w:r>
          <w:rPr>
            <w:noProof/>
            <w:webHidden/>
          </w:rPr>
        </w:r>
        <w:r>
          <w:rPr>
            <w:noProof/>
            <w:webHidden/>
          </w:rPr>
          <w:fldChar w:fldCharType="separate"/>
        </w:r>
        <w:r>
          <w:rPr>
            <w:noProof/>
            <w:webHidden/>
          </w:rPr>
          <w:t>43</w:t>
        </w:r>
        <w:r>
          <w:rPr>
            <w:noProof/>
            <w:webHidden/>
          </w:rPr>
          <w:fldChar w:fldCharType="end"/>
        </w:r>
      </w:hyperlink>
    </w:p>
    <w:p w:rsidR="003D61C6" w:rsidRDefault="003D61C6">
      <w:pPr>
        <w:pStyle w:val="TOC3"/>
        <w:tabs>
          <w:tab w:val="right" w:leader="dot" w:pos="9350"/>
        </w:tabs>
        <w:rPr>
          <w:noProof/>
          <w:lang w:bidi="ar-SA"/>
        </w:rPr>
      </w:pPr>
      <w:hyperlink w:anchor="_Toc224707084" w:history="1">
        <w:r w:rsidRPr="00B927E5">
          <w:rPr>
            <w:rStyle w:val="Hyperlink"/>
            <w:noProof/>
          </w:rPr>
          <w:t>Verification 1</w:t>
        </w:r>
        <w:r>
          <w:rPr>
            <w:noProof/>
            <w:webHidden/>
          </w:rPr>
          <w:tab/>
        </w:r>
        <w:r>
          <w:rPr>
            <w:noProof/>
            <w:webHidden/>
          </w:rPr>
          <w:fldChar w:fldCharType="begin"/>
        </w:r>
        <w:r>
          <w:rPr>
            <w:noProof/>
            <w:webHidden/>
          </w:rPr>
          <w:instrText xml:space="preserve"> PAGEREF _Toc224707084 \h </w:instrText>
        </w:r>
        <w:r>
          <w:rPr>
            <w:noProof/>
            <w:webHidden/>
          </w:rPr>
        </w:r>
        <w:r>
          <w:rPr>
            <w:noProof/>
            <w:webHidden/>
          </w:rPr>
          <w:fldChar w:fldCharType="separate"/>
        </w:r>
        <w:r>
          <w:rPr>
            <w:noProof/>
            <w:webHidden/>
          </w:rPr>
          <w:t>43</w:t>
        </w:r>
        <w:r>
          <w:rPr>
            <w:noProof/>
            <w:webHidden/>
          </w:rPr>
          <w:fldChar w:fldCharType="end"/>
        </w:r>
      </w:hyperlink>
    </w:p>
    <w:p w:rsidR="003D61C6" w:rsidRDefault="003D61C6">
      <w:pPr>
        <w:pStyle w:val="TOC1"/>
        <w:rPr>
          <w:rFonts w:asciiTheme="minorHAnsi" w:eastAsiaTheme="minorEastAsia" w:hAnsiTheme="minorHAnsi" w:cstheme="minorBidi"/>
          <w:b w:val="0"/>
          <w:bCs w:val="0"/>
          <w:caps w:val="0"/>
          <w:sz w:val="22"/>
          <w:szCs w:val="22"/>
          <w:lang w:eastAsia="en-US" w:bidi="ar-SA"/>
        </w:rPr>
      </w:pPr>
      <w:hyperlink w:anchor="_Toc224707085" w:history="1">
        <w:r w:rsidRPr="00B927E5">
          <w:rPr>
            <w:rStyle w:val="Hyperlink"/>
          </w:rPr>
          <w:t>Exercise 3: Testing an ASP.NET MVC Application</w:t>
        </w:r>
        <w:r>
          <w:rPr>
            <w:webHidden/>
          </w:rPr>
          <w:tab/>
        </w:r>
        <w:r>
          <w:rPr>
            <w:webHidden/>
          </w:rPr>
          <w:fldChar w:fldCharType="begin"/>
        </w:r>
        <w:r>
          <w:rPr>
            <w:webHidden/>
          </w:rPr>
          <w:instrText xml:space="preserve"> PAGEREF _Toc224707085 \h </w:instrText>
        </w:r>
        <w:r>
          <w:rPr>
            <w:webHidden/>
          </w:rPr>
        </w:r>
        <w:r>
          <w:rPr>
            <w:webHidden/>
          </w:rPr>
          <w:fldChar w:fldCharType="separate"/>
        </w:r>
        <w:r>
          <w:rPr>
            <w:webHidden/>
          </w:rPr>
          <w:t>50</w:t>
        </w:r>
        <w:r>
          <w:rPr>
            <w:webHidden/>
          </w:rPr>
          <w:fldChar w:fldCharType="end"/>
        </w:r>
      </w:hyperlink>
    </w:p>
    <w:p w:rsidR="003D61C6" w:rsidRDefault="003D61C6">
      <w:pPr>
        <w:pStyle w:val="TOC4"/>
        <w:tabs>
          <w:tab w:val="right" w:leader="dot" w:pos="9350"/>
        </w:tabs>
        <w:rPr>
          <w:noProof/>
          <w:lang w:bidi="ar-SA"/>
        </w:rPr>
      </w:pPr>
      <w:hyperlink w:anchor="_Toc224707086" w:history="1">
        <w:r w:rsidRPr="00B927E5">
          <w:rPr>
            <w:rStyle w:val="Hyperlink"/>
            <w:noProof/>
          </w:rPr>
          <w:t>Task 1 – Opening the ASP.NET MVC Application</w:t>
        </w:r>
        <w:r>
          <w:rPr>
            <w:noProof/>
            <w:webHidden/>
          </w:rPr>
          <w:tab/>
        </w:r>
        <w:r>
          <w:rPr>
            <w:noProof/>
            <w:webHidden/>
          </w:rPr>
          <w:fldChar w:fldCharType="begin"/>
        </w:r>
        <w:r>
          <w:rPr>
            <w:noProof/>
            <w:webHidden/>
          </w:rPr>
          <w:instrText xml:space="preserve"> PAGEREF _Toc224707086 \h </w:instrText>
        </w:r>
        <w:r>
          <w:rPr>
            <w:noProof/>
            <w:webHidden/>
          </w:rPr>
        </w:r>
        <w:r>
          <w:rPr>
            <w:noProof/>
            <w:webHidden/>
          </w:rPr>
          <w:fldChar w:fldCharType="separate"/>
        </w:r>
        <w:r>
          <w:rPr>
            <w:noProof/>
            <w:webHidden/>
          </w:rPr>
          <w:t>51</w:t>
        </w:r>
        <w:r>
          <w:rPr>
            <w:noProof/>
            <w:webHidden/>
          </w:rPr>
          <w:fldChar w:fldCharType="end"/>
        </w:r>
      </w:hyperlink>
    </w:p>
    <w:p w:rsidR="003D61C6" w:rsidRDefault="003D61C6">
      <w:pPr>
        <w:pStyle w:val="TOC4"/>
        <w:tabs>
          <w:tab w:val="right" w:leader="dot" w:pos="9350"/>
        </w:tabs>
        <w:rPr>
          <w:noProof/>
          <w:lang w:bidi="ar-SA"/>
        </w:rPr>
      </w:pPr>
      <w:hyperlink w:anchor="_Toc224707087" w:history="1">
        <w:r w:rsidRPr="00B927E5">
          <w:rPr>
            <w:rStyle w:val="Hyperlink"/>
            <w:noProof/>
          </w:rPr>
          <w:t>Task 2 – Testing Application Routes</w:t>
        </w:r>
        <w:r>
          <w:rPr>
            <w:noProof/>
            <w:webHidden/>
          </w:rPr>
          <w:tab/>
        </w:r>
        <w:r>
          <w:rPr>
            <w:noProof/>
            <w:webHidden/>
          </w:rPr>
          <w:fldChar w:fldCharType="begin"/>
        </w:r>
        <w:r>
          <w:rPr>
            <w:noProof/>
            <w:webHidden/>
          </w:rPr>
          <w:instrText xml:space="preserve"> PAGEREF _Toc224707087 \h </w:instrText>
        </w:r>
        <w:r>
          <w:rPr>
            <w:noProof/>
            <w:webHidden/>
          </w:rPr>
        </w:r>
        <w:r>
          <w:rPr>
            <w:noProof/>
            <w:webHidden/>
          </w:rPr>
          <w:fldChar w:fldCharType="separate"/>
        </w:r>
        <w:r>
          <w:rPr>
            <w:noProof/>
            <w:webHidden/>
          </w:rPr>
          <w:t>51</w:t>
        </w:r>
        <w:r>
          <w:rPr>
            <w:noProof/>
            <w:webHidden/>
          </w:rPr>
          <w:fldChar w:fldCharType="end"/>
        </w:r>
      </w:hyperlink>
    </w:p>
    <w:p w:rsidR="003D61C6" w:rsidRDefault="003D61C6">
      <w:pPr>
        <w:pStyle w:val="TOC4"/>
        <w:tabs>
          <w:tab w:val="right" w:leader="dot" w:pos="9350"/>
        </w:tabs>
        <w:rPr>
          <w:noProof/>
          <w:lang w:bidi="ar-SA"/>
        </w:rPr>
      </w:pPr>
      <w:hyperlink w:anchor="_Toc224707088" w:history="1">
        <w:r w:rsidRPr="00B927E5">
          <w:rPr>
            <w:rStyle w:val="Hyperlink"/>
            <w:noProof/>
          </w:rPr>
          <w:t>Task 3 – Testing Customer Controller</w:t>
        </w:r>
        <w:r>
          <w:rPr>
            <w:noProof/>
            <w:webHidden/>
          </w:rPr>
          <w:tab/>
        </w:r>
        <w:r>
          <w:rPr>
            <w:noProof/>
            <w:webHidden/>
          </w:rPr>
          <w:fldChar w:fldCharType="begin"/>
        </w:r>
        <w:r>
          <w:rPr>
            <w:noProof/>
            <w:webHidden/>
          </w:rPr>
          <w:instrText xml:space="preserve"> PAGEREF _Toc224707088 \h </w:instrText>
        </w:r>
        <w:r>
          <w:rPr>
            <w:noProof/>
            <w:webHidden/>
          </w:rPr>
        </w:r>
        <w:r>
          <w:rPr>
            <w:noProof/>
            <w:webHidden/>
          </w:rPr>
          <w:fldChar w:fldCharType="separate"/>
        </w:r>
        <w:r>
          <w:rPr>
            <w:noProof/>
            <w:webHidden/>
          </w:rPr>
          <w:t>55</w:t>
        </w:r>
        <w:r>
          <w:rPr>
            <w:noProof/>
            <w:webHidden/>
          </w:rPr>
          <w:fldChar w:fldCharType="end"/>
        </w:r>
      </w:hyperlink>
    </w:p>
    <w:p w:rsidR="003D61C6" w:rsidRDefault="003D61C6">
      <w:pPr>
        <w:pStyle w:val="TOC2"/>
        <w:rPr>
          <w:rFonts w:asciiTheme="minorHAnsi" w:hAnsiTheme="minorHAnsi"/>
          <w:noProof/>
          <w:sz w:val="22"/>
          <w:lang w:bidi="ar-SA"/>
        </w:rPr>
      </w:pPr>
      <w:hyperlink w:anchor="_Toc224707089" w:history="1">
        <w:r w:rsidRPr="00B927E5">
          <w:rPr>
            <w:rStyle w:val="Hyperlink"/>
            <w:noProof/>
          </w:rPr>
          <w:t>Exercise 3: Verification</w:t>
        </w:r>
        <w:r>
          <w:rPr>
            <w:noProof/>
            <w:webHidden/>
          </w:rPr>
          <w:tab/>
        </w:r>
        <w:r>
          <w:rPr>
            <w:noProof/>
            <w:webHidden/>
          </w:rPr>
          <w:fldChar w:fldCharType="begin"/>
        </w:r>
        <w:r>
          <w:rPr>
            <w:noProof/>
            <w:webHidden/>
          </w:rPr>
          <w:instrText xml:space="preserve"> PAGEREF _Toc224707089 \h </w:instrText>
        </w:r>
        <w:r>
          <w:rPr>
            <w:noProof/>
            <w:webHidden/>
          </w:rPr>
        </w:r>
        <w:r>
          <w:rPr>
            <w:noProof/>
            <w:webHidden/>
          </w:rPr>
          <w:fldChar w:fldCharType="separate"/>
        </w:r>
        <w:r>
          <w:rPr>
            <w:noProof/>
            <w:webHidden/>
          </w:rPr>
          <w:t>58</w:t>
        </w:r>
        <w:r>
          <w:rPr>
            <w:noProof/>
            <w:webHidden/>
          </w:rPr>
          <w:fldChar w:fldCharType="end"/>
        </w:r>
      </w:hyperlink>
    </w:p>
    <w:p w:rsidR="003D61C6" w:rsidRDefault="003D61C6">
      <w:pPr>
        <w:pStyle w:val="TOC3"/>
        <w:tabs>
          <w:tab w:val="right" w:leader="dot" w:pos="9350"/>
        </w:tabs>
        <w:rPr>
          <w:noProof/>
          <w:lang w:bidi="ar-SA"/>
        </w:rPr>
      </w:pPr>
      <w:hyperlink w:anchor="_Toc224707090" w:history="1">
        <w:r w:rsidRPr="00B927E5">
          <w:rPr>
            <w:rStyle w:val="Hyperlink"/>
            <w:noProof/>
          </w:rPr>
          <w:t>Verification 1</w:t>
        </w:r>
        <w:r>
          <w:rPr>
            <w:noProof/>
            <w:webHidden/>
          </w:rPr>
          <w:tab/>
        </w:r>
        <w:r>
          <w:rPr>
            <w:noProof/>
            <w:webHidden/>
          </w:rPr>
          <w:fldChar w:fldCharType="begin"/>
        </w:r>
        <w:r>
          <w:rPr>
            <w:noProof/>
            <w:webHidden/>
          </w:rPr>
          <w:instrText xml:space="preserve"> PAGEREF _Toc224707090 \h </w:instrText>
        </w:r>
        <w:r>
          <w:rPr>
            <w:noProof/>
            <w:webHidden/>
          </w:rPr>
        </w:r>
        <w:r>
          <w:rPr>
            <w:noProof/>
            <w:webHidden/>
          </w:rPr>
          <w:fldChar w:fldCharType="separate"/>
        </w:r>
        <w:r>
          <w:rPr>
            <w:noProof/>
            <w:webHidden/>
          </w:rPr>
          <w:t>58</w:t>
        </w:r>
        <w:r>
          <w:rPr>
            <w:noProof/>
            <w:webHidden/>
          </w:rPr>
          <w:fldChar w:fldCharType="end"/>
        </w:r>
      </w:hyperlink>
    </w:p>
    <w:p w:rsidR="003D61C6" w:rsidRDefault="003D61C6">
      <w:pPr>
        <w:pStyle w:val="TOC3"/>
        <w:tabs>
          <w:tab w:val="right" w:leader="dot" w:pos="9350"/>
        </w:tabs>
        <w:rPr>
          <w:noProof/>
          <w:lang w:bidi="ar-SA"/>
        </w:rPr>
      </w:pPr>
      <w:hyperlink w:anchor="_Toc224707091" w:history="1">
        <w:r w:rsidRPr="00B927E5">
          <w:rPr>
            <w:rStyle w:val="Hyperlink"/>
            <w:noProof/>
          </w:rPr>
          <w:t>Verification 2</w:t>
        </w:r>
        <w:r>
          <w:rPr>
            <w:noProof/>
            <w:webHidden/>
          </w:rPr>
          <w:tab/>
        </w:r>
        <w:r>
          <w:rPr>
            <w:noProof/>
            <w:webHidden/>
          </w:rPr>
          <w:fldChar w:fldCharType="begin"/>
        </w:r>
        <w:r>
          <w:rPr>
            <w:noProof/>
            <w:webHidden/>
          </w:rPr>
          <w:instrText xml:space="preserve"> PAGEREF _Toc224707091 \h </w:instrText>
        </w:r>
        <w:r>
          <w:rPr>
            <w:noProof/>
            <w:webHidden/>
          </w:rPr>
        </w:r>
        <w:r>
          <w:rPr>
            <w:noProof/>
            <w:webHidden/>
          </w:rPr>
          <w:fldChar w:fldCharType="separate"/>
        </w:r>
        <w:r>
          <w:rPr>
            <w:noProof/>
            <w:webHidden/>
          </w:rPr>
          <w:t>59</w:t>
        </w:r>
        <w:r>
          <w:rPr>
            <w:noProof/>
            <w:webHidden/>
          </w:rPr>
          <w:fldChar w:fldCharType="end"/>
        </w:r>
      </w:hyperlink>
    </w:p>
    <w:p w:rsidR="003D61C6" w:rsidRDefault="003D61C6">
      <w:pPr>
        <w:pStyle w:val="TOC1"/>
        <w:rPr>
          <w:rFonts w:asciiTheme="minorHAnsi" w:eastAsiaTheme="minorEastAsia" w:hAnsiTheme="minorHAnsi" w:cstheme="minorBidi"/>
          <w:b w:val="0"/>
          <w:bCs w:val="0"/>
          <w:caps w:val="0"/>
          <w:sz w:val="22"/>
          <w:szCs w:val="22"/>
          <w:lang w:eastAsia="en-US" w:bidi="ar-SA"/>
        </w:rPr>
      </w:pPr>
      <w:hyperlink w:anchor="_Toc224707092" w:history="1">
        <w:r w:rsidRPr="00B927E5">
          <w:rPr>
            <w:rStyle w:val="Hyperlink"/>
          </w:rPr>
          <w:t>Summary</w:t>
        </w:r>
        <w:r>
          <w:rPr>
            <w:webHidden/>
          </w:rPr>
          <w:tab/>
        </w:r>
        <w:r>
          <w:rPr>
            <w:webHidden/>
          </w:rPr>
          <w:fldChar w:fldCharType="begin"/>
        </w:r>
        <w:r>
          <w:rPr>
            <w:webHidden/>
          </w:rPr>
          <w:instrText xml:space="preserve"> PAGEREF _Toc224707092 \h </w:instrText>
        </w:r>
        <w:r>
          <w:rPr>
            <w:webHidden/>
          </w:rPr>
        </w:r>
        <w:r>
          <w:rPr>
            <w:webHidden/>
          </w:rPr>
          <w:fldChar w:fldCharType="separate"/>
        </w:r>
        <w:r>
          <w:rPr>
            <w:webHidden/>
          </w:rPr>
          <w:t>60</w:t>
        </w:r>
        <w:r>
          <w:rPr>
            <w:webHidden/>
          </w:rPr>
          <w:fldChar w:fldCharType="end"/>
        </w:r>
      </w:hyperlink>
    </w:p>
    <w:p w:rsidR="003D61C6" w:rsidRDefault="003D61C6">
      <w:pPr>
        <w:pStyle w:val="TOC1"/>
        <w:rPr>
          <w:rFonts w:asciiTheme="minorHAnsi" w:eastAsiaTheme="minorEastAsia" w:hAnsiTheme="minorHAnsi" w:cstheme="minorBidi"/>
          <w:b w:val="0"/>
          <w:bCs w:val="0"/>
          <w:caps w:val="0"/>
          <w:sz w:val="22"/>
          <w:szCs w:val="22"/>
          <w:lang w:eastAsia="en-US" w:bidi="ar-SA"/>
        </w:rPr>
      </w:pPr>
      <w:hyperlink w:anchor="_Toc224707093" w:history="1">
        <w:r w:rsidRPr="00B927E5">
          <w:rPr>
            <w:rStyle w:val="Hyperlink"/>
          </w:rPr>
          <w:t>Appendix</w:t>
        </w:r>
        <w:r>
          <w:rPr>
            <w:webHidden/>
          </w:rPr>
          <w:tab/>
        </w:r>
        <w:r>
          <w:rPr>
            <w:webHidden/>
          </w:rPr>
          <w:fldChar w:fldCharType="begin"/>
        </w:r>
        <w:r>
          <w:rPr>
            <w:webHidden/>
          </w:rPr>
          <w:instrText xml:space="preserve"> PAGEREF _Toc224707093 \h </w:instrText>
        </w:r>
        <w:r>
          <w:rPr>
            <w:webHidden/>
          </w:rPr>
        </w:r>
        <w:r>
          <w:rPr>
            <w:webHidden/>
          </w:rPr>
          <w:fldChar w:fldCharType="separate"/>
        </w:r>
        <w:r>
          <w:rPr>
            <w:webHidden/>
          </w:rPr>
          <w:t>61</w:t>
        </w:r>
        <w:r>
          <w:rPr>
            <w:webHidden/>
          </w:rPr>
          <w:fldChar w:fldCharType="end"/>
        </w:r>
      </w:hyperlink>
    </w:p>
    <w:p w:rsidR="003D61C6" w:rsidRDefault="003D61C6">
      <w:pPr>
        <w:pStyle w:val="TOC4"/>
        <w:tabs>
          <w:tab w:val="right" w:leader="dot" w:pos="9350"/>
        </w:tabs>
        <w:rPr>
          <w:noProof/>
          <w:lang w:bidi="ar-SA"/>
        </w:rPr>
      </w:pPr>
      <w:hyperlink w:anchor="_Toc224707094" w:history="1">
        <w:r w:rsidRPr="00B927E5">
          <w:rPr>
            <w:rStyle w:val="Hyperlink"/>
            <w:noProof/>
          </w:rPr>
          <w:t>Moq Library</w:t>
        </w:r>
        <w:r>
          <w:rPr>
            <w:noProof/>
            <w:webHidden/>
          </w:rPr>
          <w:tab/>
        </w:r>
        <w:r>
          <w:rPr>
            <w:noProof/>
            <w:webHidden/>
          </w:rPr>
          <w:fldChar w:fldCharType="begin"/>
        </w:r>
        <w:r>
          <w:rPr>
            <w:noProof/>
            <w:webHidden/>
          </w:rPr>
          <w:instrText xml:space="preserve"> PAGEREF _Toc224707094 \h </w:instrText>
        </w:r>
        <w:r>
          <w:rPr>
            <w:noProof/>
            <w:webHidden/>
          </w:rPr>
        </w:r>
        <w:r>
          <w:rPr>
            <w:noProof/>
            <w:webHidden/>
          </w:rPr>
          <w:fldChar w:fldCharType="separate"/>
        </w:r>
        <w:r>
          <w:rPr>
            <w:noProof/>
            <w:webHidden/>
          </w:rPr>
          <w:t>61</w:t>
        </w:r>
        <w:r>
          <w:rPr>
            <w:noProof/>
            <w:webHidden/>
          </w:rPr>
          <w:fldChar w:fldCharType="end"/>
        </w:r>
      </w:hyperlink>
    </w:p>
    <w:p w:rsidR="007C3F96" w:rsidRDefault="004E7764" w:rsidP="00EB506C">
      <w:pPr>
        <w:rPr>
          <w:rFonts w:eastAsia="Batang"/>
          <w:noProof/>
          <w:szCs w:val="20"/>
          <w:lang w:eastAsia="ko-KR"/>
        </w:rPr>
      </w:pPr>
      <w:r w:rsidRPr="00D54414">
        <w:rPr>
          <w:rFonts w:eastAsia="Batang"/>
          <w:noProof/>
          <w:szCs w:val="20"/>
          <w:lang w:eastAsia="ko-KR"/>
        </w:rPr>
        <w:fldChar w:fldCharType="end"/>
      </w:r>
    </w:p>
    <w:p w:rsidR="007C3F96" w:rsidRDefault="007C3F96">
      <w:pPr>
        <w:spacing w:after="200"/>
        <w:rPr>
          <w:rFonts w:eastAsia="Batang"/>
          <w:noProof/>
          <w:szCs w:val="20"/>
          <w:lang w:eastAsia="ko-KR"/>
        </w:rPr>
      </w:pPr>
      <w:r>
        <w:rPr>
          <w:rFonts w:eastAsia="Batang"/>
          <w:noProof/>
          <w:szCs w:val="20"/>
          <w:lang w:eastAsia="ko-KR"/>
        </w:rPr>
        <w:br w:type="page"/>
      </w:r>
    </w:p>
    <w:sdt>
      <w:sdtPr>
        <w:rPr>
          <w:noProof/>
        </w:rPr>
        <w:alias w:val="Topic"/>
        <w:tag w:val="90488df8-cf0c-4059-b7b3-da314533d892"/>
        <w:id w:val="1943965"/>
        <w:placeholder>
          <w:docPart w:val="DefaultPlaceholder_22675703"/>
        </w:placeholder>
        <w:text/>
      </w:sdtPr>
      <w:sdtContent>
        <w:bookmarkStart w:id="2" w:name="_Toc224707066" w:displacedByCustomXml="prev"/>
        <w:p w:rsidR="00E666BF" w:rsidRDefault="00E666BF" w:rsidP="00E666BF">
          <w:pPr>
            <w:pStyle w:val="ppTopic"/>
            <w:rPr>
              <w:noProof/>
            </w:rPr>
          </w:pPr>
          <w:r>
            <w:rPr>
              <w:noProof/>
            </w:rPr>
            <w:t>Overview</w:t>
          </w:r>
        </w:p>
      </w:sdtContent>
    </w:sdt>
    <w:bookmarkEnd w:id="2" w:displacedByCustomXml="prev"/>
    <w:p w:rsidR="00A94282" w:rsidRDefault="00A94282" w:rsidP="00A94282">
      <w:pPr>
        <w:pStyle w:val="ppBodyText"/>
        <w:rPr>
          <w:rFonts w:eastAsia="Arial Unicode MS"/>
          <w:noProof/>
        </w:rPr>
      </w:pPr>
      <w:r w:rsidRPr="00892C5A">
        <w:rPr>
          <w:rFonts w:eastAsia="Arial Unicode MS"/>
          <w:noProof/>
        </w:rPr>
        <w:t xml:space="preserve">The </w:t>
      </w:r>
      <w:r w:rsidRPr="00892C5A">
        <w:rPr>
          <w:rFonts w:eastAsia="Arial Unicode MS"/>
          <w:b/>
          <w:noProof/>
        </w:rPr>
        <w:t>Model View Controller (MVC)</w:t>
      </w:r>
      <w:r w:rsidRPr="00892C5A">
        <w:rPr>
          <w:rFonts w:eastAsia="Arial Unicode MS"/>
          <w:noProof/>
        </w:rPr>
        <w:t xml:space="preserve"> architectural pattern separates an application into three main components:</w:t>
      </w:r>
    </w:p>
    <w:p w:rsidR="00A94282" w:rsidRDefault="00A94282" w:rsidP="00A94282">
      <w:pPr>
        <w:pStyle w:val="ppBulletList"/>
        <w:rPr>
          <w:rFonts w:eastAsia="Arial Unicode MS"/>
          <w:noProof/>
        </w:rPr>
      </w:pPr>
      <w:r>
        <w:rPr>
          <w:rFonts w:eastAsia="Arial Unicode MS"/>
          <w:b/>
          <w:noProof/>
        </w:rPr>
        <w:t>M</w:t>
      </w:r>
      <w:r w:rsidRPr="00892C5A">
        <w:rPr>
          <w:rFonts w:eastAsia="Arial Unicode MS"/>
          <w:b/>
          <w:noProof/>
        </w:rPr>
        <w:t>odel</w:t>
      </w:r>
      <w:r>
        <w:rPr>
          <w:rFonts w:eastAsia="Arial Unicode MS"/>
          <w:b/>
          <w:noProof/>
        </w:rPr>
        <w:t>s</w:t>
      </w:r>
      <w:r w:rsidRPr="00892C5A">
        <w:rPr>
          <w:rFonts w:eastAsia="Arial Unicode MS"/>
          <w:noProof/>
        </w:rPr>
        <w:t>: Model objects are the parts of the application that implement the domain logic. Often, model objects also retrieve and store model state in a database.</w:t>
      </w:r>
    </w:p>
    <w:p w:rsidR="00A94282" w:rsidRPr="00892C5A" w:rsidRDefault="00A94282" w:rsidP="00A94282">
      <w:pPr>
        <w:pStyle w:val="ppBulletList"/>
        <w:rPr>
          <w:rFonts w:eastAsia="Arial Unicode MS"/>
          <w:noProof/>
        </w:rPr>
      </w:pPr>
      <w:r>
        <w:rPr>
          <w:rFonts w:eastAsia="Arial Unicode MS"/>
          <w:b/>
          <w:noProof/>
        </w:rPr>
        <w:t>V</w:t>
      </w:r>
      <w:r w:rsidRPr="00892C5A">
        <w:rPr>
          <w:rFonts w:eastAsia="Arial Unicode MS"/>
          <w:b/>
          <w:noProof/>
        </w:rPr>
        <w:t>iew</w:t>
      </w:r>
      <w:r>
        <w:rPr>
          <w:rFonts w:eastAsia="Arial Unicode MS"/>
          <w:b/>
          <w:noProof/>
        </w:rPr>
        <w:t>s</w:t>
      </w:r>
      <w:r w:rsidRPr="00892C5A">
        <w:rPr>
          <w:rFonts w:eastAsia="Arial Unicode MS"/>
          <w:b/>
          <w:noProof/>
        </w:rPr>
        <w:t>:</w:t>
      </w:r>
      <w:r w:rsidRPr="00892C5A">
        <w:rPr>
          <w:rFonts w:eastAsia="Arial Unicode MS"/>
          <w:noProof/>
        </w:rPr>
        <w:t xml:space="preserve"> Views are the components that display the application's user interface (UI). Typically, this UI is created from the model data. An example would be an edit view of a Products table that displays text boxes, drop-down lists, and check boxes based on the current state of a Product object.</w:t>
      </w:r>
    </w:p>
    <w:p w:rsidR="00A94282" w:rsidRDefault="00A94282" w:rsidP="00A94282">
      <w:pPr>
        <w:pStyle w:val="ppBulletList"/>
        <w:rPr>
          <w:rFonts w:eastAsia="Arial Unicode MS"/>
          <w:noProof/>
        </w:rPr>
      </w:pPr>
      <w:r>
        <w:rPr>
          <w:rFonts w:eastAsia="Arial Unicode MS"/>
          <w:b/>
          <w:noProof/>
        </w:rPr>
        <w:t>C</w:t>
      </w:r>
      <w:r w:rsidRPr="00892C5A">
        <w:rPr>
          <w:rFonts w:eastAsia="Arial Unicode MS"/>
          <w:b/>
          <w:noProof/>
        </w:rPr>
        <w:t>ontroller</w:t>
      </w:r>
      <w:r>
        <w:rPr>
          <w:rFonts w:eastAsia="Arial Unicode MS"/>
          <w:b/>
          <w:noProof/>
        </w:rPr>
        <w:t>s</w:t>
      </w:r>
      <w:r w:rsidRPr="00892C5A">
        <w:rPr>
          <w:rFonts w:eastAsia="Arial Unicode MS"/>
          <w:b/>
          <w:noProof/>
        </w:rPr>
        <w:t>:</w:t>
      </w:r>
      <w:r>
        <w:rPr>
          <w:rFonts w:eastAsia="Arial Unicode MS"/>
          <w:noProof/>
        </w:rPr>
        <w:t xml:space="preserve"> </w:t>
      </w:r>
      <w:r w:rsidRPr="00892C5A">
        <w:rPr>
          <w:rFonts w:eastAsia="Arial Unicode MS"/>
          <w:noProof/>
        </w:rPr>
        <w:t xml:space="preserve">Controllers are the components that handle user interaction, manipulate the model, and ultimately select a view to render </w:t>
      </w:r>
      <w:r>
        <w:rPr>
          <w:rFonts w:eastAsia="Arial Unicode MS"/>
          <w:noProof/>
        </w:rPr>
        <w:t>the</w:t>
      </w:r>
      <w:r w:rsidRPr="00892C5A">
        <w:rPr>
          <w:rFonts w:eastAsia="Arial Unicode MS"/>
          <w:noProof/>
        </w:rPr>
        <w:t xml:space="preserve"> UI. In an MVC application, the view only displays information; the controller handles and responds to user input and interaction.</w:t>
      </w:r>
    </w:p>
    <w:p w:rsidR="00A94282" w:rsidRPr="00EB3372" w:rsidRDefault="00A94282" w:rsidP="00A94282">
      <w:pPr>
        <w:pStyle w:val="ppBodyText"/>
        <w:rPr>
          <w:rFonts w:eastAsia="Arial Unicode MS"/>
          <w:noProof/>
        </w:rPr>
      </w:pPr>
      <w:r w:rsidRPr="00EB3372">
        <w:rPr>
          <w:rFonts w:eastAsia="Arial Unicode MS"/>
          <w:noProof/>
        </w:rP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w:t>
      </w:r>
      <w:r>
        <w:rPr>
          <w:rFonts w:eastAsia="Arial Unicode MS"/>
          <w:noProof/>
        </w:rPr>
        <w:t>itional ASP.NET Web application, encouraging the use of test-driven development (TDD) for creating an applications.</w:t>
      </w:r>
    </w:p>
    <w:p w:rsidR="00A94282" w:rsidRDefault="00A94282" w:rsidP="00A94282">
      <w:pPr>
        <w:pStyle w:val="ppBodyText"/>
        <w:rPr>
          <w:rFonts w:eastAsia="Arial Unicode MS"/>
          <w:noProof/>
        </w:rPr>
      </w:pPr>
      <w:r>
        <w:rPr>
          <w:rFonts w:eastAsia="Arial Unicode MS"/>
          <w:noProof/>
        </w:rPr>
        <w:t>Then, t</w:t>
      </w:r>
      <w:r w:rsidRPr="00892C5A">
        <w:rPr>
          <w:rFonts w:eastAsia="Arial Unicode MS"/>
          <w:noProof/>
        </w:rPr>
        <w:t xml:space="preserve">he </w:t>
      </w:r>
      <w:r w:rsidRPr="00892C5A">
        <w:rPr>
          <w:rFonts w:eastAsia="Arial Unicode MS"/>
          <w:b/>
          <w:noProof/>
        </w:rPr>
        <w:t>ASP.NET MVC</w:t>
      </w:r>
      <w:r w:rsidRPr="00892C5A">
        <w:rPr>
          <w:rFonts w:eastAsia="Arial Unicode MS"/>
          <w:noProof/>
        </w:rPr>
        <w:t xml:space="preserve"> framework provides an alternative to the ASP.NET Web-forms pattern for creating MVC-based Web applications</w:t>
      </w:r>
      <w:r>
        <w:rPr>
          <w:rFonts w:eastAsia="Arial Unicode MS"/>
          <w:noProof/>
        </w:rPr>
        <w:t xml:space="preserve">. </w:t>
      </w:r>
      <w:r w:rsidRPr="00EB3372">
        <w:rPr>
          <w:rFonts w:eastAsia="Arial Unicode MS"/>
          <w:noProof/>
        </w:rPr>
        <w:t xml:space="preserve">The </w:t>
      </w:r>
      <w:r w:rsidRPr="001855D8">
        <w:rPr>
          <w:rFonts w:eastAsia="Arial Unicode MS"/>
          <w:b/>
          <w:noProof/>
        </w:rPr>
        <w:t>ASP.NET MVC</w:t>
      </w:r>
      <w:r w:rsidRPr="00EB3372">
        <w:rPr>
          <w:rFonts w:eastAsia="Arial Unicode MS"/>
          <w:noProof/>
        </w:rPr>
        <w:t xml:space="preserve"> framework is a lightweight, highly testable presentation framework that (as with Web-forms-based applications) is integrated with existing ASP.NET features, such as master pages and membership-based authentication.</w:t>
      </w:r>
    </w:p>
    <w:p w:rsidR="00A94282" w:rsidRDefault="00A94282" w:rsidP="00A94282">
      <w:pPr>
        <w:pStyle w:val="ppBodyText"/>
        <w:rPr>
          <w:rFonts w:eastAsia="Arial Unicode MS"/>
          <w:noProof/>
        </w:rPr>
      </w:pPr>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rsidR="00A94282" w:rsidRPr="00D54414" w:rsidRDefault="00A94282" w:rsidP="00A94282">
      <w:pPr>
        <w:pStyle w:val="Heading1"/>
        <w:rPr>
          <w:rFonts w:eastAsia="Arial Unicode MS"/>
          <w:noProof/>
        </w:rPr>
      </w:pPr>
      <w:r w:rsidRPr="00D54414">
        <w:rPr>
          <w:rFonts w:eastAsia="Arial Unicode MS"/>
          <w:noProof/>
        </w:rPr>
        <w:t>Objectives</w:t>
      </w:r>
    </w:p>
    <w:p w:rsidR="00A94282" w:rsidRPr="00B064A4" w:rsidRDefault="00A94282" w:rsidP="00A94282">
      <w:pPr>
        <w:pStyle w:val="ppBodyText"/>
        <w:rPr>
          <w:noProof/>
        </w:rPr>
      </w:pPr>
      <w:r w:rsidRPr="00B064A4">
        <w:rPr>
          <w:noProof/>
        </w:rPr>
        <w:t>In this Hands-On Lab, you will learn how to:</w:t>
      </w:r>
    </w:p>
    <w:p w:rsidR="00A94282" w:rsidRDefault="00A94282" w:rsidP="00A94282">
      <w:pPr>
        <w:pStyle w:val="ppBulletList"/>
        <w:rPr>
          <w:noProof/>
        </w:rPr>
      </w:pPr>
      <w:r>
        <w:rPr>
          <w:noProof/>
        </w:rPr>
        <w:t>Understand ASP.NET MVC framework</w:t>
      </w:r>
    </w:p>
    <w:p w:rsidR="00A94282" w:rsidRDefault="00A94282" w:rsidP="00A94282">
      <w:pPr>
        <w:pStyle w:val="ppBulletList"/>
        <w:rPr>
          <w:noProof/>
        </w:rPr>
      </w:pPr>
      <w:r w:rsidRPr="0081601E">
        <w:rPr>
          <w:noProof/>
        </w:rPr>
        <w:t>Create an</w:t>
      </w:r>
      <w:r>
        <w:rPr>
          <w:noProof/>
        </w:rPr>
        <w:t xml:space="preserve"> ASP.NET MVC application</w:t>
      </w:r>
    </w:p>
    <w:p w:rsidR="00A94282" w:rsidRDefault="00A94282" w:rsidP="00A94282">
      <w:pPr>
        <w:pStyle w:val="ppBulletList"/>
        <w:rPr>
          <w:noProof/>
        </w:rPr>
      </w:pPr>
      <w:r>
        <w:rPr>
          <w:noProof/>
        </w:rPr>
        <w:t xml:space="preserve">Perform </w:t>
      </w:r>
      <w:r w:rsidRPr="00616A3E">
        <w:rPr>
          <w:noProof/>
        </w:rPr>
        <w:t>Test</w:t>
      </w:r>
      <w:r>
        <w:rPr>
          <w:noProof/>
        </w:rPr>
        <w:t>ing</w:t>
      </w:r>
      <w:r w:rsidRPr="00616A3E">
        <w:rPr>
          <w:noProof/>
        </w:rPr>
        <w:t xml:space="preserve"> when crea</w:t>
      </w:r>
      <w:r>
        <w:rPr>
          <w:noProof/>
        </w:rPr>
        <w:t>ting an ASP.NET MVC application</w:t>
      </w:r>
    </w:p>
    <w:p w:rsidR="00A94282" w:rsidRPr="00D54414" w:rsidRDefault="00A94282" w:rsidP="00A94282">
      <w:pPr>
        <w:pStyle w:val="ppListEnd"/>
        <w:rPr>
          <w:noProof/>
        </w:rPr>
      </w:pPr>
    </w:p>
    <w:p w:rsidR="00A94282" w:rsidRPr="00D54414" w:rsidRDefault="00A94282" w:rsidP="00A94282">
      <w:pPr>
        <w:pStyle w:val="Heading1"/>
        <w:rPr>
          <w:noProof/>
        </w:rPr>
      </w:pPr>
      <w:bookmarkStart w:id="3" w:name="_Toc168302999"/>
      <w:bookmarkStart w:id="4" w:name="_Toc157870738"/>
      <w:r w:rsidRPr="00D54414">
        <w:rPr>
          <w:noProof/>
        </w:rPr>
        <w:lastRenderedPageBreak/>
        <w:t>System Requirements</w:t>
      </w:r>
      <w:bookmarkEnd w:id="3"/>
    </w:p>
    <w:p w:rsidR="00A94282" w:rsidRPr="000907CB" w:rsidRDefault="00A94282" w:rsidP="00A94282">
      <w:pPr>
        <w:pStyle w:val="ppBodyText"/>
        <w:rPr>
          <w:noProof/>
        </w:rPr>
      </w:pPr>
      <w:r w:rsidRPr="000907CB">
        <w:rPr>
          <w:noProof/>
        </w:rPr>
        <w:t>You must have the following items to complete this lab:</w:t>
      </w:r>
    </w:p>
    <w:p w:rsidR="00A94282" w:rsidRDefault="00A94282" w:rsidP="00A94282">
      <w:pPr>
        <w:pStyle w:val="ppBulletList"/>
        <w:rPr>
          <w:noProof/>
        </w:rPr>
      </w:pPr>
      <w:r w:rsidRPr="00F66EF1">
        <w:rPr>
          <w:noProof/>
        </w:rPr>
        <w:t>Microso</w:t>
      </w:r>
      <w:r>
        <w:rPr>
          <w:noProof/>
        </w:rPr>
        <w:t>ft Visual Studio 2008 SP1</w:t>
      </w:r>
    </w:p>
    <w:p w:rsidR="00A94282" w:rsidRDefault="00A94282" w:rsidP="00A94282">
      <w:pPr>
        <w:pStyle w:val="ppBulletList"/>
        <w:rPr>
          <w:noProof/>
        </w:rPr>
      </w:pPr>
      <w:r>
        <w:rPr>
          <w:noProof/>
        </w:rPr>
        <w:t xml:space="preserve">Microsoft </w:t>
      </w:r>
      <w:r w:rsidRPr="004B1FB6">
        <w:rPr>
          <w:noProof/>
        </w:rPr>
        <w:t>ASP.NET MVC 1.0</w:t>
      </w:r>
    </w:p>
    <w:p w:rsidR="00A94282" w:rsidRDefault="0085485C" w:rsidP="00A94282">
      <w:pPr>
        <w:pStyle w:val="ppBulletList"/>
        <w:rPr>
          <w:noProof/>
        </w:rPr>
      </w:pPr>
      <w:r>
        <w:rPr>
          <w:noProof/>
        </w:rPr>
        <w:t>Microsoft  SQL</w:t>
      </w:r>
      <w:r w:rsidRPr="000907CB">
        <w:rPr>
          <w:noProof/>
        </w:rPr>
        <w:t xml:space="preserve"> </w:t>
      </w:r>
      <w:r>
        <w:rPr>
          <w:noProof/>
        </w:rPr>
        <w:t xml:space="preserve">2005 or </w:t>
      </w:r>
      <w:r w:rsidR="00A94282">
        <w:rPr>
          <w:noProof/>
        </w:rPr>
        <w:t>Microsoft  SQL</w:t>
      </w:r>
      <w:r w:rsidR="00A94282" w:rsidRPr="000907CB">
        <w:rPr>
          <w:noProof/>
        </w:rPr>
        <w:t xml:space="preserve"> </w:t>
      </w:r>
      <w:r w:rsidR="00A94282">
        <w:rPr>
          <w:noProof/>
        </w:rPr>
        <w:t>2008</w:t>
      </w:r>
      <w:r>
        <w:rPr>
          <w:noProof/>
        </w:rPr>
        <w:t xml:space="preserve"> (</w:t>
      </w:r>
      <w:r w:rsidR="00D36674">
        <w:rPr>
          <w:noProof/>
        </w:rPr>
        <w:t xml:space="preserve">Express </w:t>
      </w:r>
      <w:r w:rsidR="00C00A70">
        <w:rPr>
          <w:noProof/>
        </w:rPr>
        <w:t>e</w:t>
      </w:r>
      <w:r w:rsidR="00D36674">
        <w:rPr>
          <w:noProof/>
        </w:rPr>
        <w:t>dition or above)</w:t>
      </w:r>
    </w:p>
    <w:p w:rsidR="00422C2B" w:rsidRDefault="00422C2B" w:rsidP="00422C2B">
      <w:pPr>
        <w:pStyle w:val="ppBulletList"/>
        <w:rPr>
          <w:noProof/>
        </w:rPr>
      </w:pPr>
      <w:r>
        <w:t>Adventure Works sample database</w:t>
      </w:r>
    </w:p>
    <w:p w:rsidR="00422C2B" w:rsidRDefault="00422C2B" w:rsidP="00422C2B">
      <w:pPr>
        <w:pStyle w:val="ppBulletListIndent"/>
        <w:ind w:left="1757" w:hanging="360"/>
        <w:rPr>
          <w:noProof/>
        </w:rPr>
      </w:pPr>
      <w:r>
        <w:rPr>
          <w:noProof/>
        </w:rPr>
        <w:t xml:space="preserve">For Microsoft SQL 2005: </w:t>
      </w:r>
      <w:hyperlink r:id="rId12" w:history="1">
        <w:r w:rsidRPr="00102191">
          <w:rPr>
            <w:rStyle w:val="Hyperlink"/>
            <w:rFonts w:cstheme="minorBidi"/>
            <w:noProof/>
          </w:rPr>
          <w:t>AdventureWorksLT.msi</w:t>
        </w:r>
      </w:hyperlink>
    </w:p>
    <w:p w:rsidR="00422C2B" w:rsidRDefault="00422C2B" w:rsidP="00422C2B">
      <w:pPr>
        <w:pStyle w:val="ppNoteIndent2"/>
        <w:rPr>
          <w:noProof/>
        </w:rPr>
      </w:pPr>
      <w:r w:rsidRPr="00102191">
        <w:rPr>
          <w:b/>
          <w:noProof/>
        </w:rPr>
        <w:t>Note</w:t>
      </w:r>
      <w:r w:rsidRPr="00102191">
        <w:rPr>
          <w:noProof/>
        </w:rPr>
        <w:t>:</w:t>
      </w:r>
      <w:r>
        <w:rPr>
          <w:noProof/>
        </w:rPr>
        <w:t xml:space="preserve"> The msi just copies the sample database files to your file system; you have to manually attach the database to the SQL Server. For more information, see</w:t>
      </w:r>
      <w:r w:rsidR="00505665">
        <w:rPr>
          <w:noProof/>
        </w:rPr>
        <w:t xml:space="preserve"> </w:t>
      </w:r>
      <w:hyperlink r:id="rId13" w:history="1">
        <w:r w:rsidRPr="00102191">
          <w:rPr>
            <w:rStyle w:val="Hyperlink"/>
            <w:rFonts w:cstheme="minorBidi"/>
            <w:noProof/>
          </w:rPr>
          <w:t>How to: Attach a Database (SQL Server Management Studio)</w:t>
        </w:r>
      </w:hyperlink>
      <w:r>
        <w:rPr>
          <w:noProof/>
        </w:rPr>
        <w:t>.</w:t>
      </w:r>
    </w:p>
    <w:p w:rsidR="00422C2B" w:rsidRDefault="00422C2B" w:rsidP="00422C2B">
      <w:pPr>
        <w:pStyle w:val="ppNoteIndent2"/>
        <w:rPr>
          <w:noProof/>
        </w:rPr>
      </w:pPr>
      <w:r w:rsidRPr="00102191">
        <w:rPr>
          <w:i/>
          <w:noProof/>
        </w:rPr>
        <w:t xml:space="preserve">Tip for </w:t>
      </w:r>
      <w:r>
        <w:rPr>
          <w:i/>
          <w:noProof/>
        </w:rPr>
        <w:t xml:space="preserve">Windows </w:t>
      </w:r>
      <w:r w:rsidRPr="00102191">
        <w:rPr>
          <w:i/>
          <w:noProof/>
        </w:rPr>
        <w:t>Vista Users</w:t>
      </w:r>
      <w:r>
        <w:rPr>
          <w:noProof/>
        </w:rPr>
        <w:t xml:space="preserve">: Consider installing the database files to other location than </w:t>
      </w:r>
      <w:r w:rsidRPr="00145B7C">
        <w:rPr>
          <w:noProof/>
        </w:rPr>
        <w:t>"</w:t>
      </w:r>
      <w:r>
        <w:rPr>
          <w:noProof/>
        </w:rPr>
        <w:t>C</w:t>
      </w:r>
      <w:r w:rsidRPr="00145B7C">
        <w:rPr>
          <w:noProof/>
        </w:rPr>
        <w:t>:\Program Files</w:t>
      </w:r>
      <w:r>
        <w:rPr>
          <w:noProof/>
        </w:rPr>
        <w:t>\</w:t>
      </w:r>
      <w:r w:rsidRPr="00145B7C">
        <w:rPr>
          <w:noProof/>
        </w:rPr>
        <w:t>"</w:t>
      </w:r>
      <w:r>
        <w:rPr>
          <w:noProof/>
        </w:rPr>
        <w:t xml:space="preserve">, as this </w:t>
      </w:r>
      <w:r w:rsidRPr="00145B7C">
        <w:rPr>
          <w:noProof/>
        </w:rPr>
        <w:t xml:space="preserve">this folder has extra security and you might not be able to save changes in project files as </w:t>
      </w:r>
      <w:r>
        <w:rPr>
          <w:noProof/>
        </w:rPr>
        <w:t>they</w:t>
      </w:r>
      <w:r w:rsidRPr="00145B7C">
        <w:rPr>
          <w:noProof/>
        </w:rPr>
        <w:t xml:space="preserve"> will be read-only.</w:t>
      </w:r>
    </w:p>
    <w:p w:rsidR="00AA094D" w:rsidRPr="00102191" w:rsidRDefault="00AA094D" w:rsidP="00AA094D">
      <w:pPr>
        <w:pStyle w:val="ppBodyTextIndent2"/>
        <w:rPr>
          <w:noProof/>
        </w:rPr>
      </w:pPr>
    </w:p>
    <w:p w:rsidR="00422C2B" w:rsidRDefault="00422C2B" w:rsidP="00422C2B">
      <w:pPr>
        <w:pStyle w:val="ppBulletListIndent"/>
        <w:ind w:left="1757" w:hanging="360"/>
        <w:rPr>
          <w:noProof/>
        </w:rPr>
      </w:pPr>
      <w:r>
        <w:t xml:space="preserve">For Microsoft SQL 2008: </w:t>
      </w:r>
      <w:hyperlink r:id="rId14" w:history="1">
        <w:r>
          <w:rPr>
            <w:rStyle w:val="Hyperlink"/>
            <w:rFonts w:cstheme="minorBidi"/>
          </w:rPr>
          <w:t>AdventureWorks 2008 sample databases</w:t>
        </w:r>
      </w:hyperlink>
      <w:r>
        <w:t xml:space="preserve"> </w:t>
      </w:r>
    </w:p>
    <w:p w:rsidR="00422C2B" w:rsidRDefault="00422C2B" w:rsidP="00422C2B">
      <w:pPr>
        <w:pStyle w:val="ppNoteIndent2"/>
        <w:rPr>
          <w:noProof/>
        </w:rPr>
      </w:pPr>
      <w:r w:rsidRPr="00C00A70">
        <w:rPr>
          <w:b/>
        </w:rPr>
        <w:t>Note:</w:t>
      </w:r>
      <w:r>
        <w:t xml:space="preserve"> The msi will automatically install all the sample databases in your SQL Server. However, you will only use </w:t>
      </w:r>
      <w:r w:rsidRPr="00C00A70">
        <w:rPr>
          <w:b/>
        </w:rPr>
        <w:t>AdventureWorksLT</w:t>
      </w:r>
      <w:r>
        <w:t xml:space="preserve"> DB.</w:t>
      </w:r>
    </w:p>
    <w:p w:rsidR="00C00A70" w:rsidRPr="000907CB" w:rsidRDefault="00C00A70" w:rsidP="00C00A70">
      <w:pPr>
        <w:pStyle w:val="ppBodyTextIndent3"/>
        <w:rPr>
          <w:noProof/>
        </w:rPr>
      </w:pPr>
    </w:p>
    <w:p w:rsidR="00A94282" w:rsidRPr="00D54414" w:rsidRDefault="00A94282" w:rsidP="00A94282">
      <w:pPr>
        <w:pStyle w:val="ppListEnd"/>
        <w:rPr>
          <w:noProof/>
        </w:rPr>
      </w:pPr>
    </w:p>
    <w:p w:rsidR="00A94282" w:rsidRDefault="00A94282" w:rsidP="00A94282">
      <w:pPr>
        <w:pStyle w:val="Heading1"/>
        <w:rPr>
          <w:noProof/>
        </w:rPr>
      </w:pPr>
      <w:r w:rsidRPr="00D54414">
        <w:rPr>
          <w:noProof/>
        </w:rPr>
        <w:t>Setup</w:t>
      </w:r>
    </w:p>
    <w:p w:rsidR="005C26DA" w:rsidRDefault="005C26DA" w:rsidP="005C26DA">
      <w:pPr>
        <w:pStyle w:val="ppBodyText"/>
        <w:rPr>
          <w:rFonts w:eastAsia="Times New Roman"/>
          <w:lang w:bidi="ar-SA"/>
        </w:rPr>
      </w:pPr>
      <w:r w:rsidRPr="00537E56">
        <w:rPr>
          <w:rFonts w:eastAsia="Times New Roman"/>
          <w:lang w:bidi="ar-SA"/>
        </w:rPr>
        <w:t xml:space="preserve">All the requisites for this lab are verified using the Dependency Checker. To </w:t>
      </w:r>
      <w:r>
        <w:rPr>
          <w:rFonts w:eastAsia="Times New Roman"/>
          <w:lang w:bidi="ar-SA"/>
        </w:rPr>
        <w:t>make sure that everything is correctly configured, follow these steps:</w:t>
      </w:r>
    </w:p>
    <w:p w:rsidR="005C26DA" w:rsidRPr="00C80217" w:rsidRDefault="005C26DA" w:rsidP="005C26DA">
      <w:pPr>
        <w:pStyle w:val="ppNote"/>
        <w:rPr>
          <w:rFonts w:eastAsia="Times New Roman"/>
          <w:b/>
          <w:lang w:bidi="ar-SA"/>
        </w:rPr>
      </w:pPr>
      <w:r w:rsidRPr="00C80217">
        <w:rPr>
          <w:rFonts w:eastAsia="Times New Roman"/>
          <w:b/>
          <w:lang w:bidi="ar-SA"/>
        </w:rPr>
        <w:t>Note:</w:t>
      </w:r>
      <w:r>
        <w:rPr>
          <w:rFonts w:eastAsia="Times New Roman"/>
          <w:lang w:bidi="ar-SA"/>
        </w:rPr>
        <w:t xml:space="preserve"> </w:t>
      </w:r>
      <w:r w:rsidRPr="005828C8">
        <w:rPr>
          <w:rFonts w:eastAsia="Times New Roman"/>
          <w:lang w:bidi="ar-SA"/>
        </w:rPr>
        <w:t xml:space="preserve">To perform the setup steps you need </w:t>
      </w:r>
      <w:r>
        <w:rPr>
          <w:rFonts w:eastAsia="Times New Roman"/>
          <w:lang w:bidi="ar-SA"/>
        </w:rPr>
        <w:t xml:space="preserve">to run the scripts in a command window with </w:t>
      </w:r>
      <w:r w:rsidRPr="005828C8">
        <w:rPr>
          <w:rFonts w:eastAsia="Times New Roman"/>
          <w:lang w:bidi="ar-SA"/>
        </w:rPr>
        <w:t>administrator privileges.</w:t>
      </w:r>
    </w:p>
    <w:p w:rsidR="005C26DA" w:rsidRPr="005828C8" w:rsidRDefault="005C26DA" w:rsidP="005C26DA">
      <w:pPr>
        <w:pStyle w:val="ppBodyText"/>
        <w:rPr>
          <w:rFonts w:eastAsia="Times New Roman"/>
          <w:lang w:bidi="ar-SA"/>
        </w:rPr>
      </w:pPr>
    </w:p>
    <w:p w:rsidR="005C26DA" w:rsidRDefault="005C26DA" w:rsidP="005C26DA">
      <w:pPr>
        <w:pStyle w:val="ppNumberList"/>
        <w:rPr>
          <w:rFonts w:eastAsia="Times New Roman"/>
          <w:lang w:bidi="ar-SA"/>
        </w:rPr>
      </w:pPr>
      <w:r>
        <w:rPr>
          <w:rFonts w:eastAsia="Times New Roman"/>
          <w:lang w:bidi="ar-SA"/>
        </w:rPr>
        <w:t xml:space="preserve">Run the Dependency checker for the Training Kit if you haven't done it previously. To do this, run the </w:t>
      </w:r>
      <w:r w:rsidRPr="00537E56">
        <w:rPr>
          <w:rFonts w:eastAsia="Times New Roman"/>
          <w:b/>
          <w:lang w:bidi="ar-SA"/>
        </w:rPr>
        <w:t>CheckDependencies.cmd</w:t>
      </w:r>
      <w:r>
        <w:rPr>
          <w:rFonts w:eastAsia="Times New Roman"/>
          <w:lang w:bidi="ar-SA"/>
        </w:rPr>
        <w:t xml:space="preserve"> script located under the </w:t>
      </w:r>
      <w:r w:rsidRPr="0078472F">
        <w:rPr>
          <w:b/>
          <w:noProof/>
        </w:rPr>
        <w:t>%</w:t>
      </w:r>
      <w:r w:rsidRPr="0078472F">
        <w:rPr>
          <w:b/>
        </w:rPr>
        <w:t>TrainingKitInstallationFolder%\Labs\</w:t>
      </w:r>
      <w:r w:rsidR="007F3B1E">
        <w:rPr>
          <w:b/>
        </w:rPr>
        <w:t>a</w:t>
      </w:r>
      <w:r w:rsidRPr="00084265">
        <w:rPr>
          <w:b/>
        </w:rPr>
        <w:t>spNetMvc</w:t>
      </w:r>
      <w:r>
        <w:rPr>
          <w:b/>
        </w:rPr>
        <w:t>\Setup</w:t>
      </w:r>
      <w:r>
        <w:t xml:space="preserve"> folder</w:t>
      </w:r>
      <w:r>
        <w:rPr>
          <w:rFonts w:eastAsia="Times New Roman"/>
          <w:lang w:bidi="ar-SA"/>
        </w:rPr>
        <w:t>. Install any pre-requisites that are missing (rescanning if necessary) and complete the wizard.</w:t>
      </w:r>
    </w:p>
    <w:p w:rsidR="005C26DA" w:rsidRPr="005828C8" w:rsidRDefault="005C26DA" w:rsidP="005C26DA">
      <w:pPr>
        <w:pStyle w:val="ppNoteIndent"/>
        <w:rPr>
          <w:noProof/>
        </w:rPr>
      </w:pPr>
      <w:r w:rsidRPr="00F66332">
        <w:rPr>
          <w:b/>
          <w:noProof/>
        </w:rPr>
        <w:t>Note:</w:t>
      </w:r>
      <w:r>
        <w:rPr>
          <w:noProof/>
        </w:rPr>
        <w:t xml:space="preserve"> </w:t>
      </w: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r>
        <w:rPr>
          <w:b/>
        </w:rPr>
        <w:t>CheckDependencies</w:t>
      </w:r>
      <w:r w:rsidRPr="00F66332">
        <w:rPr>
          <w:b/>
        </w:rPr>
        <w:t>.cmd</w:t>
      </w:r>
      <w:r w:rsidRPr="005828C8">
        <w:t xml:space="preserve"> file</w:t>
      </w:r>
      <w:r w:rsidRPr="005828C8">
        <w:rPr>
          <w:noProof/>
        </w:rPr>
        <w:t xml:space="preserve"> launches the Visual Studio installer file that installs the code snippets.</w:t>
      </w:r>
    </w:p>
    <w:p w:rsidR="00A94282" w:rsidRPr="006941DA" w:rsidRDefault="00A94282" w:rsidP="00A94282">
      <w:pPr>
        <w:pStyle w:val="ppListEnd"/>
        <w:rPr>
          <w:rFonts w:eastAsia="Times New Roman"/>
          <w:lang w:bidi="ar-SA"/>
        </w:rPr>
      </w:pPr>
    </w:p>
    <w:p w:rsidR="00A94282" w:rsidRPr="00D54414" w:rsidRDefault="00A94282" w:rsidP="00A94282">
      <w:pPr>
        <w:pStyle w:val="ppSection"/>
        <w:rPr>
          <w:noProof/>
        </w:rPr>
      </w:pPr>
      <w:r w:rsidRPr="00D54414">
        <w:rPr>
          <w:noProof/>
        </w:rPr>
        <w:t>Exercises</w:t>
      </w:r>
    </w:p>
    <w:p w:rsidR="00A94282" w:rsidRPr="00D54414" w:rsidRDefault="00A94282" w:rsidP="00A94282">
      <w:pPr>
        <w:pStyle w:val="ppBodyText"/>
        <w:rPr>
          <w:noProof/>
        </w:rPr>
      </w:pPr>
      <w:r w:rsidRPr="00D54414">
        <w:rPr>
          <w:noProof/>
        </w:rPr>
        <w:t>This Hands-On Lab is comprised by the following exercises:</w:t>
      </w:r>
    </w:p>
    <w:p w:rsidR="00A94282" w:rsidRDefault="00A94282" w:rsidP="00A94282">
      <w:pPr>
        <w:pStyle w:val="ppNumberList"/>
        <w:rPr>
          <w:noProof/>
        </w:rPr>
      </w:pPr>
      <w:r w:rsidRPr="00EB6676">
        <w:rPr>
          <w:noProof/>
        </w:rPr>
        <w:t>Creating an ASP.NET MVC Application</w:t>
      </w:r>
    </w:p>
    <w:p w:rsidR="00A94282" w:rsidRDefault="00A94282" w:rsidP="00A94282">
      <w:pPr>
        <w:pStyle w:val="ppNumberList"/>
        <w:rPr>
          <w:noProof/>
        </w:rPr>
      </w:pPr>
      <w:r w:rsidRPr="00EB6676">
        <w:rPr>
          <w:noProof/>
        </w:rPr>
        <w:t>Developing an ASP.NET MVC Application</w:t>
      </w:r>
    </w:p>
    <w:p w:rsidR="00A94282" w:rsidRPr="004414CB" w:rsidRDefault="00A94282" w:rsidP="00A94282">
      <w:pPr>
        <w:pStyle w:val="ppNumberList"/>
        <w:rPr>
          <w:noProof/>
        </w:rPr>
      </w:pPr>
      <w:r w:rsidRPr="00EB6676">
        <w:rPr>
          <w:noProof/>
        </w:rPr>
        <w:t>Testing an ASP.NET MVC Application</w:t>
      </w:r>
    </w:p>
    <w:p w:rsidR="00A94282" w:rsidRPr="00D54414" w:rsidRDefault="00A94282" w:rsidP="00A94282">
      <w:pPr>
        <w:pStyle w:val="ppListEnd"/>
        <w:rPr>
          <w:noProof/>
          <w:highlight w:val="yellow"/>
        </w:rPr>
      </w:pPr>
    </w:p>
    <w:p w:rsidR="00A94282" w:rsidRPr="00C52CDA" w:rsidRDefault="00A94282" w:rsidP="00A94282">
      <w:pPr>
        <w:pStyle w:val="ppBodyText"/>
        <w:rPr>
          <w:noProof/>
        </w:rPr>
      </w:pPr>
      <w:r w:rsidRPr="00C52CDA">
        <w:rPr>
          <w:noProof/>
        </w:rPr>
        <w:t xml:space="preserve">Estimated time to complete this lab: </w:t>
      </w:r>
      <w:r w:rsidRPr="00BB34F2">
        <w:rPr>
          <w:b/>
          <w:noProof/>
        </w:rPr>
        <w:t>9</w:t>
      </w:r>
      <w:r w:rsidRPr="00C52CDA">
        <w:rPr>
          <w:b/>
          <w:noProof/>
        </w:rPr>
        <w:t>0 minutes</w:t>
      </w:r>
      <w:r w:rsidRPr="00C52CDA">
        <w:rPr>
          <w:noProof/>
        </w:rPr>
        <w:t>.</w:t>
      </w:r>
    </w:p>
    <w:p w:rsidR="00D125F6" w:rsidRPr="00E2119F" w:rsidRDefault="00D125F6" w:rsidP="00D125F6">
      <w:pPr>
        <w:pStyle w:val="ppNote"/>
        <w:rPr>
          <w:rFonts w:eastAsia="Arial Unicode MS"/>
          <w:noProof/>
          <w:highlight w:val="yellow"/>
        </w:rPr>
      </w:pPr>
      <w:bookmarkStart w:id="5" w:name="_Toc166647553"/>
      <w:bookmarkStart w:id="6" w:name="_Toc172462715"/>
      <w:bookmarkStart w:id="7" w:name="_Toc182141329"/>
      <w:r w:rsidRPr="00434B9E">
        <w:rPr>
          <w:b/>
        </w:rPr>
        <w:t>Note:</w:t>
      </w:r>
      <w:r>
        <w:t xml:space="preserve"> Each exercise is accompanied by a starting solution. Some code sections are missing from these solutions, which will be completed through each exercise. Therefore the starting solutions will not work if you run them directly.</w:t>
      </w:r>
    </w:p>
    <w:p w:rsidR="00A94282" w:rsidRPr="000006AC" w:rsidRDefault="00D125F6" w:rsidP="00D125F6">
      <w:pPr>
        <w:pStyle w:val="ppNote"/>
        <w:rPr>
          <w:rFonts w:eastAsia="Arial Unicode MS"/>
          <w:noProof/>
          <w:highlight w:val="yellow"/>
        </w:rPr>
      </w:pPr>
      <w:r>
        <w:t xml:space="preserve">Inside each exercise you will also find an </w:t>
      </w:r>
      <w:r>
        <w:rPr>
          <w:b/>
          <w:bCs/>
        </w:rPr>
        <w:t>E</w:t>
      </w:r>
      <w:r w:rsidRPr="00434B9E">
        <w:rPr>
          <w:b/>
          <w:bCs/>
        </w:rPr>
        <w:t>nd</w:t>
      </w:r>
      <w:r>
        <w:t xml:space="preserve"> folder containing the resulting solution you should obtain after completing the exercises. You can use this solution as a guide if you need additional help working through the exercises.</w:t>
      </w:r>
    </w:p>
    <w:p w:rsidR="00A94282" w:rsidRDefault="00A94282" w:rsidP="00A94282">
      <w:pPr>
        <w:pStyle w:val="ppListEnd"/>
        <w:rPr>
          <w:noProof/>
        </w:rPr>
      </w:pPr>
    </w:p>
    <w:bookmarkEnd w:id="4"/>
    <w:bookmarkEnd w:id="5"/>
    <w:bookmarkEnd w:id="6"/>
    <w:bookmarkEnd w:id="7"/>
    <w:p w:rsidR="00A94282" w:rsidRDefault="00A94282" w:rsidP="00A94282">
      <w:pPr>
        <w:pStyle w:val="ppListEnd"/>
        <w:rPr>
          <w:rFonts w:eastAsia="Arial Unicode MS"/>
          <w:noProof/>
        </w:rPr>
      </w:pPr>
    </w:p>
    <w:p w:rsidR="00A94282" w:rsidRDefault="00A94282" w:rsidP="00A94282">
      <w:pPr>
        <w:spacing w:after="200"/>
        <w:rPr>
          <w:rFonts w:eastAsia="Arial Unicode MS"/>
          <w:noProof/>
        </w:rPr>
      </w:pPr>
      <w:r>
        <w:rPr>
          <w:rFonts w:eastAsia="Arial Unicode MS"/>
          <w:noProof/>
        </w:rPr>
        <w:br w:type="page"/>
      </w:r>
    </w:p>
    <w:sdt>
      <w:sdtPr>
        <w:rPr>
          <w:rFonts w:eastAsia="Arial Unicode MS"/>
          <w:noProof/>
        </w:rPr>
        <w:alias w:val="Topic"/>
        <w:tag w:val="9af0b484-1452-43e8-a27d-3e7d11d124bb"/>
        <w:id w:val="125003587"/>
        <w:placeholder>
          <w:docPart w:val="D731287F8CEA4C5290D947DBF19B789A"/>
        </w:placeholder>
        <w:text/>
      </w:sdtPr>
      <w:sdtContent>
        <w:bookmarkStart w:id="8" w:name="_Toc224707067" w:displacedByCustomXml="prev"/>
        <w:bookmarkStart w:id="9" w:name="_Toc223343085" w:displacedByCustomXml="prev"/>
        <w:p w:rsidR="00A94282" w:rsidRDefault="00A94282" w:rsidP="00A94282">
          <w:pPr>
            <w:pStyle w:val="ppTopic"/>
            <w:rPr>
              <w:rFonts w:eastAsia="Arial Unicode MS"/>
              <w:noProof/>
            </w:rPr>
          </w:pPr>
          <w:r>
            <w:rPr>
              <w:rFonts w:eastAsia="Arial Unicode MS"/>
              <w:noProof/>
            </w:rPr>
            <w:t>Exercise 1: Creating an ASP.NET MVC Application</w:t>
          </w:r>
        </w:p>
      </w:sdtContent>
    </w:sdt>
    <w:bookmarkEnd w:id="8" w:displacedByCustomXml="prev"/>
    <w:bookmarkEnd w:id="9" w:displacedByCustomXml="prev"/>
    <w:p w:rsidR="00A94282" w:rsidRDefault="00A94282" w:rsidP="00A94282">
      <w:pPr>
        <w:pStyle w:val="ListParagraph"/>
        <w:numPr>
          <w:ilvl w:val="0"/>
          <w:numId w:val="16"/>
        </w:numPr>
      </w:pPr>
      <w:r>
        <w:t xml:space="preserve">In this exercise you will learn how to create an ASP.NET MVC application in Visual Studio and introduce the default project structure and conventions. </w:t>
      </w:r>
    </w:p>
    <w:p w:rsidR="00A94282" w:rsidRPr="00E650C4" w:rsidRDefault="00A94282" w:rsidP="00A94282">
      <w:pPr>
        <w:pStyle w:val="ppBodyText"/>
        <w:rPr>
          <w:rFonts w:eastAsia="Times New Roman"/>
          <w:lang w:bidi="ar-SA"/>
        </w:rPr>
      </w:pPr>
      <w:r w:rsidRPr="00E650C4">
        <w:rPr>
          <w:rFonts w:eastAsia="Times New Roman"/>
          <w:lang w:bidi="ar-SA"/>
        </w:rPr>
        <w:t xml:space="preserve">The ASP.NET MVC framework separates the model, view, and controller components. The model component typically maintains state by persisting data in a database. The view component is selected by the controller and renders the appropriate UI. By default, the ASP.NET MVC framework uses the existing ASP.NET page (.aspx), master page (.master), and user control (.ascx) types for rendering to the browser. The controller component locates the appropriate action method in the controller, gets values to use as the action method's arguments, and handles any errors that might occur when the action method runs. It then renders the requested view. By default, each set of components is in a separate folder of an MVC Web application project. </w:t>
      </w:r>
    </w:p>
    <w:p w:rsidR="00A94282" w:rsidRPr="00A729AB" w:rsidRDefault="00A94282" w:rsidP="00A94282">
      <w:pPr>
        <w:pStyle w:val="ppProcedureStart"/>
        <w:rPr>
          <w:noProof/>
        </w:rPr>
      </w:pPr>
      <w:bookmarkStart w:id="10" w:name="_Task_1_–"/>
      <w:bookmarkStart w:id="11" w:name="_Toc182141331"/>
      <w:bookmarkStart w:id="12" w:name="_Toc223343086"/>
      <w:bookmarkStart w:id="13" w:name="_Toc224707068"/>
      <w:bookmarkEnd w:id="10"/>
      <w:r w:rsidRPr="00A729AB">
        <w:rPr>
          <w:noProof/>
        </w:rPr>
        <w:t xml:space="preserve">Task 1 – </w:t>
      </w:r>
      <w:bookmarkEnd w:id="11"/>
      <w:r>
        <w:rPr>
          <w:noProof/>
        </w:rPr>
        <w:t>Creating</w:t>
      </w:r>
      <w:r w:rsidRPr="00A729AB">
        <w:rPr>
          <w:noProof/>
        </w:rPr>
        <w:t xml:space="preserve"> </w:t>
      </w:r>
      <w:r>
        <w:rPr>
          <w:noProof/>
        </w:rPr>
        <w:t>an ASP.NET MVC Web Application P</w:t>
      </w:r>
      <w:r w:rsidRPr="00A729AB">
        <w:rPr>
          <w:noProof/>
        </w:rPr>
        <w:t>roject</w:t>
      </w:r>
      <w:bookmarkEnd w:id="12"/>
      <w:bookmarkEnd w:id="13"/>
    </w:p>
    <w:p w:rsidR="00A94282" w:rsidRPr="00AB0945" w:rsidRDefault="00A94282" w:rsidP="00A94282">
      <w:pPr>
        <w:pStyle w:val="ppBodyText"/>
        <w:rPr>
          <w:b/>
        </w:rPr>
      </w:pPr>
      <w:r w:rsidRPr="00AB0945">
        <w:t xml:space="preserve">In this task you will create </w:t>
      </w:r>
      <w:r>
        <w:t xml:space="preserve">and configure </w:t>
      </w:r>
      <w:r w:rsidRPr="00AB0945">
        <w:t xml:space="preserve">an empty ASP.NET MVC application project </w:t>
      </w:r>
      <w:r>
        <w:t>using the MVC Visual Studio t</w:t>
      </w:r>
      <w:r w:rsidRPr="00AB0945">
        <w:t>emplate.</w:t>
      </w:r>
    </w:p>
    <w:p w:rsidR="00A94282" w:rsidRPr="00A729AB" w:rsidRDefault="00A94282" w:rsidP="00A94282">
      <w:pPr>
        <w:pStyle w:val="ppNumberList"/>
        <w:rPr>
          <w:rFonts w:eastAsia="Arial Unicode MS"/>
          <w:noProof/>
        </w:rPr>
      </w:pPr>
      <w:r w:rsidRPr="00A729AB">
        <w:t xml:space="preserve">Open Microsoft Visual Studio 2008 from </w:t>
      </w:r>
      <w:r w:rsidRPr="00A729AB">
        <w:rPr>
          <w:b/>
        </w:rPr>
        <w:t>Start</w:t>
      </w:r>
      <w:r w:rsidRPr="00A729AB">
        <w:t xml:space="preserve"> | </w:t>
      </w:r>
      <w:r w:rsidRPr="00A729AB">
        <w:rPr>
          <w:b/>
        </w:rPr>
        <w:t>All Programs</w:t>
      </w:r>
      <w:r w:rsidRPr="00A729AB">
        <w:t xml:space="preserve"> | </w:t>
      </w:r>
      <w:r w:rsidRPr="00A729AB">
        <w:rPr>
          <w:b/>
        </w:rPr>
        <w:t>Microsoft Visual Studio 2008</w:t>
      </w:r>
      <w:r w:rsidRPr="00A729AB">
        <w:t xml:space="preserve"> | </w:t>
      </w:r>
      <w:r w:rsidRPr="00A729AB">
        <w:rPr>
          <w:b/>
        </w:rPr>
        <w:t>Microsoft Visual Studio 2008</w:t>
      </w:r>
      <w:r w:rsidRPr="00A729AB">
        <w:t xml:space="preserve">. </w:t>
      </w:r>
    </w:p>
    <w:p w:rsidR="00A94282" w:rsidRDefault="00A94282" w:rsidP="00A94282">
      <w:pPr>
        <w:pStyle w:val="ppNumberList"/>
        <w:rPr>
          <w:rFonts w:eastAsia="Times New Roman"/>
          <w:lang w:bidi="ar-SA"/>
        </w:rPr>
      </w:pPr>
      <w:r w:rsidRPr="00A729AB">
        <w:rPr>
          <w:rFonts w:eastAsia="Times New Roman"/>
          <w:lang w:bidi="ar-SA"/>
        </w:rPr>
        <w:t xml:space="preserve">On the </w:t>
      </w:r>
      <w:r w:rsidRPr="00A729AB">
        <w:rPr>
          <w:rFonts w:eastAsia="Times New Roman"/>
          <w:b/>
          <w:bCs/>
          <w:lang w:bidi="ar-SA"/>
        </w:rPr>
        <w:t>File</w:t>
      </w:r>
      <w:r w:rsidRPr="00A729AB">
        <w:rPr>
          <w:rFonts w:eastAsia="Times New Roman"/>
          <w:lang w:bidi="ar-SA"/>
        </w:rPr>
        <w:t xml:space="preserve"> menu, point to </w:t>
      </w:r>
      <w:r w:rsidRPr="00A729AB">
        <w:rPr>
          <w:rFonts w:eastAsia="Times New Roman"/>
          <w:b/>
          <w:bCs/>
          <w:lang w:bidi="ar-SA"/>
        </w:rPr>
        <w:t>New</w:t>
      </w:r>
      <w:r w:rsidRPr="00A729AB">
        <w:rPr>
          <w:rFonts w:eastAsia="Times New Roman"/>
          <w:lang w:bidi="ar-SA"/>
        </w:rPr>
        <w:t xml:space="preserve">, and click </w:t>
      </w:r>
      <w:r w:rsidRPr="00A729AB">
        <w:rPr>
          <w:rFonts w:eastAsia="Times New Roman"/>
          <w:b/>
          <w:bCs/>
          <w:lang w:bidi="ar-SA"/>
        </w:rPr>
        <w:t>Project</w:t>
      </w:r>
      <w:r w:rsidRPr="00A729AB">
        <w:rPr>
          <w:rFonts w:eastAsia="Times New Roman"/>
          <w:lang w:bidi="ar-SA"/>
        </w:rPr>
        <w:t xml:space="preserve">. </w:t>
      </w:r>
      <w:r>
        <w:rPr>
          <w:rFonts w:eastAsia="Times New Roman"/>
          <w:lang w:bidi="ar-SA"/>
        </w:rPr>
        <w:t xml:space="preserve"> </w:t>
      </w:r>
    </w:p>
    <w:p w:rsidR="00A94282" w:rsidRDefault="00A94282" w:rsidP="00A94282">
      <w:pPr>
        <w:pStyle w:val="ppNumberList"/>
      </w:pPr>
      <w:r w:rsidRPr="00A729AB">
        <w:rPr>
          <w:rFonts w:eastAsia="Times New Roman"/>
          <w:lang w:bidi="ar-SA"/>
        </w:rPr>
        <w:t xml:space="preserve">In the </w:t>
      </w:r>
      <w:r w:rsidRPr="00A729AB">
        <w:rPr>
          <w:rFonts w:eastAsia="Times New Roman"/>
          <w:b/>
          <w:bCs/>
          <w:lang w:bidi="ar-SA"/>
        </w:rPr>
        <w:t>New Project</w:t>
      </w:r>
      <w:r w:rsidRPr="00A729AB">
        <w:rPr>
          <w:rFonts w:eastAsia="Times New Roman"/>
          <w:lang w:bidi="ar-SA"/>
        </w:rPr>
        <w:t xml:space="preserve"> dialog box </w:t>
      </w:r>
      <w:r>
        <w:t>m</w:t>
      </w:r>
      <w:r w:rsidRPr="00A729AB">
        <w:t xml:space="preserve">ake sure that </w:t>
      </w:r>
      <w:r w:rsidRPr="00A729AB">
        <w:rPr>
          <w:b/>
        </w:rPr>
        <w:t xml:space="preserve">.NET Framework 3.5 </w:t>
      </w:r>
      <w:r w:rsidRPr="00A729AB">
        <w:t>is selected</w:t>
      </w:r>
      <w:r w:rsidRPr="00A729AB">
        <w:rPr>
          <w:rFonts w:eastAsia="Times New Roman"/>
          <w:lang w:bidi="ar-SA"/>
        </w:rPr>
        <w:t xml:space="preserve"> </w:t>
      </w:r>
      <w:r>
        <w:rPr>
          <w:rFonts w:eastAsia="Times New Roman"/>
          <w:lang w:bidi="ar-SA"/>
        </w:rPr>
        <w:t xml:space="preserve">and </w:t>
      </w:r>
      <w:r w:rsidRPr="00A729AB">
        <w:rPr>
          <w:rFonts w:eastAsia="Times New Roman"/>
          <w:lang w:bidi="ar-SA"/>
        </w:rPr>
        <w:t xml:space="preserve">select the </w:t>
      </w:r>
      <w:r w:rsidRPr="00A729AB">
        <w:rPr>
          <w:rFonts w:eastAsia="Times New Roman"/>
          <w:b/>
          <w:bCs/>
          <w:lang w:bidi="ar-SA"/>
        </w:rPr>
        <w:t>Visual C# | ASP.NET MVC Web Application</w:t>
      </w:r>
      <w:r w:rsidRPr="00A729AB">
        <w:rPr>
          <w:rFonts w:eastAsia="Times New Roman"/>
          <w:lang w:bidi="ar-SA"/>
        </w:rPr>
        <w:t xml:space="preserve"> project type</w:t>
      </w:r>
      <w:r>
        <w:rPr>
          <w:rFonts w:eastAsia="Times New Roman"/>
          <w:lang w:bidi="ar-SA"/>
        </w:rPr>
        <w:t xml:space="preserve">. </w:t>
      </w:r>
      <w:r w:rsidRPr="00A729AB">
        <w:t xml:space="preserve">You may set the location to </w:t>
      </w:r>
      <w:r>
        <w:rPr>
          <w:b/>
        </w:rPr>
        <w:t>AspNet</w:t>
      </w:r>
      <w:r w:rsidRPr="00A729AB">
        <w:rPr>
          <w:b/>
        </w:rPr>
        <w:t>Mvc\Ex01-CreatingMvcApp\begin</w:t>
      </w:r>
      <w:r>
        <w:rPr>
          <w:b/>
        </w:rPr>
        <w:t xml:space="preserve"> </w:t>
      </w:r>
      <w:r w:rsidRPr="00A729AB">
        <w:t>which is the provided folder.</w:t>
      </w:r>
    </w:p>
    <w:p w:rsidR="00A94282" w:rsidRPr="00A729AB" w:rsidRDefault="00A94282" w:rsidP="00A94282">
      <w:pPr>
        <w:pStyle w:val="ppNumberList"/>
        <w:tabs>
          <w:tab w:val="clear" w:pos="1037"/>
          <w:tab w:val="clear" w:pos="1440"/>
        </w:tabs>
      </w:pPr>
      <w:r w:rsidRPr="00A729AB">
        <w:t xml:space="preserve">Change the </w:t>
      </w:r>
      <w:r w:rsidRPr="00A729AB">
        <w:rPr>
          <w:b/>
        </w:rPr>
        <w:t>Name</w:t>
      </w:r>
      <w:r w:rsidRPr="00A729AB">
        <w:t xml:space="preserve"> to </w:t>
      </w:r>
      <w:r>
        <w:rPr>
          <w:b/>
        </w:rPr>
        <w:t>Mvc</w:t>
      </w:r>
      <w:r w:rsidRPr="00A729AB">
        <w:rPr>
          <w:b/>
        </w:rPr>
        <w:t>SampleApp</w:t>
      </w:r>
      <w:r w:rsidRPr="00A729AB">
        <w:t xml:space="preserve"> and click </w:t>
      </w:r>
      <w:r w:rsidRPr="00A729AB">
        <w:rPr>
          <w:b/>
        </w:rPr>
        <w:t>OK</w:t>
      </w:r>
      <w:r w:rsidRPr="00A729AB">
        <w:t>.</w:t>
      </w:r>
    </w:p>
    <w:p w:rsidR="00A94282" w:rsidRPr="00DE7740" w:rsidRDefault="0055711A" w:rsidP="00A94282">
      <w:pPr>
        <w:pStyle w:val="ppFigureIndent"/>
        <w:rPr>
          <w:highlight w:val="yellow"/>
        </w:rPr>
      </w:pPr>
      <w:r>
        <w:rPr>
          <w:noProof/>
          <w:lang w:bidi="ar-SA"/>
        </w:rPr>
        <w:lastRenderedPageBreak/>
        <w:drawing>
          <wp:inline distT="0" distB="0" distL="0" distR="0">
            <wp:extent cx="5486400" cy="38862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5486400" cy="3886200"/>
                    </a:xfrm>
                    <a:prstGeom prst="rect">
                      <a:avLst/>
                    </a:prstGeom>
                    <a:noFill/>
                    <a:ln w="9525">
                      <a:noFill/>
                      <a:miter lim="800000"/>
                      <a:headEnd/>
                      <a:tailEnd/>
                    </a:ln>
                  </pic:spPr>
                </pic:pic>
              </a:graphicData>
            </a:graphic>
          </wp:inline>
        </w:drawing>
      </w:r>
    </w:p>
    <w:p w:rsidR="00A94282" w:rsidRPr="0025338C" w:rsidRDefault="00A94282" w:rsidP="00A94282">
      <w:pPr>
        <w:pStyle w:val="ppFigureNumberIndent"/>
      </w:pPr>
      <w:r w:rsidRPr="0025338C">
        <w:t xml:space="preserve">Figure </w:t>
      </w:r>
      <w:fldSimple w:instr=" SEQ Figure \* ARABIC ">
        <w:r w:rsidR="00760697">
          <w:rPr>
            <w:noProof/>
          </w:rPr>
          <w:t>1</w:t>
        </w:r>
      </w:fldSimple>
    </w:p>
    <w:p w:rsidR="00A94282" w:rsidRDefault="00A94282" w:rsidP="00A94282">
      <w:pPr>
        <w:pStyle w:val="ppFigureCaptionIndent"/>
      </w:pPr>
      <w:r>
        <w:t>Create N</w:t>
      </w:r>
      <w:r w:rsidRPr="0025338C">
        <w:t xml:space="preserve">ew </w:t>
      </w:r>
      <w:r>
        <w:t>P</w:t>
      </w:r>
      <w:r w:rsidRPr="0025338C">
        <w:t xml:space="preserve">roject </w:t>
      </w:r>
      <w:r>
        <w:t>D</w:t>
      </w:r>
      <w:r w:rsidRPr="0025338C">
        <w:t>ialog</w:t>
      </w:r>
      <w:r>
        <w:t xml:space="preserve"> Box</w:t>
      </w:r>
    </w:p>
    <w:p w:rsidR="00A94282" w:rsidRPr="00F66EF1" w:rsidRDefault="00A94282" w:rsidP="00A94282">
      <w:pPr>
        <w:pStyle w:val="ppBodyTextIndent"/>
      </w:pPr>
    </w:p>
    <w:p w:rsidR="00A94282" w:rsidRDefault="00A94282" w:rsidP="00A94282">
      <w:pPr>
        <w:pStyle w:val="ppBodyTextIndent"/>
        <w:numPr>
          <w:ilvl w:val="0"/>
          <w:numId w:val="49"/>
        </w:numPr>
      </w:pPr>
      <w:r>
        <w:t xml:space="preserve">After selecting the </w:t>
      </w:r>
      <w:r w:rsidRPr="006D7887">
        <w:rPr>
          <w:b/>
        </w:rPr>
        <w:t>OK</w:t>
      </w:r>
      <w:r>
        <w:t xml:space="preserve"> button, you’ll be asked whether you’d like to create a test project as well. Select </w:t>
      </w:r>
      <w:r w:rsidRPr="007553D5">
        <w:rPr>
          <w:b/>
        </w:rPr>
        <w:t>Yes</w:t>
      </w:r>
      <w:r>
        <w:t xml:space="preserve">, enter </w:t>
      </w:r>
      <w:r w:rsidRPr="00E63B03">
        <w:rPr>
          <w:b/>
        </w:rPr>
        <w:t>MvcSampleApp</w:t>
      </w:r>
      <w:r>
        <w:rPr>
          <w:b/>
        </w:rPr>
        <w:t>.</w:t>
      </w:r>
      <w:r w:rsidRPr="00E63B03">
        <w:rPr>
          <w:b/>
        </w:rPr>
        <w:t>Test</w:t>
      </w:r>
      <w:r>
        <w:t xml:space="preserve"> as the name of the project, and then click </w:t>
      </w:r>
      <w:r w:rsidRPr="006D7887">
        <w:rPr>
          <w:b/>
        </w:rPr>
        <w:t>OK</w:t>
      </w:r>
      <w:r>
        <w:t>.</w:t>
      </w:r>
    </w:p>
    <w:p w:rsidR="00A94282" w:rsidRPr="004F7CBC" w:rsidRDefault="00A94282" w:rsidP="00A94282">
      <w:pPr>
        <w:pStyle w:val="ppNoteIndent"/>
        <w:rPr>
          <w:b/>
        </w:rPr>
      </w:pPr>
      <w:r w:rsidRPr="001E5013">
        <w:rPr>
          <w:b/>
        </w:rPr>
        <w:t xml:space="preserve">Note: </w:t>
      </w:r>
      <w:r w:rsidRPr="001E5013">
        <w:t>When you create a new MVC Web application, Visual Studio gives you the option to create two projects at the same time. The first project is a Web project where you can implement your application. The second project is a testing project where you can write unit tests for your MVC components.</w:t>
      </w:r>
    </w:p>
    <w:p w:rsidR="00A94282" w:rsidRPr="001E5013" w:rsidRDefault="00A94282" w:rsidP="00A94282">
      <w:pPr>
        <w:pStyle w:val="ppBodyTextIndent"/>
      </w:pPr>
    </w:p>
    <w:p w:rsidR="00A94282" w:rsidRDefault="00A94282" w:rsidP="00A94282">
      <w:pPr>
        <w:pStyle w:val="ppFigureIndent"/>
      </w:pPr>
      <w:r>
        <w:rPr>
          <w:noProof/>
          <w:lang w:bidi="ar-SA"/>
        </w:rPr>
        <w:lastRenderedPageBreak/>
        <w:drawing>
          <wp:inline distT="0" distB="0" distL="0" distR="0">
            <wp:extent cx="5219700" cy="3457575"/>
            <wp:effectExtent l="19050" t="0" r="0" b="0"/>
            <wp:docPr id="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srcRect/>
                    <a:stretch>
                      <a:fillRect/>
                    </a:stretch>
                  </pic:blipFill>
                  <pic:spPr bwMode="auto">
                    <a:xfrm>
                      <a:off x="0" y="0"/>
                      <a:ext cx="5219700" cy="3457575"/>
                    </a:xfrm>
                    <a:prstGeom prst="rect">
                      <a:avLst/>
                    </a:prstGeom>
                    <a:noFill/>
                    <a:ln w="9525">
                      <a:noFill/>
                      <a:miter lim="800000"/>
                      <a:headEnd/>
                      <a:tailEnd/>
                    </a:ln>
                  </pic:spPr>
                </pic:pic>
              </a:graphicData>
            </a:graphic>
          </wp:inline>
        </w:drawing>
      </w:r>
    </w:p>
    <w:p w:rsidR="00A94282" w:rsidRPr="0025338C" w:rsidRDefault="00A94282" w:rsidP="00A94282">
      <w:pPr>
        <w:pStyle w:val="ppFigureNumberIndent"/>
      </w:pPr>
      <w:r w:rsidRPr="0025338C">
        <w:t xml:space="preserve">Figure </w:t>
      </w:r>
      <w:fldSimple w:instr=" SEQ Figure \* ARABIC ">
        <w:r w:rsidR="00760697">
          <w:rPr>
            <w:noProof/>
          </w:rPr>
          <w:t>2</w:t>
        </w:r>
      </w:fldSimple>
    </w:p>
    <w:p w:rsidR="00A94282" w:rsidRDefault="00A94282" w:rsidP="00A94282">
      <w:pPr>
        <w:pStyle w:val="ppFigureCaptionIndent"/>
      </w:pPr>
      <w:r>
        <w:t>Create Unit Tests</w:t>
      </w:r>
      <w:r w:rsidRPr="0025338C">
        <w:t xml:space="preserve"> </w:t>
      </w:r>
      <w:r>
        <w:t>D</w:t>
      </w:r>
      <w:r w:rsidRPr="0025338C">
        <w:t>ialog</w:t>
      </w:r>
      <w:r>
        <w:t xml:space="preserve"> Box</w:t>
      </w:r>
    </w:p>
    <w:p w:rsidR="00A94282" w:rsidRPr="00AE6200" w:rsidRDefault="00A94282" w:rsidP="00A94282">
      <w:pPr>
        <w:pStyle w:val="ppBodyTextIndent"/>
      </w:pPr>
    </w:p>
    <w:p w:rsidR="00A94282" w:rsidRDefault="00A94282" w:rsidP="00A94282">
      <w:pPr>
        <w:pStyle w:val="ppNoteIndent"/>
      </w:pPr>
      <w:r w:rsidRPr="00F72879">
        <w:rPr>
          <w:b/>
        </w:rPr>
        <w:t>Note:</w:t>
      </w:r>
      <w:r>
        <w:t xml:space="preserve"> The </w:t>
      </w:r>
      <w:r w:rsidRPr="00CA3D18">
        <w:rPr>
          <w:b/>
        </w:rPr>
        <w:t>Test framework</w:t>
      </w:r>
      <w:r>
        <w:rPr>
          <w:b/>
        </w:rPr>
        <w:t xml:space="preserve"> </w:t>
      </w:r>
      <w:r>
        <w:t xml:space="preserve">drop-down list on the test project dialog window currently only has an option for </w:t>
      </w:r>
      <w:r w:rsidRPr="00CA3D18">
        <w:rPr>
          <w:b/>
        </w:rPr>
        <w:t>Visual Studio Unit Test</w:t>
      </w:r>
      <w:r>
        <w:t>. This list is extensible and will include other testing framework options when they’re installed on your machine. This will enable you to easily begin writing unit tests against your ASP.NET MVC application using your favorite unit testing framework.</w:t>
      </w:r>
    </w:p>
    <w:p w:rsidR="00A94282" w:rsidRPr="003E2D74" w:rsidRDefault="00A94282" w:rsidP="00A94282">
      <w:pPr>
        <w:pStyle w:val="ppBodyTextIndent"/>
      </w:pPr>
    </w:p>
    <w:p w:rsidR="00A94282" w:rsidRPr="0092305F" w:rsidRDefault="00A94282" w:rsidP="00A94282">
      <w:pPr>
        <w:pStyle w:val="ppNumberList"/>
      </w:pPr>
      <w:r w:rsidRPr="0092305F">
        <w:t xml:space="preserve">Configure the web site to use port 50000. </w:t>
      </w:r>
      <w:r>
        <w:t>This step is needed for consistency with the end solution provided.</w:t>
      </w:r>
    </w:p>
    <w:p w:rsidR="00A94282" w:rsidRPr="0092305F" w:rsidRDefault="00A94282" w:rsidP="00A94282">
      <w:pPr>
        <w:pStyle w:val="ppNumberListIndent"/>
        <w:ind w:left="1757"/>
      </w:pPr>
      <w:r w:rsidRPr="0092305F">
        <w:t xml:space="preserve">To do this, in </w:t>
      </w:r>
      <w:r w:rsidRPr="0092305F">
        <w:rPr>
          <w:b/>
        </w:rPr>
        <w:t>Solution Explorer</w:t>
      </w:r>
      <w:r w:rsidRPr="0092305F">
        <w:t xml:space="preserve">, right-click </w:t>
      </w:r>
      <w:r>
        <w:rPr>
          <w:b/>
        </w:rPr>
        <w:t>MvcSampleApp</w:t>
      </w:r>
      <w:r w:rsidRPr="0092305F">
        <w:t xml:space="preserve"> project and in the context menu select </w:t>
      </w:r>
      <w:r w:rsidRPr="0092305F">
        <w:rPr>
          <w:b/>
        </w:rPr>
        <w:t>Properties</w:t>
      </w:r>
      <w:r w:rsidRPr="0092305F">
        <w:t xml:space="preserve">. </w:t>
      </w:r>
    </w:p>
    <w:p w:rsidR="00A94282" w:rsidRPr="0092305F" w:rsidRDefault="00A94282" w:rsidP="00A94282">
      <w:pPr>
        <w:pStyle w:val="ppNumberListIndent"/>
        <w:ind w:left="1757"/>
      </w:pPr>
      <w:r w:rsidRPr="0092305F">
        <w:t xml:space="preserve">In the </w:t>
      </w:r>
      <w:r w:rsidRPr="0092305F">
        <w:rPr>
          <w:b/>
        </w:rPr>
        <w:t>Propert</w:t>
      </w:r>
      <w:r>
        <w:rPr>
          <w:b/>
        </w:rPr>
        <w:t>y</w:t>
      </w:r>
      <w:r w:rsidRPr="0092305F">
        <w:t xml:space="preserve"> page</w:t>
      </w:r>
      <w:r>
        <w:t>s</w:t>
      </w:r>
      <w:r w:rsidRPr="0092305F">
        <w:t xml:space="preserve"> open the </w:t>
      </w:r>
      <w:r w:rsidRPr="0092305F">
        <w:rPr>
          <w:b/>
        </w:rPr>
        <w:t>Web</w:t>
      </w:r>
      <w:r w:rsidRPr="0092305F">
        <w:t xml:space="preserve"> tab.</w:t>
      </w:r>
    </w:p>
    <w:p w:rsidR="00A94282" w:rsidRPr="0092305F" w:rsidRDefault="00A94282" w:rsidP="00A94282">
      <w:pPr>
        <w:pStyle w:val="ppNumberListIndent"/>
        <w:ind w:left="1757"/>
      </w:pPr>
      <w:r w:rsidRPr="0092305F">
        <w:t xml:space="preserve">In the </w:t>
      </w:r>
      <w:r w:rsidRPr="0092305F">
        <w:rPr>
          <w:b/>
        </w:rPr>
        <w:t>Server</w:t>
      </w:r>
      <w:r>
        <w:rPr>
          <w:b/>
        </w:rPr>
        <w:t>s</w:t>
      </w:r>
      <w:r w:rsidRPr="0092305F">
        <w:t xml:space="preserve"> section select </w:t>
      </w:r>
      <w:r w:rsidRPr="0092305F">
        <w:rPr>
          <w:b/>
        </w:rPr>
        <w:t>Specific Port</w:t>
      </w:r>
      <w:r w:rsidRPr="0092305F">
        <w:t>.</w:t>
      </w:r>
    </w:p>
    <w:p w:rsidR="00A94282" w:rsidRPr="0092305F" w:rsidRDefault="00A94282" w:rsidP="00A94282">
      <w:pPr>
        <w:pStyle w:val="ppNumberListIndent"/>
        <w:ind w:left="1757"/>
      </w:pPr>
      <w:r w:rsidRPr="0092305F">
        <w:t xml:space="preserve">Set the port number to </w:t>
      </w:r>
      <w:r w:rsidRPr="0092305F">
        <w:rPr>
          <w:b/>
        </w:rPr>
        <w:t>50000</w:t>
      </w:r>
      <w:r w:rsidRPr="0092305F">
        <w:t>.</w:t>
      </w:r>
    </w:p>
    <w:p w:rsidR="00A94282" w:rsidRPr="0092305F" w:rsidRDefault="00A94282" w:rsidP="00A94282">
      <w:pPr>
        <w:pStyle w:val="ppNumberListIndent"/>
        <w:ind w:left="1757"/>
      </w:pPr>
      <w:r>
        <w:t>Press</w:t>
      </w:r>
      <w:r w:rsidRPr="0092305F">
        <w:t xml:space="preserve"> </w:t>
      </w:r>
      <w:r w:rsidRPr="0092305F">
        <w:rPr>
          <w:b/>
        </w:rPr>
        <w:t>Ctrl</w:t>
      </w:r>
      <w:r w:rsidRPr="0092305F">
        <w:t xml:space="preserve"> + </w:t>
      </w:r>
      <w:r w:rsidRPr="0092305F">
        <w:rPr>
          <w:b/>
        </w:rPr>
        <w:t>S</w:t>
      </w:r>
      <w:r w:rsidRPr="0092305F">
        <w:t xml:space="preserve"> to save changes.</w:t>
      </w:r>
    </w:p>
    <w:p w:rsidR="00A94282" w:rsidRPr="0092305F" w:rsidRDefault="00A94282" w:rsidP="00A94282">
      <w:pPr>
        <w:pStyle w:val="ppFigureIndent2"/>
      </w:pPr>
      <w:r w:rsidRPr="0092305F">
        <w:rPr>
          <w:noProof/>
          <w:lang w:bidi="ar-SA"/>
        </w:rPr>
        <w:lastRenderedPageBreak/>
        <w:drawing>
          <wp:inline distT="0" distB="0" distL="0" distR="0">
            <wp:extent cx="5000625" cy="2377920"/>
            <wp:effectExtent l="19050" t="0" r="952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001546" cy="2378358"/>
                    </a:xfrm>
                    <a:prstGeom prst="rect">
                      <a:avLst/>
                    </a:prstGeom>
                    <a:noFill/>
                    <a:ln w="9525">
                      <a:noFill/>
                      <a:miter lim="800000"/>
                      <a:headEnd/>
                      <a:tailEnd/>
                    </a:ln>
                  </pic:spPr>
                </pic:pic>
              </a:graphicData>
            </a:graphic>
          </wp:inline>
        </w:drawing>
      </w:r>
    </w:p>
    <w:p w:rsidR="00A94282" w:rsidRPr="0092305F" w:rsidRDefault="00A94282" w:rsidP="00A94282">
      <w:pPr>
        <w:pStyle w:val="ppFigureNumberIndent2"/>
      </w:pPr>
      <w:r w:rsidRPr="0092305F">
        <w:t xml:space="preserve">Figure </w:t>
      </w:r>
      <w:fldSimple w:instr=" SEQ Figure \* ARABIC ">
        <w:r w:rsidR="00760697">
          <w:rPr>
            <w:noProof/>
          </w:rPr>
          <w:t>3</w:t>
        </w:r>
      </w:fldSimple>
    </w:p>
    <w:p w:rsidR="00A94282" w:rsidRDefault="00A94282" w:rsidP="00A94282">
      <w:pPr>
        <w:pStyle w:val="ppFigureCaptionIndent2"/>
      </w:pPr>
      <w:r w:rsidRPr="0092305F">
        <w:t>Specifying a port number</w:t>
      </w:r>
    </w:p>
    <w:p w:rsidR="00A94282" w:rsidRDefault="00A94282" w:rsidP="00A94282">
      <w:pPr>
        <w:pStyle w:val="ppListEnd"/>
      </w:pPr>
    </w:p>
    <w:p w:rsidR="00A94282" w:rsidRPr="00C410F5" w:rsidRDefault="00A94282" w:rsidP="009C5D99">
      <w:pPr>
        <w:pStyle w:val="ppProcedureStart"/>
      </w:pPr>
      <w:bookmarkStart w:id="14" w:name="_Toc224707069"/>
      <w:r w:rsidRPr="00C410F5">
        <w:t xml:space="preserve">Task 2 – </w:t>
      </w:r>
      <w:r>
        <w:t>Exploring</w:t>
      </w:r>
      <w:r w:rsidRPr="00C410F5">
        <w:t xml:space="preserve"> the Solution Structure</w:t>
      </w:r>
      <w:bookmarkEnd w:id="14"/>
    </w:p>
    <w:p w:rsidR="00A94282" w:rsidRPr="00500DDA" w:rsidRDefault="00A94282" w:rsidP="00A94282">
      <w:r w:rsidRPr="00500DDA">
        <w:t>The ASP.NET MVC framework includes a Visual Studio project template that helps you create Web applications that are structured to support the MVC pattern. This template creates a new MVC Web application that is configured to have the required folders, item templates, and configuration-file entries.</w:t>
      </w:r>
    </w:p>
    <w:p w:rsidR="00A94282" w:rsidRDefault="00A94282" w:rsidP="00A94282">
      <w:r>
        <w:t>In this task you will examine the solution structure to understand the involved elements and its relationships.</w:t>
      </w:r>
    </w:p>
    <w:p w:rsidR="00A94282" w:rsidRDefault="00A94282" w:rsidP="00A94282">
      <w:pPr>
        <w:pStyle w:val="ppNumberList"/>
      </w:pPr>
      <w:r>
        <w:t xml:space="preserve">Press </w:t>
      </w:r>
      <w:r w:rsidRPr="00BE0F59">
        <w:rPr>
          <w:b/>
        </w:rPr>
        <w:t>Ctrl+</w:t>
      </w:r>
      <w:r>
        <w:rPr>
          <w:b/>
        </w:rPr>
        <w:t xml:space="preserve"> Alt + L</w:t>
      </w:r>
      <w:r>
        <w:t xml:space="preserve"> to see the </w:t>
      </w:r>
      <w:r w:rsidRPr="00BE0F59">
        <w:rPr>
          <w:b/>
        </w:rPr>
        <w:t>Solution Explorer</w:t>
      </w:r>
      <w:r>
        <w:t xml:space="preserve"> and expand the folders to expose its content.</w:t>
      </w:r>
    </w:p>
    <w:p w:rsidR="00A94282" w:rsidRDefault="0036448C" w:rsidP="00A94282">
      <w:pPr>
        <w:pStyle w:val="ppFigureIndent"/>
      </w:pPr>
      <w:r>
        <w:rPr>
          <w:noProof/>
          <w:lang w:bidi="ar-SA"/>
        </w:rPr>
        <w:lastRenderedPageBreak/>
        <w:drawing>
          <wp:inline distT="0" distB="0" distL="0" distR="0">
            <wp:extent cx="2560320" cy="5453832"/>
            <wp:effectExtent l="19050" t="0" r="0" b="0"/>
            <wp:docPr id="5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2560320" cy="5453832"/>
                    </a:xfrm>
                    <a:prstGeom prst="rect">
                      <a:avLst/>
                    </a:prstGeom>
                    <a:noFill/>
                    <a:ln w="9525">
                      <a:noFill/>
                      <a:miter lim="800000"/>
                      <a:headEnd/>
                      <a:tailEnd/>
                    </a:ln>
                  </pic:spPr>
                </pic:pic>
              </a:graphicData>
            </a:graphic>
          </wp:inline>
        </w:drawing>
      </w:r>
    </w:p>
    <w:p w:rsidR="00A94282" w:rsidRPr="00B71274" w:rsidRDefault="00A94282" w:rsidP="00A94282">
      <w:pPr>
        <w:pStyle w:val="ppFigureNumberIndent"/>
      </w:pPr>
      <w:r w:rsidRPr="00B71274">
        <w:t xml:space="preserve">Figure </w:t>
      </w:r>
      <w:fldSimple w:instr=" SEQ Figure \* ARABIC ">
        <w:r w:rsidR="00760697">
          <w:rPr>
            <w:noProof/>
          </w:rPr>
          <w:t>4</w:t>
        </w:r>
      </w:fldSimple>
    </w:p>
    <w:p w:rsidR="00A94282" w:rsidRDefault="00A94282" w:rsidP="00A94282">
      <w:pPr>
        <w:pStyle w:val="ppFigureCaptionIndent"/>
      </w:pPr>
      <w:r>
        <w:t>ASP.NET MVC Solution Structure</w:t>
      </w:r>
    </w:p>
    <w:p w:rsidR="00A94282" w:rsidRPr="003B7117" w:rsidRDefault="00A94282" w:rsidP="00A94282">
      <w:pPr>
        <w:pStyle w:val="ppBodyTextIndent"/>
      </w:pPr>
    </w:p>
    <w:p w:rsidR="00A94282" w:rsidRDefault="00A94282" w:rsidP="00A94282">
      <w:pPr>
        <w:pStyle w:val="ppBodyTextIndent"/>
      </w:pPr>
      <w:r w:rsidRPr="00BE0F59">
        <w:t>When you create an ASP.NET MVC Web application project, MVC components are separated based on the following project folders:</w:t>
      </w:r>
    </w:p>
    <w:p w:rsidR="00A94282" w:rsidRPr="00EB11BA" w:rsidRDefault="00A94282" w:rsidP="00A94282">
      <w:pPr>
        <w:pStyle w:val="ppBulletListIndent"/>
        <w:rPr>
          <w:b/>
        </w:rPr>
      </w:pPr>
      <w:r w:rsidRPr="00EB11BA">
        <w:rPr>
          <w:b/>
        </w:rPr>
        <w:t xml:space="preserve">App_data: </w:t>
      </w:r>
      <w:r w:rsidRPr="00EB11BA">
        <w:t>The App_Data folder is the physical store for data. This folder has the same role as it does in ASP.NET Web sites that use Web Forms pages.</w:t>
      </w:r>
    </w:p>
    <w:p w:rsidR="00A94282" w:rsidRDefault="00A94282" w:rsidP="00A94282">
      <w:pPr>
        <w:pStyle w:val="ppBulletListIndent"/>
      </w:pPr>
      <w:r w:rsidRPr="00EC4007">
        <w:rPr>
          <w:b/>
        </w:rPr>
        <w:t>Content</w:t>
      </w:r>
      <w:r>
        <w:t>: The Content folder is the recommended location to add content files such as cascading style sheet files, images, and so on. In general, the Content folder is for static files.</w:t>
      </w:r>
    </w:p>
    <w:p w:rsidR="00A94282" w:rsidRPr="003B7117" w:rsidRDefault="00A94282" w:rsidP="00A94282">
      <w:pPr>
        <w:pStyle w:val="ppBulletListIndent"/>
      </w:pPr>
      <w:r w:rsidRPr="003B7117">
        <w:rPr>
          <w:b/>
        </w:rPr>
        <w:lastRenderedPageBreak/>
        <w:t>Controllers:</w:t>
      </w:r>
      <w:r w:rsidRPr="003B7117">
        <w:t xml:space="preserve"> Controller classes. In a MVC based application are the components responsible for handling end user interaction, manipulating the model, and ultimately choosing a view to render to display UI.</w:t>
      </w:r>
    </w:p>
    <w:p w:rsidR="00A94282" w:rsidRDefault="00A94282" w:rsidP="00A94282">
      <w:pPr>
        <w:pStyle w:val="ppNoteIndent2"/>
      </w:pPr>
      <w:r w:rsidRPr="004C5A2D">
        <w:rPr>
          <w:b/>
        </w:rPr>
        <w:t>Note:</w:t>
      </w:r>
      <w:r>
        <w:t xml:space="preserve"> </w:t>
      </w:r>
      <w:r w:rsidRPr="00EB11BA">
        <w:t>The MVC framework requires the names of all controllers to end with "Controller"—for example, HomeController, LoginController, or ProductController.</w:t>
      </w:r>
    </w:p>
    <w:p w:rsidR="00A94282" w:rsidRPr="003E2D74" w:rsidRDefault="00A94282" w:rsidP="00A94282">
      <w:pPr>
        <w:pStyle w:val="ppBodyTextIndent"/>
      </w:pPr>
    </w:p>
    <w:p w:rsidR="00A94282" w:rsidRDefault="00A94282" w:rsidP="00A94282">
      <w:pPr>
        <w:pStyle w:val="ppBulletListIndent"/>
      </w:pPr>
      <w:r>
        <w:rPr>
          <w:b/>
        </w:rPr>
        <w:t>Models</w:t>
      </w:r>
      <w:r w:rsidRPr="00A96395">
        <w:t>:</w:t>
      </w:r>
      <w:r>
        <w:t xml:space="preserve"> </w:t>
      </w:r>
      <w:r w:rsidRPr="00AF4522">
        <w:t>The Models folder is provided for classes that represent the application model for your MVC Web application. This usually includes code that defines objects and that defines the logic for interaction with the data store. Typically, the actual model objects will be in separate class libraries. However, when you create a new application, you might put classes here and then move them into separate class libraries at a later point in the development cycle.</w:t>
      </w:r>
    </w:p>
    <w:p w:rsidR="00A94282" w:rsidRPr="00E90AFB" w:rsidRDefault="00A94282" w:rsidP="00A94282">
      <w:pPr>
        <w:pStyle w:val="ppBulletListIndent"/>
      </w:pPr>
      <w:r w:rsidRPr="00E90AFB">
        <w:rPr>
          <w:b/>
        </w:rPr>
        <w:t>Scripts</w:t>
      </w:r>
      <w:r>
        <w:t xml:space="preserve">: </w:t>
      </w:r>
      <w:r w:rsidRPr="00E90AFB">
        <w:t>This is the recommended place to store JavaScript files in your application.</w:t>
      </w:r>
    </w:p>
    <w:p w:rsidR="00A94282" w:rsidRDefault="00A94282" w:rsidP="00A94282">
      <w:pPr>
        <w:pStyle w:val="ppBulletListIndent"/>
      </w:pPr>
      <w:r>
        <w:rPr>
          <w:b/>
        </w:rPr>
        <w:t>Views</w:t>
      </w:r>
      <w:r w:rsidRPr="00A96395">
        <w:t>:</w:t>
      </w:r>
      <w:r>
        <w:t xml:space="preserve"> </w:t>
      </w:r>
      <w:r w:rsidRPr="00AF4522">
        <w:t xml:space="preserve">The Views folder is the recommended location for views. Views are the components responsible for displaying the application's user interface. Views use .aspx, .ascx, and .master files, in addition to any other files that are related to rendering views. The Views folder contains a folder for each controller; the folder is named with the controller-name prefix. For example, if you have a controller named </w:t>
      </w:r>
      <w:r w:rsidRPr="00AF4522">
        <w:rPr>
          <w:b/>
        </w:rPr>
        <w:t>HomeController</w:t>
      </w:r>
      <w:r w:rsidRPr="00AF4522">
        <w:t>, the Views folder will contain a folder named Home. By default, when the ASP.NET MVC framework loads a view, it looks for an .aspx file that has the requested view name in the Views\controllerName folder (</w:t>
      </w:r>
      <w:r w:rsidRPr="00AF4522">
        <w:rPr>
          <w:b/>
        </w:rPr>
        <w:t>Views\[ControllerName]\[Action].aspx</w:t>
      </w:r>
      <w:r w:rsidRPr="00AF4522">
        <w:t>).</w:t>
      </w:r>
    </w:p>
    <w:p w:rsidR="00A94282" w:rsidRPr="00AF4522" w:rsidRDefault="00A94282" w:rsidP="00A94282">
      <w:pPr>
        <w:pStyle w:val="ppBulletListIndent"/>
      </w:pPr>
      <w:r w:rsidRPr="00AF4522">
        <w:rPr>
          <w:b/>
        </w:rPr>
        <w:t>Views\Shared:</w:t>
      </w:r>
      <w:r w:rsidRPr="00AF4522">
        <w:t xml:space="preserve"> By default, there is also a folder named Shared in the Views folder, which does not correspond to any controller. The Shared folder is used for views that are shared across multiple controllers. For example, you can put the Web application's master page in the Shared folder.</w:t>
      </w:r>
    </w:p>
    <w:p w:rsidR="00A94282" w:rsidRDefault="00A94282" w:rsidP="00A94282">
      <w:pPr>
        <w:pStyle w:val="ppNoteIndent"/>
      </w:pPr>
      <w:r w:rsidRPr="00C448CA">
        <w:rPr>
          <w:b/>
        </w:rPr>
        <w:t>Note:</w:t>
      </w:r>
      <w:r>
        <w:t xml:space="preserve"> </w:t>
      </w:r>
      <w:r w:rsidRPr="00AF4522">
        <w:t xml:space="preserve">In addition to the folders listed previously, an MVC Web application uses the </w:t>
      </w:r>
      <w:r w:rsidRPr="00C448CA">
        <w:rPr>
          <w:b/>
        </w:rPr>
        <w:t>Global.asax</w:t>
      </w:r>
      <w:r w:rsidRPr="00AF4522">
        <w:t xml:space="preserve"> file to set global URL routing defaults, and it uses the Web.config file to configure the application.</w:t>
      </w:r>
    </w:p>
    <w:p w:rsidR="00A94282" w:rsidRDefault="00A94282" w:rsidP="00A94282">
      <w:pPr>
        <w:pStyle w:val="ppListEnd"/>
      </w:pPr>
    </w:p>
    <w:p w:rsidR="00A94282" w:rsidRDefault="00A94282" w:rsidP="00A94282">
      <w:pPr>
        <w:pStyle w:val="ppProcedureStart"/>
      </w:pPr>
      <w:bookmarkStart w:id="15" w:name="_Toc223343087"/>
      <w:bookmarkStart w:id="16" w:name="_Toc224707070"/>
      <w:r>
        <w:t>Task 2 – Understanding the Controllers</w:t>
      </w:r>
      <w:bookmarkEnd w:id="15"/>
      <w:bookmarkEnd w:id="16"/>
    </w:p>
    <w:p w:rsidR="00A94282" w:rsidRDefault="00A94282" w:rsidP="00A94282">
      <w:pPr>
        <w:pStyle w:val="ppBodyText"/>
      </w:pPr>
      <w:r w:rsidRPr="00BB6D44">
        <w:t>In ASP.NET applications that do not use the MVC framework, user interaction is organized around pages, and around raising and handling events from those pages. In contrast, user interaction with ASP.NET MVC applications is organized around controllers and their action methods.</w:t>
      </w:r>
    </w:p>
    <w:p w:rsidR="00A94282" w:rsidRPr="008F4AEB" w:rsidRDefault="00A94282" w:rsidP="00A94282">
      <w:pPr>
        <w:pStyle w:val="ppBodyText"/>
      </w:pPr>
      <w:r w:rsidRPr="008F4AEB">
        <w:t xml:space="preserve">The ASP.NET MVC framework maps URLs to classes that are referred to as controllers. Controllers process incoming requests, handle user input and interactions, and execute appropriate application logic. A controller class typically calls a separate view component to generate the HTML markup for the </w:t>
      </w:r>
      <w:r w:rsidRPr="008F4AEB">
        <w:lastRenderedPageBreak/>
        <w:t>request.</w:t>
      </w:r>
      <w:r>
        <w:t xml:space="preserve"> </w:t>
      </w:r>
      <w:r w:rsidRPr="008F4AEB">
        <w:t>In an MVC application, the view only displays information; the controller handles and responds to user input and interaction.</w:t>
      </w:r>
    </w:p>
    <w:p w:rsidR="00A94282" w:rsidRDefault="00A94282" w:rsidP="00A94282">
      <w:pPr>
        <w:pStyle w:val="ppNumberList"/>
      </w:pPr>
      <w:r>
        <w:t xml:space="preserve">Open the </w:t>
      </w:r>
      <w:r w:rsidRPr="00BB6D44">
        <w:rPr>
          <w:b/>
        </w:rPr>
        <w:t>Home</w:t>
      </w:r>
      <w:r>
        <w:rPr>
          <w:b/>
        </w:rPr>
        <w:t xml:space="preserve"> </w:t>
      </w:r>
      <w:r w:rsidRPr="00BB6D44">
        <w:rPr>
          <w:b/>
        </w:rPr>
        <w:t>Controller</w:t>
      </w:r>
      <w:r>
        <w:t xml:space="preserve">. To do this, in the Solution Explorer, double-click the </w:t>
      </w:r>
      <w:r w:rsidRPr="00BB6D44">
        <w:rPr>
          <w:b/>
        </w:rPr>
        <w:t>HomeController.cs</w:t>
      </w:r>
      <w:r>
        <w:t xml:space="preserve"> file under </w:t>
      </w:r>
      <w:r w:rsidRPr="002F0649">
        <w:rPr>
          <w:b/>
        </w:rPr>
        <w:t>Controllers</w:t>
      </w:r>
      <w:r>
        <w:t xml:space="preserve"> folder. You will see the following code:</w:t>
      </w:r>
    </w:p>
    <w:p w:rsidR="00A94282" w:rsidRDefault="00A94282" w:rsidP="00A94282">
      <w:pPr>
        <w:pStyle w:val="ppNoteIndent"/>
      </w:pPr>
      <w:r w:rsidRPr="00BB6D44">
        <w:rPr>
          <w:b/>
        </w:rPr>
        <w:t>Note:</w:t>
      </w:r>
      <w:r>
        <w:t xml:space="preserve"> </w:t>
      </w:r>
      <w:r w:rsidRPr="00BB6D44">
        <w:t>The default behavior of the MVC framework requires that all controller classes must be suffixed with "</w:t>
      </w:r>
      <w:r w:rsidRPr="00BB6D44">
        <w:rPr>
          <w:b/>
        </w:rPr>
        <w:t>Controller</w:t>
      </w:r>
      <w:r w:rsidRPr="00BB6D44">
        <w:t xml:space="preserve">". This convention can be modified if desired. All controller classes must implement the </w:t>
      </w:r>
      <w:r w:rsidRPr="00BB6D44">
        <w:rPr>
          <w:b/>
        </w:rPr>
        <w:t>IController</w:t>
      </w:r>
      <w:r w:rsidRPr="00BB6D44">
        <w:t xml:space="preserve"> interface (or inherit from the </w:t>
      </w:r>
      <w:r w:rsidRPr="00BB6D44">
        <w:rPr>
          <w:b/>
        </w:rPr>
        <w:t>Controller</w:t>
      </w:r>
      <w:r w:rsidRPr="00BB6D44">
        <w:t xml:space="preserve"> base class, which in turn implements </w:t>
      </w:r>
      <w:r w:rsidRPr="00BB6D44">
        <w:rPr>
          <w:b/>
        </w:rPr>
        <w:t>IController</w:t>
      </w:r>
      <w:r w:rsidRPr="00BB6D44">
        <w:t>).</w:t>
      </w:r>
    </w:p>
    <w:p w:rsidR="00A94282" w:rsidRDefault="00A94282" w:rsidP="00A94282">
      <w:pPr>
        <w:pStyle w:val="ppNoteIndent"/>
      </w:pPr>
      <w:r w:rsidRPr="006F752B">
        <w:t>The controller defines action methods. In the typical workflow of an MVC Web application, controller action methods handle the incoming web request. These action methods use the incoming parameter values to execute application code, retrieve or update data model objects from a database, and select a view that renders a response to a browser.</w:t>
      </w:r>
    </w:p>
    <w:p w:rsidR="00A94282" w:rsidRDefault="00A94282" w:rsidP="00A94282">
      <w:pPr>
        <w:pStyle w:val="ppBodyTextIndent"/>
      </w:pPr>
    </w:p>
    <w:p w:rsidR="00A94282" w:rsidRDefault="00A94282" w:rsidP="00A94282">
      <w:pPr>
        <w:pStyle w:val="ppFigureIndent"/>
      </w:pPr>
      <w:r w:rsidRPr="003A799F">
        <w:rPr>
          <w:noProof/>
          <w:lang w:bidi="ar-SA"/>
        </w:rPr>
        <w:drawing>
          <wp:inline distT="0" distB="0" distL="0" distR="0">
            <wp:extent cx="4295775" cy="2486025"/>
            <wp:effectExtent l="19050" t="0" r="952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A94282" w:rsidRDefault="00A94282" w:rsidP="00A94282">
      <w:pPr>
        <w:pStyle w:val="ppFigureNumberIndent"/>
      </w:pPr>
      <w:r>
        <w:t xml:space="preserve">Figure </w:t>
      </w:r>
      <w:fldSimple w:instr=" SEQ Figure \* ARABIC ">
        <w:r w:rsidR="00760697">
          <w:rPr>
            <w:noProof/>
          </w:rPr>
          <w:t>5</w:t>
        </w:r>
      </w:fldSimple>
    </w:p>
    <w:p w:rsidR="00A94282" w:rsidRPr="000E4CE4" w:rsidRDefault="00A94282" w:rsidP="00A94282">
      <w:pPr>
        <w:pStyle w:val="ppFigureCaptionIndent"/>
      </w:pPr>
      <w:r>
        <w:t>Viewing the Controller’s auto generated code</w:t>
      </w:r>
    </w:p>
    <w:p w:rsidR="00A94282" w:rsidRPr="000E4CE4" w:rsidRDefault="00A94282" w:rsidP="00A94282">
      <w:pPr>
        <w:pStyle w:val="ppBodyText"/>
      </w:pPr>
    </w:p>
    <w:p w:rsidR="00A94282" w:rsidRDefault="00A94282" w:rsidP="00A94282">
      <w:pPr>
        <w:pStyle w:val="ppNoteIndent"/>
      </w:pPr>
      <w:r w:rsidRPr="006F142A">
        <w:rPr>
          <w:b/>
        </w:rPr>
        <w:t>Note:</w:t>
      </w:r>
      <w:r>
        <w:t xml:space="preserve"> </w:t>
      </w:r>
      <w:r w:rsidRPr="006F142A">
        <w:t xml:space="preserve">The </w:t>
      </w:r>
      <w:r w:rsidRPr="006F142A">
        <w:rPr>
          <w:b/>
        </w:rPr>
        <w:t>[HandleError]</w:t>
      </w:r>
      <w:r>
        <w:t xml:space="preserve"> attribute</w:t>
      </w:r>
      <w:r w:rsidRPr="006F142A">
        <w:t xml:space="preserve"> filter provides a way to declaratively indicate on a Controller or Action method that a friendly error response should be displayed if an error occurs during the processing of an ASP.NET MVC request</w:t>
      </w:r>
      <w:r>
        <w:t>.</w:t>
      </w:r>
    </w:p>
    <w:p w:rsidR="00A94282" w:rsidRPr="006F142A" w:rsidRDefault="00A94282" w:rsidP="00A94282">
      <w:pPr>
        <w:pStyle w:val="ppBodyTextIndent"/>
      </w:pPr>
    </w:p>
    <w:p w:rsidR="00A94282" w:rsidRDefault="00A94282" w:rsidP="00A94282">
      <w:pPr>
        <w:pStyle w:val="ppNoteIndent"/>
      </w:pPr>
      <w:r w:rsidRPr="00784EC9">
        <w:rPr>
          <w:b/>
        </w:rPr>
        <w:t>Note:</w:t>
      </w:r>
      <w:r>
        <w:t xml:space="preserve"> Notice that the methods name binds to actions in the request</w:t>
      </w:r>
      <w:r w:rsidRPr="006F752B">
        <w:t xml:space="preserve"> </w:t>
      </w:r>
      <w:r>
        <w:t xml:space="preserve">URL. </w:t>
      </w:r>
      <w:r>
        <w:br/>
        <w:t xml:space="preserve">In order for an action method to be callable, it must be public, and not have a </w:t>
      </w:r>
      <w:r w:rsidRPr="00E650C4">
        <w:rPr>
          <w:b/>
        </w:rPr>
        <w:t>[NonActionAttribute]</w:t>
      </w:r>
      <w:r w:rsidR="00F95A2F">
        <w:t xml:space="preserve"> attached to it.</w:t>
      </w:r>
    </w:p>
    <w:p w:rsidR="00A94282" w:rsidRDefault="00A94282" w:rsidP="00A94282">
      <w:pPr>
        <w:pStyle w:val="ppNoteIndent"/>
      </w:pPr>
      <w:r>
        <w:lastRenderedPageBreak/>
        <w:t xml:space="preserve">Action methods must return an </w:t>
      </w:r>
      <w:r w:rsidRPr="00E650C4">
        <w:rPr>
          <w:b/>
        </w:rPr>
        <w:t>ActionResult</w:t>
      </w:r>
      <w:r>
        <w:t xml:space="preserve"> instance. An action result is what a controller action returns after executing, in response to a browser request. This can include: rendering a view, redirecting to another action, redirecting to another page, etc.</w:t>
      </w:r>
    </w:p>
    <w:p w:rsidR="00A94282" w:rsidRDefault="00A94282" w:rsidP="00A94282">
      <w:pPr>
        <w:pStyle w:val="ppNoteIndent"/>
      </w:pPr>
      <w:r>
        <w:t>ASP.NET MVC framework supports several types of action results including:</w:t>
      </w:r>
    </w:p>
    <w:p w:rsidR="00A94282" w:rsidRDefault="00A94282" w:rsidP="00A94282">
      <w:pPr>
        <w:pStyle w:val="ppNoteIndent"/>
      </w:pPr>
      <w:r>
        <w:t xml:space="preserve">- </w:t>
      </w:r>
      <w:r w:rsidRPr="00977300">
        <w:rPr>
          <w:b/>
        </w:rPr>
        <w:t>ViewResult</w:t>
      </w:r>
      <w:r>
        <w:t xml:space="preserve">: Represents HTML and markup. </w:t>
      </w:r>
    </w:p>
    <w:p w:rsidR="00A94282" w:rsidRDefault="00A94282" w:rsidP="00A94282">
      <w:pPr>
        <w:pStyle w:val="ppNoteIndent"/>
      </w:pPr>
      <w:r>
        <w:t xml:space="preserve">- </w:t>
      </w:r>
      <w:r w:rsidRPr="00977300">
        <w:rPr>
          <w:b/>
        </w:rPr>
        <w:t>EmptyResult</w:t>
      </w:r>
      <w:r>
        <w:rPr>
          <w:b/>
        </w:rPr>
        <w:t>:</w:t>
      </w:r>
      <w:r>
        <w:t xml:space="preserve"> Represents no result.</w:t>
      </w:r>
    </w:p>
    <w:p w:rsidR="00A94282" w:rsidRDefault="00A94282" w:rsidP="00A94282">
      <w:pPr>
        <w:pStyle w:val="ppNoteIndent"/>
      </w:pPr>
      <w:r>
        <w:t xml:space="preserve">- </w:t>
      </w:r>
      <w:r w:rsidRPr="00977300">
        <w:rPr>
          <w:b/>
        </w:rPr>
        <w:t>RedirectResult</w:t>
      </w:r>
      <w:r>
        <w:t>: Represents a redirection to a new URL.</w:t>
      </w:r>
    </w:p>
    <w:p w:rsidR="00A94282" w:rsidRDefault="00A94282" w:rsidP="00A94282">
      <w:pPr>
        <w:pStyle w:val="ppNoteIndent"/>
      </w:pPr>
      <w:r>
        <w:t xml:space="preserve">- </w:t>
      </w:r>
      <w:r w:rsidRPr="00977300">
        <w:rPr>
          <w:b/>
        </w:rPr>
        <w:t>JsonResult</w:t>
      </w:r>
      <w:r>
        <w:t>: Represents a JavaScript Object Notation result that can be used in an AJAX application.</w:t>
      </w:r>
    </w:p>
    <w:p w:rsidR="00A94282" w:rsidRDefault="00A94282" w:rsidP="00A94282">
      <w:pPr>
        <w:pStyle w:val="ppNoteIndent"/>
      </w:pPr>
      <w:r>
        <w:t xml:space="preserve">- </w:t>
      </w:r>
      <w:r w:rsidRPr="00977300">
        <w:rPr>
          <w:b/>
        </w:rPr>
        <w:t>JavaScriptResult</w:t>
      </w:r>
      <w:r>
        <w:t>: Represents a JavaScript script.</w:t>
      </w:r>
    </w:p>
    <w:p w:rsidR="00A94282" w:rsidRDefault="00A94282" w:rsidP="00A94282">
      <w:pPr>
        <w:pStyle w:val="ppNoteIndent"/>
      </w:pPr>
      <w:r>
        <w:t xml:space="preserve">- </w:t>
      </w:r>
      <w:r w:rsidRPr="00977300">
        <w:rPr>
          <w:b/>
        </w:rPr>
        <w:t>ContentResult</w:t>
      </w:r>
      <w:r>
        <w:t>: Represents a text result.</w:t>
      </w:r>
    </w:p>
    <w:p w:rsidR="00A94282" w:rsidRDefault="00A94282" w:rsidP="00A94282">
      <w:pPr>
        <w:pStyle w:val="ppNoteIndent"/>
      </w:pPr>
      <w:r>
        <w:t xml:space="preserve">- </w:t>
      </w:r>
      <w:r w:rsidRPr="00977300">
        <w:rPr>
          <w:b/>
        </w:rPr>
        <w:t>FileContentResult</w:t>
      </w:r>
      <w:r>
        <w:t>: Represents a downloadable file (with the binary content).</w:t>
      </w:r>
    </w:p>
    <w:p w:rsidR="00A94282" w:rsidRDefault="00A94282" w:rsidP="00A94282">
      <w:pPr>
        <w:pStyle w:val="ppNoteIndent"/>
      </w:pPr>
      <w:r>
        <w:t xml:space="preserve">- </w:t>
      </w:r>
      <w:r w:rsidRPr="00977300">
        <w:rPr>
          <w:b/>
        </w:rPr>
        <w:t>FilePathResult</w:t>
      </w:r>
      <w:r>
        <w:t>: Represents a downloadable file (with a path).</w:t>
      </w:r>
    </w:p>
    <w:p w:rsidR="00A94282" w:rsidRDefault="00A94282" w:rsidP="00A94282">
      <w:pPr>
        <w:pStyle w:val="ppNoteIndent"/>
      </w:pPr>
      <w:r>
        <w:t xml:space="preserve">- </w:t>
      </w:r>
      <w:r w:rsidRPr="00977300">
        <w:rPr>
          <w:b/>
        </w:rPr>
        <w:t>FileStreamResult</w:t>
      </w:r>
      <w:r>
        <w:t>: Represents a downloadable file (with a file stream).</w:t>
      </w:r>
    </w:p>
    <w:p w:rsidR="00A94282" w:rsidRDefault="00A94282" w:rsidP="00A94282">
      <w:pPr>
        <w:pStyle w:val="ppNoteIndent"/>
      </w:pPr>
    </w:p>
    <w:p w:rsidR="00A94282" w:rsidRDefault="0026555A" w:rsidP="00A94282">
      <w:pPr>
        <w:pStyle w:val="ppNoteIndent"/>
      </w:pPr>
      <w:r>
        <w:t xml:space="preserve">In this case the actions do not return a </w:t>
      </w:r>
      <w:r w:rsidRPr="00D36C69">
        <w:rPr>
          <w:b/>
        </w:rPr>
        <w:t>ViewResult()</w:t>
      </w:r>
      <w:r w:rsidRPr="00C76BDD">
        <w:t>,</w:t>
      </w:r>
      <w:r>
        <w:rPr>
          <w:b/>
        </w:rPr>
        <w:t xml:space="preserve"> </w:t>
      </w:r>
      <w:r w:rsidRPr="00C76BDD">
        <w:t>but</w:t>
      </w:r>
      <w:r>
        <w:t xml:space="preserve"> the </w:t>
      </w:r>
      <w:r w:rsidRPr="00D36C69">
        <w:rPr>
          <w:b/>
        </w:rPr>
        <w:t>View()</w:t>
      </w:r>
      <w:r>
        <w:t xml:space="preserve"> method of the </w:t>
      </w:r>
      <w:r w:rsidRPr="006C0F87">
        <w:rPr>
          <w:b/>
        </w:rPr>
        <w:t>Controller</w:t>
      </w:r>
      <w:r>
        <w:t xml:space="preserve"> base class. Normally, you do not r</w:t>
      </w:r>
      <w:r w:rsidR="00336B54">
        <w:t xml:space="preserve">eturn an </w:t>
      </w:r>
      <w:r w:rsidR="00336B54" w:rsidRPr="00336B54">
        <w:rPr>
          <w:b/>
        </w:rPr>
        <w:t>ActionR</w:t>
      </w:r>
      <w:r w:rsidRPr="00336B54">
        <w:rPr>
          <w:b/>
        </w:rPr>
        <w:t>esult</w:t>
      </w:r>
      <w:r>
        <w:t xml:space="preserve"> directly; instead, you call one of the following methods of the </w:t>
      </w:r>
      <w:r w:rsidRPr="006C0F87">
        <w:rPr>
          <w:b/>
        </w:rPr>
        <w:t>Controller</w:t>
      </w:r>
      <w:r>
        <w:t xml:space="preserve"> base class:</w:t>
      </w:r>
    </w:p>
    <w:p w:rsidR="00A94282" w:rsidRDefault="00A94282" w:rsidP="00A94282">
      <w:pPr>
        <w:pStyle w:val="ppNoteIndent"/>
      </w:pPr>
      <w:r>
        <w:t xml:space="preserve">- </w:t>
      </w:r>
      <w:r w:rsidRPr="00D36C69">
        <w:rPr>
          <w:b/>
        </w:rPr>
        <w:t>View</w:t>
      </w:r>
      <w:r>
        <w:t xml:space="preserve">: Returns a </w:t>
      </w:r>
      <w:r w:rsidRPr="00293896">
        <w:rPr>
          <w:b/>
        </w:rPr>
        <w:t>ViewResult</w:t>
      </w:r>
      <w:r>
        <w:t xml:space="preserve"> action result. </w:t>
      </w:r>
    </w:p>
    <w:p w:rsidR="00A94282" w:rsidRDefault="00A94282" w:rsidP="00A94282">
      <w:pPr>
        <w:pStyle w:val="ppNoteIndent"/>
      </w:pPr>
      <w:r>
        <w:t xml:space="preserve">- </w:t>
      </w:r>
      <w:r w:rsidRPr="00D36C69">
        <w:rPr>
          <w:b/>
        </w:rPr>
        <w:t>Redirect</w:t>
      </w:r>
      <w:r>
        <w:t xml:space="preserve">: Returns a </w:t>
      </w:r>
      <w:r w:rsidRPr="00293896">
        <w:rPr>
          <w:b/>
        </w:rPr>
        <w:t>RedirectResult</w:t>
      </w:r>
      <w:r>
        <w:t xml:space="preserve"> action result. </w:t>
      </w:r>
    </w:p>
    <w:p w:rsidR="00A94282" w:rsidRDefault="00A94282" w:rsidP="00A94282">
      <w:pPr>
        <w:pStyle w:val="ppNoteIndent"/>
      </w:pPr>
      <w:r>
        <w:t xml:space="preserve">- </w:t>
      </w:r>
      <w:r w:rsidRPr="00D36C69">
        <w:rPr>
          <w:b/>
        </w:rPr>
        <w:t>RedirectToAction</w:t>
      </w:r>
      <w:r>
        <w:t xml:space="preserve">: Returns a </w:t>
      </w:r>
      <w:r w:rsidRPr="00293896">
        <w:rPr>
          <w:b/>
        </w:rPr>
        <w:t>RedirectToRouteResult</w:t>
      </w:r>
      <w:r>
        <w:t xml:space="preserve"> action result</w:t>
      </w:r>
      <w:r w:rsidR="00F631F7">
        <w:t xml:space="preserve"> (</w:t>
      </w:r>
      <w:r w:rsidR="00F631F7" w:rsidRPr="00F631F7">
        <w:t>redirects to the specified action</w:t>
      </w:r>
      <w:r w:rsidR="00F631F7">
        <w:t>)</w:t>
      </w:r>
      <w:r>
        <w:t xml:space="preserve">. </w:t>
      </w:r>
    </w:p>
    <w:p w:rsidR="00A94282" w:rsidRDefault="00A94282" w:rsidP="00A94282">
      <w:pPr>
        <w:pStyle w:val="ppNoteIndent"/>
      </w:pPr>
      <w:r>
        <w:t xml:space="preserve">- </w:t>
      </w:r>
      <w:r w:rsidRPr="00D36C69">
        <w:rPr>
          <w:b/>
        </w:rPr>
        <w:t>RedirectToRoute</w:t>
      </w:r>
      <w:r>
        <w:t xml:space="preserve">: Returns a </w:t>
      </w:r>
      <w:r w:rsidRPr="00293896">
        <w:rPr>
          <w:b/>
        </w:rPr>
        <w:t>RedirectToRouteResult</w:t>
      </w:r>
      <w:r>
        <w:t xml:space="preserve"> action result</w:t>
      </w:r>
      <w:r w:rsidR="00F631F7">
        <w:t xml:space="preserve"> (</w:t>
      </w:r>
      <w:r w:rsidR="00F631F7" w:rsidRPr="00F631F7">
        <w:t>redirects to the specified route</w:t>
      </w:r>
      <w:r w:rsidR="00F631F7">
        <w:t>)</w:t>
      </w:r>
      <w:r>
        <w:t xml:space="preserve">. </w:t>
      </w:r>
    </w:p>
    <w:p w:rsidR="00A94282" w:rsidRDefault="00A94282" w:rsidP="00A94282">
      <w:pPr>
        <w:pStyle w:val="ppNoteIndent"/>
      </w:pPr>
      <w:r>
        <w:t xml:space="preserve">- </w:t>
      </w:r>
      <w:r w:rsidRPr="00D36C69">
        <w:rPr>
          <w:b/>
        </w:rPr>
        <w:t>Json</w:t>
      </w:r>
      <w:r>
        <w:t xml:space="preserve">: Returns a </w:t>
      </w:r>
      <w:r w:rsidRPr="00293896">
        <w:rPr>
          <w:b/>
        </w:rPr>
        <w:t>JsonResult</w:t>
      </w:r>
      <w:r>
        <w:t xml:space="preserve"> action result. </w:t>
      </w:r>
    </w:p>
    <w:p w:rsidR="00A94282" w:rsidRDefault="00A94282" w:rsidP="00A94282">
      <w:pPr>
        <w:pStyle w:val="ppNoteIndent"/>
      </w:pPr>
      <w:r>
        <w:t xml:space="preserve">- </w:t>
      </w:r>
      <w:r w:rsidRPr="00D36C69">
        <w:rPr>
          <w:b/>
        </w:rPr>
        <w:t>JavaScriptResult</w:t>
      </w:r>
      <w:r>
        <w:t xml:space="preserve">: Returns a </w:t>
      </w:r>
      <w:r w:rsidRPr="00293896">
        <w:rPr>
          <w:b/>
        </w:rPr>
        <w:t>JavaScriptResult</w:t>
      </w:r>
      <w:r>
        <w:t xml:space="preserve">. </w:t>
      </w:r>
    </w:p>
    <w:p w:rsidR="00A94282" w:rsidRDefault="00A94282" w:rsidP="00A94282">
      <w:pPr>
        <w:pStyle w:val="ppNoteIndent"/>
      </w:pPr>
      <w:r>
        <w:t xml:space="preserve">- </w:t>
      </w:r>
      <w:r w:rsidRPr="00D36C69">
        <w:rPr>
          <w:b/>
        </w:rPr>
        <w:t>Content</w:t>
      </w:r>
      <w:r>
        <w:t xml:space="preserve">: Returns a </w:t>
      </w:r>
      <w:r w:rsidRPr="00293896">
        <w:rPr>
          <w:b/>
        </w:rPr>
        <w:t>ContentResult</w:t>
      </w:r>
      <w:r>
        <w:t xml:space="preserve"> action result. </w:t>
      </w:r>
    </w:p>
    <w:p w:rsidR="00A94282" w:rsidRDefault="00A94282" w:rsidP="00A94282">
      <w:pPr>
        <w:pStyle w:val="ppNoteIndent"/>
      </w:pPr>
      <w:r>
        <w:t xml:space="preserve">- </w:t>
      </w:r>
      <w:r w:rsidRPr="00D36C69">
        <w:rPr>
          <w:b/>
        </w:rPr>
        <w:t>File</w:t>
      </w:r>
      <w:r>
        <w:t xml:space="preserve">: Returns a </w:t>
      </w:r>
      <w:r w:rsidRPr="00293896">
        <w:rPr>
          <w:b/>
        </w:rPr>
        <w:t>FileContentResult</w:t>
      </w:r>
      <w:r>
        <w:t xml:space="preserve">, </w:t>
      </w:r>
      <w:r w:rsidRPr="00293896">
        <w:rPr>
          <w:b/>
        </w:rPr>
        <w:t>FilePathResult</w:t>
      </w:r>
      <w:r>
        <w:t xml:space="preserve">, or </w:t>
      </w:r>
      <w:r w:rsidRPr="00293896">
        <w:rPr>
          <w:b/>
        </w:rPr>
        <w:t>FileStreamResult</w:t>
      </w:r>
      <w:r>
        <w:t xml:space="preserve"> depending on the parameters passed to the method. </w:t>
      </w:r>
    </w:p>
    <w:p w:rsidR="00A94282" w:rsidRDefault="00A94282" w:rsidP="00A94282">
      <w:pPr>
        <w:pStyle w:val="ppNoteIndent"/>
      </w:pPr>
      <w:r>
        <w:t xml:space="preserve"> For more information, see </w:t>
      </w:r>
      <w:hyperlink r:id="rId20" w:history="1">
        <w:r w:rsidRPr="0067722B">
          <w:rPr>
            <w:rStyle w:val="Hyperlink"/>
            <w:rFonts w:cstheme="minorBidi"/>
          </w:rPr>
          <w:t>http://www.asp.net/learn/mvc/tutorial-03-cs.aspx</w:t>
        </w:r>
      </w:hyperlink>
      <w:r>
        <w:t xml:space="preserve">. </w:t>
      </w:r>
    </w:p>
    <w:p w:rsidR="00A94282" w:rsidRDefault="00A94282" w:rsidP="00A94282">
      <w:pPr>
        <w:pStyle w:val="ppBodyTextIndent"/>
      </w:pPr>
    </w:p>
    <w:p w:rsidR="00A94282" w:rsidRDefault="00A94282" w:rsidP="00A94282">
      <w:pPr>
        <w:pStyle w:val="ppNumberList"/>
      </w:pPr>
      <w:r w:rsidRPr="00AC74CC">
        <w:lastRenderedPageBreak/>
        <w:t xml:space="preserve">Views should only render their output using the view-specific data </w:t>
      </w:r>
      <w:r>
        <w:t>provided</w:t>
      </w:r>
      <w:r w:rsidRPr="00AC74CC">
        <w:t xml:space="preserve"> by the Controller class. In the ASP.NET MVC Framework we call this view-specific data</w:t>
      </w:r>
      <w:r>
        <w:t>,</w:t>
      </w:r>
      <w:r w:rsidRPr="00AC74CC">
        <w:t xml:space="preserve"> </w:t>
      </w:r>
      <w:r w:rsidRPr="00AC74CC">
        <w:rPr>
          <w:b/>
        </w:rPr>
        <w:t>ViewData</w:t>
      </w:r>
      <w:r w:rsidRPr="00AC74CC">
        <w:t xml:space="preserve">. </w:t>
      </w:r>
    </w:p>
    <w:p w:rsidR="00A94282" w:rsidRDefault="00A94282" w:rsidP="00A94282">
      <w:pPr>
        <w:pStyle w:val="ppNoteIndent"/>
      </w:pPr>
      <w:r w:rsidRPr="00AF6305">
        <w:rPr>
          <w:b/>
        </w:rPr>
        <w:t>Note:</w:t>
      </w:r>
      <w:r>
        <w:t xml:space="preserve"> </w:t>
      </w:r>
      <w:r w:rsidRPr="00E650C4">
        <w:t xml:space="preserve">To pass data to the view, you can use the </w:t>
      </w:r>
      <w:r w:rsidRPr="00E650C4">
        <w:rPr>
          <w:b/>
          <w:bCs/>
        </w:rPr>
        <w:t>ViewData</w:t>
      </w:r>
      <w:r w:rsidRPr="00E650C4">
        <w:t xml:space="preserve"> property of the </w:t>
      </w:r>
      <w:r w:rsidR="002F57D8">
        <w:rPr>
          <w:b/>
          <w:bCs/>
        </w:rPr>
        <w:t>ControllerBase</w:t>
      </w:r>
      <w:r w:rsidR="002F57D8" w:rsidRPr="00E650C4">
        <w:t xml:space="preserve"> </w:t>
      </w:r>
      <w:r w:rsidRPr="00E650C4">
        <w:t xml:space="preserve">class. This property returns a </w:t>
      </w:r>
      <w:r w:rsidRPr="00E650C4">
        <w:rPr>
          <w:b/>
          <w:bCs/>
        </w:rPr>
        <w:t>ViewDataDictionary</w:t>
      </w:r>
      <w:r w:rsidRPr="00E650C4">
        <w:t xml:space="preserve"> object that has case-insensitive string keys.</w:t>
      </w:r>
      <w:r>
        <w:t xml:space="preserve"> </w:t>
      </w:r>
      <w:r w:rsidRPr="00E650C4">
        <w:t xml:space="preserve">You can use the </w:t>
      </w:r>
      <w:r w:rsidRPr="00E650C4">
        <w:rPr>
          <w:b/>
        </w:rPr>
        <w:t>ViewData</w:t>
      </w:r>
      <w:r w:rsidRPr="00E650C4">
        <w:t xml:space="preserve"> dictionary for this or use </w:t>
      </w:r>
      <w:r>
        <w:t>strongly-typed data</w:t>
      </w:r>
      <w:r w:rsidRPr="00E650C4">
        <w:t xml:space="preserve"> as we will cover in this lab.</w:t>
      </w:r>
      <w:r w:rsidRPr="0046093D">
        <w:t xml:space="preserve"> Notice that in the </w:t>
      </w:r>
      <w:r w:rsidRPr="0046093D">
        <w:rPr>
          <w:b/>
        </w:rPr>
        <w:t>Home</w:t>
      </w:r>
      <w:r w:rsidRPr="0046093D">
        <w:t xml:space="preserve"> controller, the methods set values in the </w:t>
      </w:r>
      <w:r w:rsidRPr="0046093D">
        <w:rPr>
          <w:b/>
        </w:rPr>
        <w:t>ViewData</w:t>
      </w:r>
      <w:r w:rsidRPr="0046093D">
        <w:t xml:space="preserve"> dictionary and returns to th</w:t>
      </w:r>
      <w:r>
        <w:t xml:space="preserve">e view associated to the action calling the </w:t>
      </w:r>
      <w:r w:rsidRPr="00AC74CC">
        <w:rPr>
          <w:b/>
        </w:rPr>
        <w:t>View</w:t>
      </w:r>
      <w:r>
        <w:t xml:space="preserve"> method of the controller.</w:t>
      </w:r>
    </w:p>
    <w:p w:rsidR="00A94282" w:rsidRDefault="00A94282" w:rsidP="00A94282">
      <w:pPr>
        <w:pStyle w:val="ppBodyTextIndent"/>
      </w:pPr>
    </w:p>
    <w:p w:rsidR="00A94282" w:rsidRDefault="00A94282" w:rsidP="00A94282">
      <w:pPr>
        <w:pStyle w:val="ppFigureIndent"/>
        <w:keepNext/>
      </w:pPr>
      <w:r>
        <w:rPr>
          <w:noProof/>
          <w:lang w:bidi="ar-SA"/>
        </w:rPr>
        <w:drawing>
          <wp:inline distT="0" distB="0" distL="0" distR="0">
            <wp:extent cx="4048125" cy="981075"/>
            <wp:effectExtent l="19050" t="0" r="952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048125" cy="981075"/>
                    </a:xfrm>
                    <a:prstGeom prst="rect">
                      <a:avLst/>
                    </a:prstGeom>
                    <a:noFill/>
                    <a:ln w="9525">
                      <a:noFill/>
                      <a:miter lim="800000"/>
                      <a:headEnd/>
                      <a:tailEnd/>
                    </a:ln>
                  </pic:spPr>
                </pic:pic>
              </a:graphicData>
            </a:graphic>
          </wp:inline>
        </w:drawing>
      </w:r>
    </w:p>
    <w:p w:rsidR="00A94282" w:rsidRDefault="00A94282" w:rsidP="00A94282">
      <w:pPr>
        <w:pStyle w:val="ppFigureNumberIndent"/>
      </w:pPr>
      <w:r>
        <w:t xml:space="preserve">Figure </w:t>
      </w:r>
      <w:fldSimple w:instr=" SEQ Figure \* ARABIC ">
        <w:r w:rsidR="00760697">
          <w:rPr>
            <w:noProof/>
          </w:rPr>
          <w:t>6</w:t>
        </w:r>
      </w:fldSimple>
    </w:p>
    <w:p w:rsidR="00A94282" w:rsidRPr="00AF6305" w:rsidRDefault="00A94282" w:rsidP="00A94282">
      <w:pPr>
        <w:pStyle w:val="ppFigureCaptionIndent"/>
      </w:pPr>
      <w:r>
        <w:t>Using the ViewData dictionary</w:t>
      </w:r>
    </w:p>
    <w:p w:rsidR="00A94282" w:rsidRDefault="00A94282" w:rsidP="00A94282">
      <w:pPr>
        <w:pStyle w:val="ppBodyTextIndent"/>
      </w:pPr>
    </w:p>
    <w:p w:rsidR="00A94282" w:rsidRDefault="00A94282" w:rsidP="00A94282">
      <w:pPr>
        <w:pStyle w:val="ppListEnd"/>
      </w:pPr>
    </w:p>
    <w:p w:rsidR="00A94282" w:rsidRDefault="00A94282" w:rsidP="00A94282">
      <w:pPr>
        <w:pStyle w:val="ppProcedureStart"/>
      </w:pPr>
      <w:bookmarkStart w:id="17" w:name="_Toc223343088"/>
      <w:bookmarkStart w:id="18" w:name="_Toc224707071"/>
      <w:r>
        <w:t>Task 3 – Understanding the Views</w:t>
      </w:r>
      <w:bookmarkEnd w:id="17"/>
      <w:bookmarkEnd w:id="18"/>
    </w:p>
    <w:p w:rsidR="00A94282" w:rsidRDefault="00A94282" w:rsidP="00A94282">
      <w:pPr>
        <w:pStyle w:val="ppBodyText"/>
      </w:pPr>
      <w:r w:rsidRPr="00E938D0">
        <w:t>In the typical workflow of an MVC Web application, controller action methods handle an incoming Web request. These action methods use the incoming parameter values to execute application code, and retrieve or update data model objects from a database. They then select a view that renders a response to a browser.</w:t>
      </w:r>
    </w:p>
    <w:p w:rsidR="00A94282" w:rsidRPr="00CE7A7F" w:rsidRDefault="00A94282" w:rsidP="00A94282">
      <w:pPr>
        <w:pStyle w:val="ppNumberList"/>
        <w:numPr>
          <w:ilvl w:val="0"/>
          <w:numId w:val="0"/>
        </w:numPr>
        <w:rPr>
          <w:rFonts w:eastAsia="Arial Unicode MS"/>
          <w:noProof/>
        </w:rPr>
      </w:pPr>
      <w:r>
        <w:t xml:space="preserve">In an MVC application the views </w:t>
      </w:r>
      <w:r w:rsidRPr="00AF4522">
        <w:t>are the components responsible for displaying the application's user interface</w:t>
      </w:r>
      <w:r>
        <w:t xml:space="preserve">. </w:t>
      </w:r>
      <w:r w:rsidRPr="002000DA">
        <w:t>Views are intended exclusively for encapsulating presentation logic. They should not contain any application logic or database retrieval code. Views render</w:t>
      </w:r>
      <w:r>
        <w:t xml:space="preserve"> the appropriate UI by using this View Data class which is a MVC view-related data object that the</w:t>
      </w:r>
      <w:r w:rsidRPr="002000DA">
        <w:t xml:space="preserve"> controller provi</w:t>
      </w:r>
      <w:r>
        <w:t>des when it calls the method to render the view.</w:t>
      </w:r>
    </w:p>
    <w:p w:rsidR="00A94282" w:rsidRDefault="00A94282" w:rsidP="00A94282">
      <w:pPr>
        <w:pStyle w:val="ppNumberList"/>
        <w:numPr>
          <w:ilvl w:val="0"/>
          <w:numId w:val="0"/>
        </w:numPr>
      </w:pPr>
      <w:r w:rsidRPr="00483770">
        <w:t>The views use .aspx, .ascx, and .master files, as well as any other files that are related to rendering views. The Views folder contains a folder for each controller that is named with the controller prefix.</w:t>
      </w:r>
    </w:p>
    <w:p w:rsidR="00A94282" w:rsidRDefault="00A94282" w:rsidP="00A94282">
      <w:pPr>
        <w:pStyle w:val="ppNumberList"/>
      </w:pPr>
      <w:r>
        <w:t xml:space="preserve">Open the </w:t>
      </w:r>
      <w:r w:rsidRPr="002F0649">
        <w:rPr>
          <w:b/>
        </w:rPr>
        <w:t>Index</w:t>
      </w:r>
      <w:r>
        <w:t xml:space="preserve"> view of the </w:t>
      </w:r>
      <w:r w:rsidRPr="002F0649">
        <w:rPr>
          <w:b/>
        </w:rPr>
        <w:t>Home</w:t>
      </w:r>
      <w:r>
        <w:t xml:space="preserve"> controller. To do this, in </w:t>
      </w:r>
      <w:r w:rsidRPr="00A03E70">
        <w:rPr>
          <w:b/>
        </w:rPr>
        <w:t>Solution Explorer</w:t>
      </w:r>
      <w:r>
        <w:t xml:space="preserve">, double-click the </w:t>
      </w:r>
      <w:r>
        <w:rPr>
          <w:b/>
        </w:rPr>
        <w:t>Index.aspx</w:t>
      </w:r>
      <w:r>
        <w:t xml:space="preserve"> file under </w:t>
      </w:r>
      <w:r>
        <w:rPr>
          <w:b/>
        </w:rPr>
        <w:t>Views\Home</w:t>
      </w:r>
      <w:r>
        <w:t xml:space="preserve"> folder.</w:t>
      </w:r>
    </w:p>
    <w:p w:rsidR="00A94282" w:rsidRDefault="00A94282" w:rsidP="00A94282">
      <w:pPr>
        <w:pStyle w:val="ppNoteIndent"/>
      </w:pPr>
      <w:r w:rsidRPr="0051567A">
        <w:rPr>
          <w:b/>
        </w:rPr>
        <w:t>Note:</w:t>
      </w:r>
      <w:r>
        <w:t xml:space="preserve"> V</w:t>
      </w:r>
      <w:r w:rsidRPr="0051567A">
        <w:t xml:space="preserve">iew-templates </w:t>
      </w:r>
      <w:r>
        <w:t>do</w:t>
      </w:r>
      <w:r w:rsidRPr="0051567A">
        <w:t xml:space="preserve"> not have a code-behind file by default.  This </w:t>
      </w:r>
      <w:r>
        <w:t>is mainly to</w:t>
      </w:r>
      <w:r w:rsidRPr="0051567A">
        <w:t xml:space="preserve"> reinforce the purpose</w:t>
      </w:r>
      <w:r>
        <w:t xml:space="preserve"> of views in a MVC application </w:t>
      </w:r>
      <w:r w:rsidRPr="0051567A">
        <w:t>which are intended to be purely about rendering and to not contain any non-rendering related code</w:t>
      </w:r>
      <w:r>
        <w:t>.</w:t>
      </w:r>
    </w:p>
    <w:p w:rsidR="00A94282" w:rsidRDefault="00A94282" w:rsidP="00A94282">
      <w:pPr>
        <w:pStyle w:val="ppBodyTextIndent"/>
      </w:pPr>
    </w:p>
    <w:p w:rsidR="00A94282" w:rsidRDefault="00A94282" w:rsidP="00A94282">
      <w:pPr>
        <w:pStyle w:val="ppFigureIndent"/>
        <w:keepNext/>
      </w:pPr>
      <w:r>
        <w:rPr>
          <w:noProof/>
          <w:lang w:bidi="ar-SA"/>
        </w:rPr>
        <w:lastRenderedPageBreak/>
        <w:drawing>
          <wp:inline distT="0" distB="0" distL="0" distR="0">
            <wp:extent cx="5486400" cy="1556238"/>
            <wp:effectExtent l="1905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486400" cy="1556238"/>
                    </a:xfrm>
                    <a:prstGeom prst="rect">
                      <a:avLst/>
                    </a:prstGeom>
                    <a:noFill/>
                    <a:ln w="9525">
                      <a:noFill/>
                      <a:miter lim="800000"/>
                      <a:headEnd/>
                      <a:tailEnd/>
                    </a:ln>
                  </pic:spPr>
                </pic:pic>
              </a:graphicData>
            </a:graphic>
          </wp:inline>
        </w:drawing>
      </w:r>
    </w:p>
    <w:p w:rsidR="00A94282" w:rsidRDefault="00A94282" w:rsidP="00A94282">
      <w:pPr>
        <w:pStyle w:val="ppFigureNumberIndent"/>
      </w:pPr>
      <w:r>
        <w:t xml:space="preserve">Figure </w:t>
      </w:r>
      <w:fldSimple w:instr=" SEQ Figure \* ARABIC ">
        <w:r w:rsidR="00760697">
          <w:rPr>
            <w:noProof/>
          </w:rPr>
          <w:t>7</w:t>
        </w:r>
      </w:fldSimple>
    </w:p>
    <w:p w:rsidR="00A94282" w:rsidRPr="00FD4EC6" w:rsidRDefault="00A94282" w:rsidP="00A94282">
      <w:pPr>
        <w:pStyle w:val="ppFigureCaptionIndent"/>
      </w:pPr>
      <w:r>
        <w:t>Viewing the View’s auto generated code</w:t>
      </w:r>
    </w:p>
    <w:p w:rsidR="00A94282" w:rsidRPr="00523625" w:rsidRDefault="00A94282" w:rsidP="00A94282">
      <w:pPr>
        <w:pStyle w:val="ppBodyTextIndent"/>
      </w:pPr>
    </w:p>
    <w:p w:rsidR="00A94282" w:rsidRDefault="00A94282" w:rsidP="00A94282">
      <w:pPr>
        <w:pStyle w:val="ppNoteIndent"/>
      </w:pPr>
      <w:r w:rsidRPr="003D70A5">
        <w:rPr>
          <w:b/>
        </w:rPr>
        <w:t>Note:</w:t>
      </w:r>
      <w:r>
        <w:t xml:space="preserve"> The </w:t>
      </w:r>
      <w:r w:rsidRPr="003D70A5">
        <w:rPr>
          <w:b/>
        </w:rPr>
        <w:t>Html</w:t>
      </w:r>
      <w:r>
        <w:t xml:space="preserve"> object is an instance of the </w:t>
      </w:r>
      <w:r w:rsidRPr="003D70A5">
        <w:rPr>
          <w:b/>
        </w:rPr>
        <w:t>HtmlHelper</w:t>
      </w:r>
      <w:r>
        <w:t xml:space="preserve"> class which p</w:t>
      </w:r>
      <w:r w:rsidRPr="00860F52">
        <w:t>rovides useful common methods to generate HTML tags.</w:t>
      </w:r>
      <w:r>
        <w:t xml:space="preserve"> The </w:t>
      </w:r>
      <w:r w:rsidRPr="003D70A5">
        <w:rPr>
          <w:b/>
        </w:rPr>
        <w:t>Encode</w:t>
      </w:r>
      <w:r>
        <w:t xml:space="preserve"> </w:t>
      </w:r>
      <w:r w:rsidRPr="00860F52">
        <w:t>method applies HTML encoding to a specified string</w:t>
      </w:r>
      <w:r>
        <w:t xml:space="preserve">. In this case, the View is encoding the </w:t>
      </w:r>
      <w:r w:rsidRPr="009044B7">
        <w:rPr>
          <w:b/>
        </w:rPr>
        <w:t>Message</w:t>
      </w:r>
      <w:r>
        <w:t xml:space="preserve"> value received from the Controller through the </w:t>
      </w:r>
      <w:r w:rsidRPr="003D70A5">
        <w:rPr>
          <w:b/>
        </w:rPr>
        <w:t>ViewData</w:t>
      </w:r>
      <w:r>
        <w:t xml:space="preserve"> dictionary.</w:t>
      </w:r>
    </w:p>
    <w:p w:rsidR="00A94282" w:rsidRPr="00AC74CC" w:rsidRDefault="00A94282" w:rsidP="00A94282">
      <w:pPr>
        <w:pStyle w:val="ppNoteIndent"/>
      </w:pPr>
      <w:r w:rsidRPr="00AC74CC">
        <w:t xml:space="preserve">From within your View you can access the </w:t>
      </w:r>
      <w:r w:rsidRPr="00AC74CC">
        <w:rPr>
          <w:b/>
        </w:rPr>
        <w:t>ViewData</w:t>
      </w:r>
      <w:r w:rsidRPr="00AC74CC">
        <w:t xml:space="preserve"> in either a late-bound or strongly-typed way. If your View derives from </w:t>
      </w:r>
      <w:r w:rsidRPr="00AC74CC">
        <w:rPr>
          <w:b/>
        </w:rPr>
        <w:t>ViewPage</w:t>
      </w:r>
      <w:r w:rsidRPr="00AC74CC">
        <w:t xml:space="preserve">, the </w:t>
      </w:r>
      <w:r w:rsidRPr="00AC74CC">
        <w:rPr>
          <w:b/>
        </w:rPr>
        <w:t>ViewData</w:t>
      </w:r>
      <w:r w:rsidRPr="00AC74CC">
        <w:t xml:space="preserve"> property will be typed as a late-bound dictionary.  If your View derives from the generics based </w:t>
      </w:r>
      <w:r w:rsidRPr="00AC74CC">
        <w:rPr>
          <w:b/>
        </w:rPr>
        <w:t>ViewPage&lt;T&gt;</w:t>
      </w:r>
      <w:r w:rsidRPr="00AC74CC">
        <w:t xml:space="preserve">, where </w:t>
      </w:r>
      <w:r w:rsidRPr="00AC74CC">
        <w:rPr>
          <w:b/>
        </w:rPr>
        <w:t>T</w:t>
      </w:r>
      <w:r w:rsidRPr="00AC74CC">
        <w:t xml:space="preserve"> indicates the data object type of the </w:t>
      </w:r>
      <w:r w:rsidRPr="00AC74CC">
        <w:rPr>
          <w:b/>
        </w:rPr>
        <w:t>ViewData</w:t>
      </w:r>
      <w:r w:rsidRPr="00AC74CC">
        <w:t xml:space="preserve"> the controller is passing to the View, the </w:t>
      </w:r>
      <w:r w:rsidRPr="00AC74CC">
        <w:rPr>
          <w:b/>
        </w:rPr>
        <w:t>ViewData</w:t>
      </w:r>
      <w:r w:rsidRPr="00AC74CC">
        <w:t xml:space="preserve"> property will be strongly typed to match the same type that your controller passed in.</w:t>
      </w:r>
    </w:p>
    <w:p w:rsidR="00A94282" w:rsidRDefault="00A94282" w:rsidP="00A94282">
      <w:pPr>
        <w:pStyle w:val="ppBodyTextIndent"/>
      </w:pPr>
    </w:p>
    <w:p w:rsidR="00A94282" w:rsidRDefault="00A94282" w:rsidP="00A94282">
      <w:pPr>
        <w:pStyle w:val="ppListEnd"/>
      </w:pPr>
    </w:p>
    <w:p w:rsidR="00A94282" w:rsidRDefault="00A94282" w:rsidP="00A94282">
      <w:pPr>
        <w:pStyle w:val="ppProcedureStart"/>
      </w:pPr>
      <w:bookmarkStart w:id="19" w:name="_Toc223343089"/>
      <w:bookmarkStart w:id="20" w:name="_Toc224707072"/>
      <w:r>
        <w:t>Task 4 – Understanding the ASP.NET URL Routing</w:t>
      </w:r>
      <w:bookmarkEnd w:id="19"/>
      <w:bookmarkEnd w:id="20"/>
    </w:p>
    <w:p w:rsidR="00A94282" w:rsidRPr="00A965F2" w:rsidRDefault="00A94282" w:rsidP="00A94282">
      <w:pPr>
        <w:pStyle w:val="ppBodyText"/>
        <w:rPr>
          <w:rFonts w:eastAsia="Times New Roman"/>
        </w:rPr>
      </w:pPr>
      <w:r w:rsidRPr="00A965F2">
        <w:rPr>
          <w:rFonts w:eastAsia="Times New Roman"/>
          <w:lang w:bidi="ar-SA"/>
        </w:rPr>
        <w:t>The ASP.</w:t>
      </w:r>
      <w:r>
        <w:rPr>
          <w:rFonts w:eastAsia="Times New Roman"/>
          <w:lang w:bidi="ar-SA"/>
        </w:rPr>
        <w:t xml:space="preserve">NET MVC framework uses </w:t>
      </w:r>
      <w:r w:rsidRPr="005F6A6B">
        <w:rPr>
          <w:rFonts w:eastAsia="Times New Roman"/>
          <w:b/>
          <w:lang w:bidi="ar-SA"/>
        </w:rPr>
        <w:t>ASP.NET Routing</w:t>
      </w:r>
      <w:r w:rsidRPr="00A965F2">
        <w:rPr>
          <w:rFonts w:eastAsia="Times New Roman"/>
          <w:lang w:bidi="ar-SA"/>
        </w:rPr>
        <w:t xml:space="preserve"> to map URLs to controller classes and actions. </w:t>
      </w:r>
      <w:r w:rsidRPr="005F6A6B">
        <w:rPr>
          <w:rFonts w:eastAsia="Times New Roman"/>
          <w:b/>
          <w:lang w:bidi="ar-SA"/>
        </w:rPr>
        <w:t>ASP.NET Routing</w:t>
      </w:r>
      <w:r w:rsidRPr="00A965F2">
        <w:rPr>
          <w:rFonts w:eastAsia="Times New Roman"/>
          <w:lang w:bidi="ar-SA"/>
        </w:rPr>
        <w:t xml:space="preserve"> parses variables in the URL according to a pattern that you define, and automatically passes the variables to a controller action as parameter arguments. </w:t>
      </w:r>
      <w:r>
        <w:rPr>
          <w:rFonts w:eastAsia="Times New Roman"/>
          <w:lang w:bidi="ar-SA"/>
        </w:rPr>
        <w:t xml:space="preserve">In this way the </w:t>
      </w:r>
      <w:r w:rsidRPr="00A965F2">
        <w:rPr>
          <w:rFonts w:eastAsia="Times New Roman"/>
        </w:rPr>
        <w:t>URLs do not have to map to specific files in a Web site.</w:t>
      </w:r>
    </w:p>
    <w:p w:rsidR="00A94282" w:rsidRDefault="00A94282" w:rsidP="00A94282">
      <w:pPr>
        <w:pStyle w:val="ppBodyText"/>
      </w:pPr>
      <w:r w:rsidRPr="00AB5174">
        <w:t xml:space="preserve">By default ASP.NET MVC projects have a preconfigured set of URL routing rules that enable you to easily get started on an application without needing to explicitly configure anything.  </w:t>
      </w:r>
      <w:r>
        <w:t>Y</w:t>
      </w:r>
      <w:r w:rsidRPr="00AB5174">
        <w:t xml:space="preserve">ou can start </w:t>
      </w:r>
      <w:r>
        <w:t>developing</w:t>
      </w:r>
      <w:r w:rsidRPr="00AB5174">
        <w:t xml:space="preserve"> using a default set of name-based URL mapping conventions that are declared within the ASP.NET </w:t>
      </w:r>
      <w:r w:rsidRPr="005F6A6B">
        <w:rPr>
          <w:b/>
        </w:rPr>
        <w:t>Application</w:t>
      </w:r>
      <w:r w:rsidRPr="00AB5174">
        <w:t xml:space="preserve"> class of the </w:t>
      </w:r>
      <w:r w:rsidRPr="00AB5174">
        <w:rPr>
          <w:b/>
        </w:rPr>
        <w:t>Global.asax</w:t>
      </w:r>
      <w:r w:rsidRPr="00AB5174">
        <w:t xml:space="preserve"> file created by the new ASP.NET MVC project template in Visual Studio.</w:t>
      </w:r>
    </w:p>
    <w:p w:rsidR="00A94282" w:rsidRDefault="00A94282" w:rsidP="00A94282">
      <w:pPr>
        <w:pStyle w:val="ppBodyText"/>
        <w:rPr>
          <w:rFonts w:eastAsia="Times New Roman"/>
          <w:lang w:bidi="ar-SA"/>
        </w:rPr>
      </w:pPr>
      <w:r w:rsidRPr="00390A57">
        <w:rPr>
          <w:rFonts w:eastAsia="Times New Roman"/>
          <w:lang w:bidi="ar-SA"/>
        </w:rPr>
        <w:t>The</w:t>
      </w:r>
      <w:r>
        <w:rPr>
          <w:rFonts w:eastAsia="Times New Roman"/>
          <w:lang w:bidi="ar-SA"/>
        </w:rPr>
        <w:t xml:space="preserve"> preconfigured</w:t>
      </w:r>
      <w:r w:rsidRPr="00390A57">
        <w:rPr>
          <w:rFonts w:eastAsia="Times New Roman"/>
          <w:lang w:bidi="ar-SA"/>
        </w:rPr>
        <w:t xml:space="preserve"> </w:t>
      </w:r>
      <w:r>
        <w:rPr>
          <w:rFonts w:eastAsia="Times New Roman"/>
          <w:lang w:bidi="ar-SA"/>
        </w:rPr>
        <w:t>routing rule</w:t>
      </w:r>
      <w:r w:rsidRPr="00390A57">
        <w:rPr>
          <w:rFonts w:eastAsia="Times New Roman"/>
          <w:lang w:bidi="ar-SA"/>
        </w:rPr>
        <w:t xml:space="preserve"> indicates that the ASP.NET MVC framework should by default m</w:t>
      </w:r>
      <w:r>
        <w:rPr>
          <w:rFonts w:eastAsia="Times New Roman"/>
          <w:lang w:bidi="ar-SA"/>
        </w:rPr>
        <w:t xml:space="preserve">ap URLs to Controllers using a </w:t>
      </w:r>
      <w:r w:rsidRPr="005F6A6B">
        <w:rPr>
          <w:rFonts w:eastAsia="Times New Roman"/>
          <w:b/>
          <w:i/>
          <w:lang w:bidi="ar-SA"/>
        </w:rPr>
        <w:t>[controller]/[action]/[id]</w:t>
      </w:r>
      <w:r w:rsidRPr="00390A57">
        <w:rPr>
          <w:rFonts w:eastAsia="Times New Roman"/>
          <w:lang w:bidi="ar-SA"/>
        </w:rPr>
        <w:t xml:space="preserve"> </w:t>
      </w:r>
      <w:r>
        <w:rPr>
          <w:rFonts w:eastAsia="Times New Roman"/>
          <w:lang w:bidi="ar-SA"/>
        </w:rPr>
        <w:t>pattern</w:t>
      </w:r>
      <w:r w:rsidRPr="00390A57">
        <w:rPr>
          <w:rFonts w:eastAsia="Times New Roman"/>
          <w:lang w:bidi="ar-SA"/>
        </w:rPr>
        <w:t xml:space="preserve"> when determining which </w:t>
      </w:r>
      <w:r w:rsidRPr="00006954">
        <w:rPr>
          <w:rFonts w:eastAsia="Times New Roman"/>
          <w:b/>
          <w:lang w:bidi="ar-SA"/>
        </w:rPr>
        <w:t>Controller</w:t>
      </w:r>
      <w:r w:rsidRPr="00390A57">
        <w:rPr>
          <w:rFonts w:eastAsia="Times New Roman"/>
          <w:lang w:bidi="ar-SA"/>
        </w:rPr>
        <w:t xml:space="preserve"> class to instantiate, and which </w:t>
      </w:r>
      <w:r w:rsidRPr="00006954">
        <w:rPr>
          <w:rFonts w:eastAsia="Times New Roman"/>
          <w:b/>
          <w:lang w:bidi="ar-SA"/>
        </w:rPr>
        <w:t>Action</w:t>
      </w:r>
      <w:r w:rsidRPr="00390A57">
        <w:rPr>
          <w:rFonts w:eastAsia="Times New Roman"/>
          <w:lang w:bidi="ar-SA"/>
        </w:rPr>
        <w:t xml:space="preserve"> method to invoke (along with which parameters should be passed in).  </w:t>
      </w:r>
    </w:p>
    <w:p w:rsidR="00A94282" w:rsidRPr="00AE6200" w:rsidRDefault="00A94282" w:rsidP="00A94282">
      <w:pPr>
        <w:pStyle w:val="ppNote"/>
        <w:rPr>
          <w:rFonts w:eastAsia="Times New Roman"/>
          <w:b/>
          <w:lang w:bidi="ar-SA"/>
        </w:rPr>
      </w:pPr>
      <w:r w:rsidRPr="00390A57">
        <w:rPr>
          <w:rFonts w:eastAsia="Times New Roman"/>
          <w:b/>
          <w:lang w:bidi="ar-SA"/>
        </w:rPr>
        <w:t xml:space="preserve">Note: </w:t>
      </w:r>
      <w:r>
        <w:rPr>
          <w:rFonts w:eastAsia="Times New Roman"/>
          <w:lang w:bidi="ar-SA"/>
        </w:rPr>
        <w:t xml:space="preserve">Double-click </w:t>
      </w:r>
      <w:r w:rsidRPr="00390A57">
        <w:rPr>
          <w:rFonts w:eastAsia="Times New Roman"/>
          <w:b/>
          <w:lang w:bidi="ar-SA"/>
        </w:rPr>
        <w:t>Global.asax</w:t>
      </w:r>
      <w:r>
        <w:rPr>
          <w:rFonts w:eastAsia="Times New Roman"/>
          <w:lang w:bidi="ar-SA"/>
        </w:rPr>
        <w:t xml:space="preserve"> in </w:t>
      </w:r>
      <w:r w:rsidRPr="00390A57">
        <w:rPr>
          <w:rFonts w:eastAsia="Times New Roman"/>
          <w:b/>
          <w:lang w:bidi="ar-SA"/>
        </w:rPr>
        <w:t>Solution Explorer</w:t>
      </w:r>
      <w:r>
        <w:rPr>
          <w:rFonts w:eastAsia="Times New Roman"/>
          <w:lang w:bidi="ar-SA"/>
        </w:rPr>
        <w:t xml:space="preserve"> to see how the </w:t>
      </w:r>
      <w:r w:rsidRPr="000228CC">
        <w:rPr>
          <w:rFonts w:eastAsia="Times New Roman"/>
          <w:lang w:bidi="ar-SA"/>
        </w:rPr>
        <w:t xml:space="preserve">preconfigured </w:t>
      </w:r>
      <w:r>
        <w:rPr>
          <w:rFonts w:eastAsia="Times New Roman"/>
          <w:lang w:bidi="ar-SA"/>
        </w:rPr>
        <w:t>routes are defined.</w:t>
      </w:r>
    </w:p>
    <w:p w:rsidR="00A94282" w:rsidRPr="00390A57" w:rsidRDefault="00A94282" w:rsidP="00A94282">
      <w:pPr>
        <w:pStyle w:val="ppBodyText"/>
        <w:rPr>
          <w:rFonts w:eastAsia="Times New Roman"/>
          <w:lang w:bidi="ar-SA"/>
        </w:rPr>
      </w:pPr>
    </w:p>
    <w:p w:rsidR="00A94282" w:rsidRDefault="00A94282" w:rsidP="00A94282">
      <w:pPr>
        <w:pStyle w:val="ppBodyTextIndent"/>
      </w:pPr>
    </w:p>
    <w:p w:rsidR="00A94282" w:rsidRPr="008C28D7" w:rsidRDefault="00A94282" w:rsidP="00A94282">
      <w:pPr>
        <w:pStyle w:val="ppNumberList"/>
      </w:pPr>
      <w:r>
        <w:t>S</w:t>
      </w:r>
      <w:r w:rsidRPr="008C28D7">
        <w:t xml:space="preserve">tart a new instance of the </w:t>
      </w:r>
      <w:r w:rsidRPr="008C28D7">
        <w:rPr>
          <w:b/>
        </w:rPr>
        <w:t>MvcSampleApp</w:t>
      </w:r>
      <w:r w:rsidRPr="008C28D7">
        <w:t xml:space="preserve"> project. To do this, in </w:t>
      </w:r>
      <w:r w:rsidRPr="008C28D7">
        <w:rPr>
          <w:b/>
        </w:rPr>
        <w:t>Solution Explorer</w:t>
      </w:r>
      <w:r>
        <w:t xml:space="preserve"> right-click </w:t>
      </w:r>
      <w:r w:rsidRPr="008C28D7">
        <w:rPr>
          <w:b/>
        </w:rPr>
        <w:t>MvcSampleApp</w:t>
      </w:r>
      <w:r w:rsidRPr="008C28D7">
        <w:t xml:space="preserve"> project, point to </w:t>
      </w:r>
      <w:r w:rsidRPr="008C28D7">
        <w:rPr>
          <w:b/>
        </w:rPr>
        <w:t>Debug</w:t>
      </w:r>
      <w:r w:rsidRPr="008C28D7">
        <w:t xml:space="preserve"> and select </w:t>
      </w:r>
      <w:r w:rsidRPr="008C28D7">
        <w:rPr>
          <w:b/>
        </w:rPr>
        <w:t>Start New Instance</w:t>
      </w:r>
      <w:r w:rsidRPr="008C28D7">
        <w:t>.</w:t>
      </w:r>
    </w:p>
    <w:p w:rsidR="00A94282" w:rsidRPr="008C28D7" w:rsidRDefault="00A94282" w:rsidP="00A94282">
      <w:pPr>
        <w:pStyle w:val="ppNoteIndent"/>
      </w:pPr>
      <w:r w:rsidRPr="008C28D7">
        <w:rPr>
          <w:b/>
        </w:rPr>
        <w:t>Note:</w:t>
      </w:r>
      <w:r w:rsidRPr="008C28D7">
        <w:t xml:space="preserve"> If the dialog </w:t>
      </w:r>
      <w:r w:rsidRPr="008C28D7">
        <w:rPr>
          <w:b/>
        </w:rPr>
        <w:t>Debugging Not Enabled</w:t>
      </w:r>
      <w:r w:rsidRPr="008C28D7">
        <w:t xml:space="preserve"> appears, select</w:t>
      </w:r>
      <w:r w:rsidRPr="00F506DB">
        <w:t xml:space="preserve"> </w:t>
      </w:r>
      <w:r w:rsidRPr="00F506DB">
        <w:rPr>
          <w:b/>
        </w:rPr>
        <w:t>Modify the Web.config file to enable debugging</w:t>
      </w:r>
      <w:r w:rsidRPr="008C28D7">
        <w:t xml:space="preserve"> and click </w:t>
      </w:r>
      <w:r w:rsidRPr="008C28D7">
        <w:rPr>
          <w:b/>
        </w:rPr>
        <w:t>OK</w:t>
      </w:r>
      <w:r w:rsidRPr="00006954">
        <w:t>.</w:t>
      </w:r>
    </w:p>
    <w:p w:rsidR="00A94282" w:rsidRDefault="00A94282" w:rsidP="00A94282">
      <w:pPr>
        <w:pStyle w:val="ppBodyTextIndent"/>
      </w:pPr>
    </w:p>
    <w:p w:rsidR="00A94282" w:rsidRDefault="00A94282" w:rsidP="00A94282">
      <w:pPr>
        <w:pStyle w:val="ppBodyTextIndent"/>
      </w:pPr>
      <w:r>
        <w:t xml:space="preserve">A request will be made to </w:t>
      </w:r>
      <w:hyperlink r:id="rId23" w:history="1">
        <w:r w:rsidRPr="0067722B">
          <w:rPr>
            <w:rStyle w:val="Hyperlink"/>
            <w:rFonts w:cstheme="minorBidi"/>
            <w:b/>
          </w:rPr>
          <w:t>http://localhost:50000</w:t>
        </w:r>
      </w:hyperlink>
      <w:r w:rsidRPr="00FA798A">
        <w:t xml:space="preserve"> </w:t>
      </w:r>
      <w:r>
        <w:t>which</w:t>
      </w:r>
      <w:r w:rsidRPr="00FA798A">
        <w:t xml:space="preserve"> will be intercepted</w:t>
      </w:r>
      <w:r>
        <w:t xml:space="preserve"> by the </w:t>
      </w:r>
      <w:r w:rsidRPr="00FA798A">
        <w:rPr>
          <w:b/>
        </w:rPr>
        <w:t>ASP.NET Routing</w:t>
      </w:r>
      <w:r>
        <w:t xml:space="preserve"> engine applying the </w:t>
      </w:r>
      <w:r w:rsidRPr="00A94282">
        <w:rPr>
          <w:b/>
          <w:i/>
        </w:rPr>
        <w:t>Default</w:t>
      </w:r>
      <w:r w:rsidR="00307F01">
        <w:t xml:space="preserve"> registered route (the</w:t>
      </w:r>
      <w:r>
        <w:t xml:space="preserve"> pattern is </w:t>
      </w:r>
      <w:r w:rsidRPr="005F6A6B">
        <w:rPr>
          <w:rFonts w:eastAsia="Times New Roman"/>
          <w:b/>
          <w:i/>
          <w:lang w:bidi="ar-SA"/>
        </w:rPr>
        <w:t>[controller]/[action]/[id]</w:t>
      </w:r>
      <w:r w:rsidRPr="00A94282">
        <w:rPr>
          <w:rFonts w:eastAsia="Times New Roman"/>
          <w:i/>
          <w:lang w:bidi="ar-SA"/>
        </w:rPr>
        <w:t>)</w:t>
      </w:r>
      <w:r w:rsidRPr="008C28D7">
        <w:t xml:space="preserve">. </w:t>
      </w:r>
      <w:r>
        <w:t xml:space="preserve">Since the </w:t>
      </w:r>
      <w:r w:rsidR="00307F01">
        <w:t>URL</w:t>
      </w:r>
      <w:r>
        <w:t xml:space="preserve"> does not contain any controller to map, the routing engine will instantiate a default c</w:t>
      </w:r>
      <w:r w:rsidR="00E6780A">
        <w:t>ontroller</w:t>
      </w:r>
      <w:r w:rsidR="00307F01">
        <w:t xml:space="preserve"> (</w:t>
      </w:r>
      <w:r w:rsidR="00307F01" w:rsidRPr="00307F01">
        <w:rPr>
          <w:i/>
        </w:rPr>
        <w:t>Home</w:t>
      </w:r>
      <w:r w:rsidR="00307F01">
        <w:t>)</w:t>
      </w:r>
      <w:r w:rsidR="00E6780A">
        <w:t>, and invoke a default action</w:t>
      </w:r>
      <w:r w:rsidR="00307F01">
        <w:t xml:space="preserve"> (</w:t>
      </w:r>
      <w:r w:rsidR="00307F01" w:rsidRPr="00307F01">
        <w:rPr>
          <w:i/>
        </w:rPr>
        <w:t>Index</w:t>
      </w:r>
      <w:r w:rsidR="00307F01">
        <w:t>)</w:t>
      </w:r>
      <w:r w:rsidR="00E6780A">
        <w:t xml:space="preserve"> </w:t>
      </w:r>
      <w:r>
        <w:t>specified in the registered route.</w:t>
      </w:r>
    </w:p>
    <w:p w:rsidR="00A94282" w:rsidRDefault="00A94282" w:rsidP="00A94282">
      <w:pPr>
        <w:pStyle w:val="ppFigureIndent"/>
      </w:pPr>
      <w:r>
        <w:rPr>
          <w:noProof/>
          <w:lang w:bidi="ar-SA"/>
        </w:rPr>
        <w:drawing>
          <wp:inline distT="0" distB="0" distL="0" distR="0">
            <wp:extent cx="5486400" cy="1512277"/>
            <wp:effectExtent l="19050" t="0" r="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486400" cy="1512277"/>
                    </a:xfrm>
                    <a:prstGeom prst="rect">
                      <a:avLst/>
                    </a:prstGeom>
                    <a:noFill/>
                    <a:ln w="9525">
                      <a:noFill/>
                      <a:miter lim="800000"/>
                      <a:headEnd/>
                      <a:tailEnd/>
                    </a:ln>
                  </pic:spPr>
                </pic:pic>
              </a:graphicData>
            </a:graphic>
          </wp:inline>
        </w:drawing>
      </w:r>
    </w:p>
    <w:p w:rsidR="00A94282" w:rsidRDefault="00A94282" w:rsidP="00A94282">
      <w:pPr>
        <w:pStyle w:val="ppFigureNumberIndent"/>
      </w:pPr>
      <w:r>
        <w:t xml:space="preserve">Figure </w:t>
      </w:r>
      <w:fldSimple w:instr=" SEQ Figure \* ARABIC ">
        <w:r w:rsidR="00760697">
          <w:rPr>
            <w:noProof/>
          </w:rPr>
          <w:t>8</w:t>
        </w:r>
      </w:fldSimple>
    </w:p>
    <w:p w:rsidR="00A94282" w:rsidRPr="00FA798A" w:rsidRDefault="00A94282" w:rsidP="00A94282">
      <w:pPr>
        <w:pStyle w:val="ppFigureCaptionIndent"/>
      </w:pPr>
      <w:r>
        <w:t>Viewing the default registered route in Global.asax</w:t>
      </w:r>
    </w:p>
    <w:p w:rsidR="00A94282" w:rsidRDefault="00A94282" w:rsidP="00A94282">
      <w:pPr>
        <w:pStyle w:val="ppBodyTextIndent"/>
      </w:pPr>
    </w:p>
    <w:p w:rsidR="00A94282" w:rsidRPr="008C28D7" w:rsidRDefault="00A94282" w:rsidP="00A94282">
      <w:pPr>
        <w:pStyle w:val="ppBodyTextIndent"/>
      </w:pPr>
      <w:r>
        <w:t xml:space="preserve">In this case, the default parameters for the route are </w:t>
      </w:r>
      <w:r w:rsidRPr="00CF435B">
        <w:rPr>
          <w:b/>
        </w:rPr>
        <w:t>Home</w:t>
      </w:r>
      <w:r>
        <w:t xml:space="preserve"> as the controller, and </w:t>
      </w:r>
      <w:r w:rsidRPr="00CF435B">
        <w:rPr>
          <w:b/>
        </w:rPr>
        <w:t>Index</w:t>
      </w:r>
      <w:r>
        <w:t xml:space="preserve"> as the action; that’s why </w:t>
      </w:r>
      <w:r w:rsidRPr="00002011">
        <w:rPr>
          <w:b/>
        </w:rPr>
        <w:t>Home</w:t>
      </w:r>
      <w:r w:rsidRPr="00297A67">
        <w:t xml:space="preserve"> controller’s</w:t>
      </w:r>
      <w:r>
        <w:rPr>
          <w:b/>
        </w:rPr>
        <w:t xml:space="preserve"> Index</w:t>
      </w:r>
      <w:r w:rsidRPr="0095146E">
        <w:rPr>
          <w:b/>
        </w:rPr>
        <w:t xml:space="preserve"> </w:t>
      </w:r>
      <w:r w:rsidRPr="00297A67">
        <w:t>View</w:t>
      </w:r>
      <w:r>
        <w:t xml:space="preserve"> is rendered</w:t>
      </w:r>
      <w:r w:rsidRPr="008C28D7">
        <w:t>.</w:t>
      </w:r>
    </w:p>
    <w:p w:rsidR="00A94282" w:rsidRPr="008C28D7" w:rsidRDefault="007B7C4F" w:rsidP="00A94282">
      <w:pPr>
        <w:pStyle w:val="ppFigureIndent"/>
      </w:pPr>
      <w:r>
        <w:rPr>
          <w:noProof/>
          <w:lang w:bidi="ar-SA"/>
        </w:rPr>
        <w:lastRenderedPageBreak/>
        <w:drawing>
          <wp:inline distT="0" distB="0" distL="0" distR="0">
            <wp:extent cx="5486400" cy="386861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486400" cy="3868615"/>
                    </a:xfrm>
                    <a:prstGeom prst="rect">
                      <a:avLst/>
                    </a:prstGeom>
                    <a:noFill/>
                    <a:ln w="9525">
                      <a:noFill/>
                      <a:miter lim="800000"/>
                      <a:headEnd/>
                      <a:tailEnd/>
                    </a:ln>
                  </pic:spPr>
                </pic:pic>
              </a:graphicData>
            </a:graphic>
          </wp:inline>
        </w:drawing>
      </w:r>
    </w:p>
    <w:p w:rsidR="00A94282" w:rsidRPr="008C28D7" w:rsidRDefault="00A94282" w:rsidP="00A94282">
      <w:pPr>
        <w:pStyle w:val="ppFigureNumberIndent"/>
      </w:pPr>
      <w:r w:rsidRPr="008C28D7">
        <w:t xml:space="preserve">Figure </w:t>
      </w:r>
      <w:fldSimple w:instr=" SEQ Figure \* ARABIC ">
        <w:r w:rsidR="00760697">
          <w:rPr>
            <w:noProof/>
          </w:rPr>
          <w:t>9</w:t>
        </w:r>
      </w:fldSimple>
    </w:p>
    <w:p w:rsidR="00A94282" w:rsidRDefault="00A94282" w:rsidP="00A94282">
      <w:pPr>
        <w:pStyle w:val="ppFigureCaptionIndent"/>
      </w:pPr>
      <w:r w:rsidRPr="008C28D7">
        <w:t>M</w:t>
      </w:r>
      <w:r>
        <w:t>VC Sample Application Home Page</w:t>
      </w:r>
    </w:p>
    <w:p w:rsidR="00A94282" w:rsidRDefault="00A94282" w:rsidP="00E26135">
      <w:pPr>
        <w:pStyle w:val="ppBodyText"/>
      </w:pPr>
    </w:p>
    <w:p w:rsidR="00E26135" w:rsidRPr="008E19D0" w:rsidRDefault="00E26135" w:rsidP="00E26135">
      <w:pPr>
        <w:pStyle w:val="ppNoteIndent"/>
        <w:numPr>
          <w:ilvl w:val="0"/>
          <w:numId w:val="0"/>
        </w:numPr>
        <w:ind w:left="862"/>
      </w:pPr>
      <w:r w:rsidRPr="007B26B5">
        <w:rPr>
          <w:b/>
        </w:rPr>
        <w:t>Note:</w:t>
      </w:r>
      <w:r>
        <w:t xml:space="preserve"> The default URL routing pattern is as indicated before: </w:t>
      </w:r>
      <w:r w:rsidRPr="007B26B5">
        <w:rPr>
          <w:b/>
        </w:rPr>
        <w:t>…/</w:t>
      </w:r>
      <w:r>
        <w:rPr>
          <w:b/>
        </w:rPr>
        <w:t>[C</w:t>
      </w:r>
      <w:r w:rsidRPr="007B26B5">
        <w:rPr>
          <w:b/>
        </w:rPr>
        <w:t>ontrollerName</w:t>
      </w:r>
      <w:r>
        <w:rPr>
          <w:b/>
        </w:rPr>
        <w:t>]</w:t>
      </w:r>
      <w:r w:rsidRPr="007B26B5">
        <w:rPr>
          <w:b/>
        </w:rPr>
        <w:t>/</w:t>
      </w:r>
      <w:r>
        <w:rPr>
          <w:b/>
        </w:rPr>
        <w:t>[</w:t>
      </w:r>
      <w:r w:rsidRPr="007B26B5">
        <w:rPr>
          <w:b/>
        </w:rPr>
        <w:t>Action</w:t>
      </w:r>
      <w:r>
        <w:rPr>
          <w:b/>
        </w:rPr>
        <w:t>]</w:t>
      </w:r>
      <w:r w:rsidRPr="007B26B5">
        <w:rPr>
          <w:b/>
        </w:rPr>
        <w:t>/</w:t>
      </w:r>
      <w:r>
        <w:rPr>
          <w:b/>
        </w:rPr>
        <w:t>[</w:t>
      </w:r>
      <w:r w:rsidRPr="007B26B5">
        <w:rPr>
          <w:b/>
        </w:rPr>
        <w:t>Param</w:t>
      </w:r>
      <w:r>
        <w:rPr>
          <w:b/>
        </w:rPr>
        <w:t>e</w:t>
      </w:r>
      <w:r w:rsidRPr="007B26B5">
        <w:rPr>
          <w:b/>
        </w:rPr>
        <w:t>ters</w:t>
      </w:r>
      <w:r>
        <w:rPr>
          <w:b/>
        </w:rPr>
        <w:t>]</w:t>
      </w:r>
      <w:r>
        <w:t xml:space="preserve">. You can define new routing rules in the </w:t>
      </w:r>
      <w:r w:rsidRPr="007B26B5">
        <w:rPr>
          <w:b/>
        </w:rPr>
        <w:t>RegisterRoutes</w:t>
      </w:r>
      <w:r>
        <w:t xml:space="preserve"> method in </w:t>
      </w:r>
      <w:r w:rsidRPr="007B26B5">
        <w:rPr>
          <w:b/>
        </w:rPr>
        <w:t>Global.asax.cs</w:t>
      </w:r>
      <w:r>
        <w:t xml:space="preserve"> fi</w:t>
      </w:r>
      <w:r w:rsidRPr="00CE7A7F">
        <w:t xml:space="preserve">le. Routes are initialized in the </w:t>
      </w:r>
      <w:r w:rsidRPr="00CE7A7F">
        <w:rPr>
          <w:b/>
        </w:rPr>
        <w:t>Application_Start</w:t>
      </w:r>
      <w:r w:rsidRPr="00CE7A7F">
        <w:t xml:space="preserve"> method of the </w:t>
      </w:r>
      <w:r w:rsidRPr="00CE7A7F">
        <w:rPr>
          <w:b/>
        </w:rPr>
        <w:t>Global.asax.cs</w:t>
      </w:r>
      <w:r w:rsidRPr="00CE7A7F">
        <w:t xml:space="preserve"> or </w:t>
      </w:r>
      <w:r w:rsidRPr="00CE7A7F">
        <w:rPr>
          <w:b/>
        </w:rPr>
        <w:t>Global.asax.vb</w:t>
      </w:r>
      <w:r w:rsidRPr="00CE7A7F">
        <w:t xml:space="preserve"> file. </w:t>
      </w:r>
    </w:p>
    <w:p w:rsidR="00E26135" w:rsidRPr="00A014FA" w:rsidRDefault="00E26135" w:rsidP="00E26135">
      <w:pPr>
        <w:pStyle w:val="ppBodyText"/>
      </w:pPr>
    </w:p>
    <w:p w:rsidR="00A94282" w:rsidRDefault="00A94282" w:rsidP="00A94282">
      <w:pPr>
        <w:pStyle w:val="ppNumberList"/>
      </w:pPr>
      <w:r>
        <w:t xml:space="preserve">Browse to the </w:t>
      </w:r>
      <w:r w:rsidRPr="00D26C84">
        <w:rPr>
          <w:b/>
        </w:rPr>
        <w:t>About</w:t>
      </w:r>
      <w:r>
        <w:t xml:space="preserve"> Page by clicking </w:t>
      </w:r>
      <w:r>
        <w:rPr>
          <w:b/>
        </w:rPr>
        <w:t xml:space="preserve">About </w:t>
      </w:r>
      <w:r w:rsidRPr="008C28D7">
        <w:t>link</w:t>
      </w:r>
      <w:r>
        <w:t xml:space="preserve"> on page header</w:t>
      </w:r>
      <w:r w:rsidRPr="008C28D7">
        <w:t xml:space="preserve">. You will be redirected to the following address in the web browser </w:t>
      </w:r>
      <w:hyperlink r:id="rId26" w:history="1">
        <w:r w:rsidRPr="0097377B">
          <w:rPr>
            <w:rStyle w:val="Hyperlink"/>
            <w:rFonts w:cstheme="minorBidi"/>
          </w:rPr>
          <w:t>http://localhost:50000/Home/About</w:t>
        </w:r>
      </w:hyperlink>
      <w:r w:rsidRPr="008C28D7">
        <w:t xml:space="preserve">  which invokes </w:t>
      </w:r>
      <w:r>
        <w:rPr>
          <w:b/>
        </w:rPr>
        <w:t>About</w:t>
      </w:r>
      <w:r w:rsidRPr="008C28D7">
        <w:t xml:space="preserve"> method on the </w:t>
      </w:r>
      <w:r>
        <w:rPr>
          <w:b/>
        </w:rPr>
        <w:t>Home</w:t>
      </w:r>
      <w:r w:rsidRPr="008C28D7">
        <w:rPr>
          <w:b/>
        </w:rPr>
        <w:t xml:space="preserve"> Controller</w:t>
      </w:r>
      <w:r w:rsidR="00D302F2">
        <w:t>.</w:t>
      </w:r>
    </w:p>
    <w:p w:rsidR="00A94282" w:rsidRDefault="007B7C4F" w:rsidP="00A94282">
      <w:pPr>
        <w:pStyle w:val="ppFigureIndent"/>
      </w:pPr>
      <w:r>
        <w:rPr>
          <w:noProof/>
          <w:lang w:bidi="ar-SA"/>
        </w:rPr>
        <w:lastRenderedPageBreak/>
        <w:drawing>
          <wp:inline distT="0" distB="0" distL="0" distR="0">
            <wp:extent cx="5486400" cy="3877408"/>
            <wp:effectExtent l="19050" t="0" r="0" b="0"/>
            <wp:docPr id="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486400" cy="3877408"/>
                    </a:xfrm>
                    <a:prstGeom prst="rect">
                      <a:avLst/>
                    </a:prstGeom>
                    <a:noFill/>
                    <a:ln w="9525">
                      <a:noFill/>
                      <a:miter lim="800000"/>
                      <a:headEnd/>
                      <a:tailEnd/>
                    </a:ln>
                  </pic:spPr>
                </pic:pic>
              </a:graphicData>
            </a:graphic>
          </wp:inline>
        </w:drawing>
      </w:r>
    </w:p>
    <w:p w:rsidR="00A94282" w:rsidRPr="008C28D7" w:rsidRDefault="00A94282" w:rsidP="00A94282">
      <w:pPr>
        <w:pStyle w:val="ppFigureNumberIndent"/>
      </w:pPr>
      <w:r w:rsidRPr="008C28D7">
        <w:t xml:space="preserve">Figure </w:t>
      </w:r>
      <w:fldSimple w:instr=" SEQ Figure \* ARABIC ">
        <w:r w:rsidR="00760697">
          <w:rPr>
            <w:noProof/>
          </w:rPr>
          <w:t>10</w:t>
        </w:r>
      </w:fldSimple>
    </w:p>
    <w:p w:rsidR="00A94282" w:rsidRDefault="00A94282" w:rsidP="00A94282">
      <w:pPr>
        <w:pStyle w:val="ppFigureCaptionIndent"/>
      </w:pPr>
      <w:r>
        <w:t>About Page</w:t>
      </w:r>
    </w:p>
    <w:p w:rsidR="002F0649" w:rsidRDefault="002F0649" w:rsidP="00281B55">
      <w:pPr>
        <w:pStyle w:val="ppListEnd"/>
      </w:pPr>
    </w:p>
    <w:p w:rsidR="00281B55" w:rsidRDefault="00281B55" w:rsidP="00281B55">
      <w:pPr>
        <w:pStyle w:val="ppBodyText"/>
      </w:pPr>
    </w:p>
    <w:sdt>
      <w:sdtPr>
        <w:alias w:val="Topic"/>
        <w:tag w:val="b9469fe5-aae0-44d5-a2d5-09b6ead85b2b"/>
        <w:id w:val="7141563"/>
        <w:placeholder>
          <w:docPart w:val="DefaultPlaceholder_22675703"/>
        </w:placeholder>
        <w:text/>
      </w:sdtPr>
      <w:sdtContent>
        <w:bookmarkStart w:id="21" w:name="_Toc224707073" w:displacedByCustomXml="prev"/>
        <w:p w:rsidR="003E2D74" w:rsidRDefault="00E33CED" w:rsidP="003E2D74">
          <w:pPr>
            <w:pStyle w:val="ppTopic"/>
          </w:pPr>
          <w:r>
            <w:t xml:space="preserve">Exercise 2: Developing an </w:t>
          </w:r>
          <w:r w:rsidR="003E2D74">
            <w:t>ASP.NET MVC Application</w:t>
          </w:r>
        </w:p>
      </w:sdtContent>
    </w:sdt>
    <w:bookmarkEnd w:id="21" w:displacedByCustomXml="prev"/>
    <w:p w:rsidR="00DC0AAB" w:rsidRDefault="00DC0AAB" w:rsidP="00DC0AAB">
      <w:pPr>
        <w:pStyle w:val="ppBodyText"/>
        <w:rPr>
          <w:rFonts w:eastAsia="Arial Unicode MS"/>
          <w:noProof/>
        </w:rPr>
      </w:pPr>
      <w:r>
        <w:rPr>
          <w:rFonts w:eastAsia="Arial Unicode MS"/>
          <w:noProof/>
        </w:rPr>
        <w:t xml:space="preserve">In this exercise you will learn how to develop an ASP.NET MVC application </w:t>
      </w:r>
      <w:r>
        <w:t>by going through the process of creating controllers, views and models.</w:t>
      </w:r>
    </w:p>
    <w:p w:rsidR="00DC0AAB" w:rsidRPr="00336987" w:rsidRDefault="00DC0AAB" w:rsidP="00DC0AAB">
      <w:pPr>
        <w:pStyle w:val="ppBodyText"/>
        <w:rPr>
          <w:rFonts w:eastAsia="Arial Unicode MS"/>
          <w:noProof/>
        </w:rPr>
      </w:pPr>
      <w:r>
        <w:rPr>
          <w:rFonts w:eastAsia="Arial Unicode MS"/>
          <w:noProof/>
        </w:rPr>
        <w:t>You</w:t>
      </w:r>
      <w:r w:rsidRPr="00336987">
        <w:rPr>
          <w:rFonts w:eastAsia="Arial Unicode MS"/>
          <w:noProof/>
        </w:rPr>
        <w:t xml:space="preserve"> will build an</w:t>
      </w:r>
      <w:r>
        <w:rPr>
          <w:rFonts w:eastAsia="Arial Unicode MS"/>
          <w:noProof/>
        </w:rPr>
        <w:t xml:space="preserve"> ASP.NET MVC</w:t>
      </w:r>
      <w:r w:rsidRPr="00336987">
        <w:rPr>
          <w:rFonts w:eastAsia="Arial Unicode MS"/>
          <w:noProof/>
        </w:rPr>
        <w:t xml:space="preserve"> application that </w:t>
      </w:r>
      <w:r>
        <w:rPr>
          <w:rFonts w:eastAsia="Arial Unicode MS"/>
          <w:noProof/>
        </w:rPr>
        <w:t xml:space="preserve">display </w:t>
      </w:r>
      <w:r w:rsidRPr="00336987">
        <w:rPr>
          <w:rFonts w:eastAsia="Arial Unicode MS"/>
          <w:noProof/>
        </w:rPr>
        <w:t>a</w:t>
      </w:r>
      <w:r>
        <w:rPr>
          <w:rFonts w:eastAsia="Arial Unicode MS"/>
          <w:noProof/>
        </w:rPr>
        <w:t xml:space="preserve"> paged</w:t>
      </w:r>
      <w:r w:rsidRPr="00336987">
        <w:rPr>
          <w:rFonts w:eastAsia="Arial Unicode MS"/>
          <w:noProof/>
        </w:rPr>
        <w:t xml:space="preserve"> list of customers, showing their information and allowing to create, edit and dele</w:t>
      </w:r>
      <w:r>
        <w:rPr>
          <w:rFonts w:eastAsia="Arial Unicode MS"/>
          <w:noProof/>
        </w:rPr>
        <w:t xml:space="preserve">te the customer’s </w:t>
      </w:r>
      <w:r w:rsidRPr="00336987">
        <w:rPr>
          <w:rFonts w:eastAsia="Arial Unicode MS"/>
          <w:noProof/>
        </w:rPr>
        <w:t>addres</w:t>
      </w:r>
      <w:r>
        <w:rPr>
          <w:rFonts w:eastAsia="Arial Unicode MS"/>
          <w:noProof/>
        </w:rPr>
        <w:t>ess</w:t>
      </w:r>
      <w:r w:rsidRPr="00336987">
        <w:rPr>
          <w:rFonts w:eastAsia="Arial Unicode MS"/>
          <w:noProof/>
        </w:rPr>
        <w:t>.</w:t>
      </w:r>
      <w:r>
        <w:rPr>
          <w:rFonts w:eastAsia="Arial Unicode MS"/>
          <w:noProof/>
        </w:rPr>
        <w:t xml:space="preserve"> The application will have three controllers: the customer controller which handles  customer listing and customer information, the address controller to handle the edition, creation and deletion of addresses and finally the home controller to handle application welcome views.</w:t>
      </w:r>
    </w:p>
    <w:p w:rsidR="00DC0AAB" w:rsidRPr="00A71783" w:rsidRDefault="00DC0AAB" w:rsidP="00DC0AAB">
      <w:pPr>
        <w:pStyle w:val="ppNote"/>
        <w:rPr>
          <w:noProof/>
        </w:rPr>
      </w:pPr>
      <w:r w:rsidRPr="00A71783">
        <w:rPr>
          <w:b/>
          <w:noProof/>
        </w:rPr>
        <w:t xml:space="preserve">Note: </w:t>
      </w:r>
      <w:r w:rsidRPr="00A71783">
        <w:rPr>
          <w:noProof/>
        </w:rPr>
        <w:t xml:space="preserve">To verify that each step is correctly performed, it is recommended to build the solution at the end of each task. </w:t>
      </w:r>
    </w:p>
    <w:p w:rsidR="00281B55" w:rsidRDefault="00281B55" w:rsidP="00281B55">
      <w:pPr>
        <w:pStyle w:val="ppBodyText"/>
        <w:rPr>
          <w:rFonts w:eastAsia="MS Mincho"/>
        </w:rPr>
      </w:pPr>
      <w:bookmarkStart w:id="22" w:name="_Toc223351747"/>
    </w:p>
    <w:p w:rsidR="00DC0AAB" w:rsidRDefault="00B2270F" w:rsidP="00DC0AAB">
      <w:pPr>
        <w:pStyle w:val="ppProcedureStart"/>
        <w:rPr>
          <w:rFonts w:eastAsia="MS Mincho"/>
        </w:rPr>
      </w:pPr>
      <w:bookmarkStart w:id="23" w:name="_Toc224707074"/>
      <w:r>
        <w:rPr>
          <w:rFonts w:eastAsia="MS Mincho"/>
        </w:rPr>
        <w:lastRenderedPageBreak/>
        <w:t>Task 1 – Creating</w:t>
      </w:r>
      <w:r w:rsidR="00DC0AAB">
        <w:rPr>
          <w:rFonts w:eastAsia="MS Mincho"/>
        </w:rPr>
        <w:t xml:space="preserve"> an Entity Data Model</w:t>
      </w:r>
      <w:bookmarkEnd w:id="22"/>
      <w:bookmarkEnd w:id="23"/>
    </w:p>
    <w:p w:rsidR="00DC0AAB" w:rsidRPr="00B71274" w:rsidRDefault="00DC0AAB" w:rsidP="00DC0AAB">
      <w:pPr>
        <w:pStyle w:val="ppBodyText"/>
      </w:pPr>
      <w:r w:rsidRPr="00B71274">
        <w:t xml:space="preserve">In this task you will create the mapping specification that connects programmable classes to storage structures using an </w:t>
      </w:r>
      <w:r w:rsidRPr="00281B55">
        <w:rPr>
          <w:b/>
        </w:rPr>
        <w:t>Entity Data Model</w:t>
      </w:r>
      <w:r w:rsidRPr="00B71274">
        <w:t xml:space="preserve"> (EDM) which is a specification for defining the data used by applications built on the Entity Framework.</w:t>
      </w:r>
    </w:p>
    <w:p w:rsidR="00DC0AAB" w:rsidRDefault="00DC0AAB" w:rsidP="00DC0AAB">
      <w:pPr>
        <w:pStyle w:val="ppNumberList"/>
      </w:pPr>
      <w:r>
        <w:t xml:space="preserve">Open Microsoft Visual Studio 2008 from </w:t>
      </w:r>
      <w:r w:rsidRPr="003B349E">
        <w:rPr>
          <w:b/>
        </w:rPr>
        <w:t>Start | All Programs | Microsoft Visual Studio 2008 | Microsoft Visual Studio 2008</w:t>
      </w:r>
      <w:r>
        <w:t>.</w:t>
      </w:r>
    </w:p>
    <w:p w:rsidR="00DC0AAB" w:rsidRPr="00913190" w:rsidRDefault="00DC0AAB" w:rsidP="00DC0AAB">
      <w:pPr>
        <w:pStyle w:val="ppNumberList"/>
      </w:pPr>
      <w:r>
        <w:t xml:space="preserve">Open the solution file </w:t>
      </w:r>
      <w:r>
        <w:rPr>
          <w:b/>
        </w:rPr>
        <w:t>MvcSampleApp</w:t>
      </w:r>
      <w:r w:rsidRPr="00BA6FFC">
        <w:rPr>
          <w:b/>
        </w:rPr>
        <w:t>.sln</w:t>
      </w:r>
      <w:r>
        <w:t xml:space="preserve"> located under </w:t>
      </w:r>
      <w:r w:rsidRPr="0092305F">
        <w:rPr>
          <w:b/>
        </w:rPr>
        <w:t>AspNetMvc\</w:t>
      </w:r>
      <w:r w:rsidRPr="002149AB">
        <w:rPr>
          <w:rFonts w:eastAsia="Arial Unicode MS"/>
          <w:b/>
          <w:noProof/>
        </w:rPr>
        <w:t>Ex02-</w:t>
      </w:r>
      <w:r>
        <w:rPr>
          <w:rFonts w:eastAsia="Arial Unicode MS"/>
          <w:b/>
          <w:noProof/>
        </w:rPr>
        <w:t>DevelopingMvcApp</w:t>
      </w:r>
      <w:r w:rsidRPr="002149AB">
        <w:rPr>
          <w:rFonts w:eastAsia="Arial Unicode MS"/>
          <w:b/>
          <w:noProof/>
        </w:rPr>
        <w:t>\begin\</w:t>
      </w:r>
      <w:r w:rsidRPr="00BA6FFC">
        <w:t>.</w:t>
      </w:r>
      <w:r>
        <w:t xml:space="preserve"> Alternatively, you may continue working with the solution obtained after completing the previous exercise.</w:t>
      </w:r>
    </w:p>
    <w:p w:rsidR="00DC0AAB" w:rsidRPr="00200165" w:rsidRDefault="00DC0AAB" w:rsidP="00DC0AAB">
      <w:pPr>
        <w:pStyle w:val="ppNumberList"/>
      </w:pPr>
      <w:r w:rsidRPr="00200165">
        <w:t xml:space="preserve">In </w:t>
      </w:r>
      <w:r w:rsidRPr="00200165">
        <w:rPr>
          <w:b/>
        </w:rPr>
        <w:t>Solution Explorer</w:t>
      </w:r>
      <w:r w:rsidRPr="00200165">
        <w:t xml:space="preserve">, open the </w:t>
      </w:r>
      <w:r w:rsidRPr="00200165">
        <w:rPr>
          <w:b/>
        </w:rPr>
        <w:t xml:space="preserve">Shared </w:t>
      </w:r>
      <w:r w:rsidRPr="00200165">
        <w:t xml:space="preserve">folder under </w:t>
      </w:r>
      <w:r w:rsidRPr="00200165">
        <w:rPr>
          <w:b/>
        </w:rPr>
        <w:t xml:space="preserve">Views </w:t>
      </w:r>
      <w:r w:rsidRPr="00200165">
        <w:t xml:space="preserve">folder. To do this, click the plus sign next to the folders names. Select the </w:t>
      </w:r>
      <w:r w:rsidRPr="00200165">
        <w:rPr>
          <w:b/>
        </w:rPr>
        <w:t>Site.Master</w:t>
      </w:r>
      <w:r w:rsidRPr="00200165">
        <w:t xml:space="preserve"> file. Right-click the file and select </w:t>
      </w:r>
      <w:r w:rsidRPr="00200165">
        <w:rPr>
          <w:b/>
        </w:rPr>
        <w:t>Delete</w:t>
      </w:r>
      <w:r w:rsidRPr="00200165">
        <w:t>.</w:t>
      </w:r>
    </w:p>
    <w:p w:rsidR="00DC0AAB" w:rsidRPr="00200165" w:rsidRDefault="00DC0AAB" w:rsidP="00DC0AAB">
      <w:pPr>
        <w:pStyle w:val="ppNumberList"/>
      </w:pPr>
      <w:r w:rsidRPr="00200165">
        <w:t xml:space="preserve">Import the provided </w:t>
      </w:r>
      <w:r w:rsidRPr="00200165">
        <w:rPr>
          <w:b/>
        </w:rPr>
        <w:t>Site.Master</w:t>
      </w:r>
      <w:r w:rsidRPr="00200165">
        <w:t xml:space="preserve">. To do this, right-click the </w:t>
      </w:r>
      <w:r w:rsidRPr="00200165">
        <w:rPr>
          <w:b/>
        </w:rPr>
        <w:t>Shared</w:t>
      </w:r>
      <w:r w:rsidRPr="00200165">
        <w:t xml:space="preserve"> folder, point to </w:t>
      </w:r>
      <w:r w:rsidRPr="00200165">
        <w:rPr>
          <w:b/>
        </w:rPr>
        <w:t>Add</w:t>
      </w:r>
      <w:r w:rsidRPr="00200165">
        <w:t xml:space="preserve"> and select </w:t>
      </w:r>
      <w:r w:rsidRPr="00200165">
        <w:rPr>
          <w:b/>
        </w:rPr>
        <w:t>Existing Item</w:t>
      </w:r>
      <w:r w:rsidRPr="00200165">
        <w:t xml:space="preserve">. On the </w:t>
      </w:r>
      <w:r w:rsidRPr="00200165">
        <w:rPr>
          <w:b/>
        </w:rPr>
        <w:t>Add Existing Item</w:t>
      </w:r>
      <w:r w:rsidRPr="00200165">
        <w:t xml:space="preserve"> dialog browse to </w:t>
      </w:r>
      <w:r w:rsidRPr="00200165">
        <w:rPr>
          <w:b/>
        </w:rPr>
        <w:t>AspNetMvc\Assets\Shared</w:t>
      </w:r>
      <w:r w:rsidRPr="00200165">
        <w:t xml:space="preserve"> and select all files in the folder. Click </w:t>
      </w:r>
      <w:r w:rsidRPr="00200165">
        <w:rPr>
          <w:b/>
        </w:rPr>
        <w:t>Add</w:t>
      </w:r>
      <w:r w:rsidRPr="00200165">
        <w:t>.</w:t>
      </w:r>
    </w:p>
    <w:p w:rsidR="00DC0AAB" w:rsidRPr="00200165" w:rsidRDefault="00DC0AAB" w:rsidP="00DC0AAB">
      <w:pPr>
        <w:pStyle w:val="ppNoteIndent"/>
        <w:rPr>
          <w:b/>
        </w:rPr>
      </w:pPr>
      <w:r>
        <w:rPr>
          <w:b/>
        </w:rPr>
        <w:t xml:space="preserve">Note: </w:t>
      </w:r>
      <w:r w:rsidRPr="00200165">
        <w:t>Like traditional ASP.NET Web pages, ASP.NET page views (.aspx files) can use master pages which provide the ability to define common structure and interface elements for the site.</w:t>
      </w:r>
    </w:p>
    <w:p w:rsidR="00DC0AAB" w:rsidRDefault="00DC0AAB" w:rsidP="00DC0AAB">
      <w:pPr>
        <w:pStyle w:val="ppBodyTextIndent"/>
      </w:pPr>
    </w:p>
    <w:p w:rsidR="00DC0AAB" w:rsidRPr="00B71274" w:rsidRDefault="00DC0AAB" w:rsidP="00DC0AAB">
      <w:pPr>
        <w:pStyle w:val="ppNumberList"/>
      </w:pPr>
      <w:r w:rsidRPr="00B71274">
        <w:t xml:space="preserve">Create the </w:t>
      </w:r>
      <w:r w:rsidRPr="00F63817">
        <w:rPr>
          <w:b/>
        </w:rPr>
        <w:t>AdventureWorks</w:t>
      </w:r>
      <w:r w:rsidRPr="00B71274">
        <w:t xml:space="preserve"> Entity Data Model. To do this, in </w:t>
      </w:r>
      <w:r w:rsidRPr="00B71274">
        <w:rPr>
          <w:b/>
        </w:rPr>
        <w:t>Solution Explorer</w:t>
      </w:r>
      <w:r w:rsidRPr="00B71274">
        <w:t xml:space="preserve">, right-click the </w:t>
      </w:r>
      <w:r w:rsidRPr="00B71274">
        <w:rPr>
          <w:b/>
        </w:rPr>
        <w:t>Models</w:t>
      </w:r>
      <w:r w:rsidRPr="00B71274">
        <w:t xml:space="preserve"> folder in </w:t>
      </w:r>
      <w:r>
        <w:rPr>
          <w:b/>
        </w:rPr>
        <w:t>MvcSampleApp</w:t>
      </w:r>
      <w:r w:rsidRPr="00B71274">
        <w:t xml:space="preserve"> project, point to </w:t>
      </w:r>
      <w:r w:rsidRPr="00B71274">
        <w:rPr>
          <w:b/>
        </w:rPr>
        <w:t>Add</w:t>
      </w:r>
      <w:r w:rsidRPr="00B71274">
        <w:t xml:space="preserve">, and click </w:t>
      </w:r>
      <w:r w:rsidRPr="00B71274">
        <w:rPr>
          <w:b/>
        </w:rPr>
        <w:t>New Item</w:t>
      </w:r>
      <w:r w:rsidRPr="00B71274">
        <w:t xml:space="preserve">. </w:t>
      </w:r>
    </w:p>
    <w:p w:rsidR="00DC0AAB" w:rsidRPr="00B71274" w:rsidRDefault="00DC0AAB" w:rsidP="00DC0AAB">
      <w:pPr>
        <w:pStyle w:val="ppNumberList"/>
      </w:pPr>
      <w:r w:rsidRPr="00B71274">
        <w:t xml:space="preserve">In the </w:t>
      </w:r>
      <w:r w:rsidRPr="000B24D6">
        <w:rPr>
          <w:b/>
        </w:rPr>
        <w:t>Add New Item</w:t>
      </w:r>
      <w:r w:rsidRPr="00B71274">
        <w:t xml:space="preserve"> dialog box select </w:t>
      </w:r>
      <w:r w:rsidRPr="00B71274">
        <w:rPr>
          <w:b/>
        </w:rPr>
        <w:t>ADO.NET Entity Data Model.</w:t>
      </w:r>
      <w:r w:rsidRPr="00B71274">
        <w:t xml:space="preserve"> Specify a Name value of </w:t>
      </w:r>
      <w:r w:rsidRPr="00B71274">
        <w:rPr>
          <w:b/>
        </w:rPr>
        <w:t>AdventureWorks.edmx</w:t>
      </w:r>
      <w:r w:rsidRPr="00B71274">
        <w:t xml:space="preserve">, and then click </w:t>
      </w:r>
      <w:r w:rsidRPr="00B71274">
        <w:rPr>
          <w:b/>
        </w:rPr>
        <w:t>Add</w:t>
      </w:r>
      <w:r w:rsidRPr="00B71274">
        <w:t xml:space="preserve">. </w:t>
      </w:r>
    </w:p>
    <w:p w:rsidR="00DC0AAB" w:rsidRPr="00B71274" w:rsidRDefault="00DC0AAB" w:rsidP="00DC0AAB">
      <w:pPr>
        <w:pStyle w:val="ppFigureIndent"/>
      </w:pPr>
      <w:r w:rsidRPr="00CA06AB">
        <w:rPr>
          <w:noProof/>
          <w:lang w:bidi="ar-SA"/>
        </w:rPr>
        <w:lastRenderedPageBreak/>
        <w:drawing>
          <wp:inline distT="0" distB="0" distL="0" distR="0">
            <wp:extent cx="5486400" cy="327909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486400" cy="3279098"/>
                    </a:xfrm>
                    <a:prstGeom prst="rect">
                      <a:avLst/>
                    </a:prstGeom>
                    <a:noFill/>
                    <a:ln w="9525">
                      <a:noFill/>
                      <a:miter lim="800000"/>
                      <a:headEnd/>
                      <a:tailEnd/>
                    </a:ln>
                  </pic:spPr>
                </pic:pic>
              </a:graphicData>
            </a:graphic>
          </wp:inline>
        </w:drawing>
      </w:r>
    </w:p>
    <w:p w:rsidR="00DC0AAB" w:rsidRPr="00B71274" w:rsidRDefault="00DC0AAB" w:rsidP="00DC0AAB">
      <w:pPr>
        <w:pStyle w:val="ppFigureNumberIndent"/>
      </w:pPr>
      <w:r w:rsidRPr="00B71274">
        <w:t xml:space="preserve">Figure </w:t>
      </w:r>
      <w:fldSimple w:instr=" SEQ Figure \* ARABIC ">
        <w:r w:rsidR="00760697">
          <w:rPr>
            <w:noProof/>
          </w:rPr>
          <w:t>11</w:t>
        </w:r>
      </w:fldSimple>
    </w:p>
    <w:p w:rsidR="00DC0AAB" w:rsidRPr="00B71274" w:rsidRDefault="00DC0AAB" w:rsidP="00DC0AAB">
      <w:pPr>
        <w:pStyle w:val="ppFigureCaptionIndent"/>
      </w:pPr>
      <w:r w:rsidRPr="00B71274">
        <w:t>Adding the ADO.NET Entity Data Model</w:t>
      </w:r>
    </w:p>
    <w:p w:rsidR="00DC0AAB" w:rsidRPr="00B71274" w:rsidRDefault="00DC0AAB" w:rsidP="00DC0AAB">
      <w:pPr>
        <w:pStyle w:val="ppBodyTextIndent"/>
      </w:pPr>
    </w:p>
    <w:p w:rsidR="00DC0AAB" w:rsidRPr="00B71274" w:rsidRDefault="00DC0AAB" w:rsidP="00DC0AAB">
      <w:pPr>
        <w:pStyle w:val="ppNumberList"/>
      </w:pPr>
      <w:r w:rsidRPr="00B71274">
        <w:t xml:space="preserve">After the </w:t>
      </w:r>
      <w:r w:rsidRPr="00ED577D">
        <w:rPr>
          <w:b/>
        </w:rPr>
        <w:t>Entity Data Model Wizard</w:t>
      </w:r>
      <w:r w:rsidRPr="00B71274">
        <w:t xml:space="preserve"> opens, select </w:t>
      </w:r>
      <w:r w:rsidRPr="00B71274">
        <w:rPr>
          <w:b/>
        </w:rPr>
        <w:t>Generate From Database</w:t>
      </w:r>
      <w:r w:rsidRPr="00B71274">
        <w:t xml:space="preserve"> and click </w:t>
      </w:r>
      <w:r w:rsidRPr="00B71274">
        <w:rPr>
          <w:b/>
        </w:rPr>
        <w:t>Next</w:t>
      </w:r>
      <w:r w:rsidRPr="00B71274">
        <w:t>.</w:t>
      </w:r>
    </w:p>
    <w:p w:rsidR="00DC0AAB" w:rsidRPr="00B71274" w:rsidRDefault="00DC0AAB" w:rsidP="00DC0AAB">
      <w:pPr>
        <w:pStyle w:val="ppNumberList"/>
      </w:pPr>
      <w:r w:rsidRPr="00B71274">
        <w:t xml:space="preserve">Specify the Database connection. To do this, click </w:t>
      </w:r>
      <w:r w:rsidRPr="00B71274">
        <w:rPr>
          <w:b/>
        </w:rPr>
        <w:t>New Connection</w:t>
      </w:r>
      <w:r w:rsidRPr="00B71274">
        <w:t xml:space="preserve">. </w:t>
      </w:r>
    </w:p>
    <w:p w:rsidR="00DC0AAB" w:rsidRPr="00B71274" w:rsidRDefault="00ED577D" w:rsidP="00DC0AAB">
      <w:pPr>
        <w:pStyle w:val="ppNumberList"/>
      </w:pPr>
      <w:r>
        <w:t>In the</w:t>
      </w:r>
      <w:r w:rsidR="00DC0AAB" w:rsidRPr="00B71274">
        <w:t xml:space="preserve"> </w:t>
      </w:r>
      <w:r w:rsidR="00DC0AAB" w:rsidRPr="00B71274">
        <w:rPr>
          <w:b/>
        </w:rPr>
        <w:t>Choose Data Source</w:t>
      </w:r>
      <w:r>
        <w:t xml:space="preserve"> dialog</w:t>
      </w:r>
      <w:r w:rsidR="00DC0AAB" w:rsidRPr="00B71274">
        <w:t xml:space="preserve">, select </w:t>
      </w:r>
      <w:r w:rsidR="00DC0AAB" w:rsidRPr="00B71274">
        <w:rPr>
          <w:b/>
        </w:rPr>
        <w:t>Microsoft SQL Server</w:t>
      </w:r>
      <w:r w:rsidR="00DC0AAB" w:rsidRPr="00B71274">
        <w:t xml:space="preserve"> as </w:t>
      </w:r>
      <w:r w:rsidR="00DC0AAB" w:rsidRPr="00B71274">
        <w:rPr>
          <w:b/>
        </w:rPr>
        <w:t>Data Source</w:t>
      </w:r>
      <w:r w:rsidR="00DC0AAB" w:rsidRPr="00B71274">
        <w:t xml:space="preserve"> and click </w:t>
      </w:r>
      <w:r w:rsidR="00DC0AAB" w:rsidRPr="00B71274">
        <w:rPr>
          <w:b/>
        </w:rPr>
        <w:t>Continue</w:t>
      </w:r>
      <w:r w:rsidR="00DC0AAB" w:rsidRPr="00B71274">
        <w:t>.</w:t>
      </w:r>
    </w:p>
    <w:p w:rsidR="00DC0AAB" w:rsidRPr="00B71274" w:rsidRDefault="00DC0AAB" w:rsidP="00DC0AAB">
      <w:pPr>
        <w:pStyle w:val="ppNumberList"/>
      </w:pPr>
      <w:r w:rsidRPr="00B71274">
        <w:t xml:space="preserve">In the </w:t>
      </w:r>
      <w:r w:rsidRPr="00B71274">
        <w:rPr>
          <w:b/>
        </w:rPr>
        <w:t>Connection Properties</w:t>
      </w:r>
      <w:r w:rsidRPr="00B71274">
        <w:t xml:space="preserve"> dialog window, enter </w:t>
      </w:r>
      <w:r w:rsidR="00AE528A">
        <w:rPr>
          <w:b/>
        </w:rPr>
        <w:t>AspNetMvcLabs</w:t>
      </w:r>
      <w:r w:rsidRPr="00B71274">
        <w:t xml:space="preserve"> as </w:t>
      </w:r>
      <w:r w:rsidRPr="00B71274">
        <w:rPr>
          <w:b/>
        </w:rPr>
        <w:t>Server Name</w:t>
      </w:r>
      <w:r w:rsidRPr="00B71274">
        <w:t xml:space="preserve">, then select </w:t>
      </w:r>
      <w:r w:rsidRPr="00B71274">
        <w:rPr>
          <w:b/>
        </w:rPr>
        <w:t>AdventureWorksLT</w:t>
      </w:r>
      <w:r w:rsidRPr="00B71274">
        <w:t xml:space="preserve"> database and click </w:t>
      </w:r>
      <w:r w:rsidRPr="00B71274">
        <w:rPr>
          <w:b/>
        </w:rPr>
        <w:t>OK</w:t>
      </w:r>
      <w:r w:rsidRPr="00B71274">
        <w:t>.</w:t>
      </w:r>
    </w:p>
    <w:p w:rsidR="00DC0AAB" w:rsidRDefault="00DC0AAB" w:rsidP="00DC0AAB">
      <w:pPr>
        <w:pStyle w:val="ppNoteIndent"/>
      </w:pPr>
      <w:r w:rsidRPr="00B71274">
        <w:rPr>
          <w:b/>
        </w:rPr>
        <w:t>Note:</w:t>
      </w:r>
      <w:r w:rsidRPr="00B71274">
        <w:t xml:space="preserve"> </w:t>
      </w:r>
      <w:r w:rsidR="00AE528A">
        <w:rPr>
          <w:b/>
        </w:rPr>
        <w:t>AspNetMvcLabs</w:t>
      </w:r>
      <w:r w:rsidRPr="00B71274">
        <w:t xml:space="preserve"> is the default alias for the database server installed when the </w:t>
      </w:r>
      <w:r w:rsidRPr="00B71274">
        <w:rPr>
          <w:b/>
        </w:rPr>
        <w:t>SetupEx.cmd</w:t>
      </w:r>
      <w:r w:rsidRPr="00B71274">
        <w:t xml:space="preserve"> script was run at the beginning of this lab.</w:t>
      </w:r>
    </w:p>
    <w:p w:rsidR="00E65BD9" w:rsidRPr="00B71274" w:rsidRDefault="00E65BD9" w:rsidP="00E65BD9">
      <w:pPr>
        <w:pStyle w:val="ppBodyTextIndent"/>
      </w:pPr>
    </w:p>
    <w:p w:rsidR="00DC0AAB" w:rsidRPr="00B71274" w:rsidRDefault="00CB45E0" w:rsidP="00AE528A">
      <w:pPr>
        <w:pStyle w:val="ppFigureIndent"/>
      </w:pPr>
      <w:r>
        <w:rPr>
          <w:noProof/>
          <w:lang w:bidi="ar-SA"/>
        </w:rPr>
        <w:lastRenderedPageBreak/>
        <w:drawing>
          <wp:inline distT="0" distB="0" distL="0" distR="0">
            <wp:extent cx="3657600" cy="5328255"/>
            <wp:effectExtent l="19050" t="0" r="0" b="0"/>
            <wp:docPr id="11" name="Picture 2" descr="D:\root\users\ebella\Documents\My Received Files\Connection Properties 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ot\users\ebella\Documents\My Received Files\Connection Properties Dialog2.png"/>
                    <pic:cNvPicPr>
                      <a:picLocks noChangeAspect="1" noChangeArrowheads="1"/>
                    </pic:cNvPicPr>
                  </pic:nvPicPr>
                  <pic:blipFill>
                    <a:blip r:embed="rId29"/>
                    <a:srcRect/>
                    <a:stretch>
                      <a:fillRect/>
                    </a:stretch>
                  </pic:blipFill>
                  <pic:spPr bwMode="auto">
                    <a:xfrm>
                      <a:off x="0" y="0"/>
                      <a:ext cx="3657600" cy="5328255"/>
                    </a:xfrm>
                    <a:prstGeom prst="rect">
                      <a:avLst/>
                    </a:prstGeom>
                    <a:noFill/>
                    <a:ln w="9525">
                      <a:noFill/>
                      <a:miter lim="800000"/>
                      <a:headEnd/>
                      <a:tailEnd/>
                    </a:ln>
                  </pic:spPr>
                </pic:pic>
              </a:graphicData>
            </a:graphic>
          </wp:inline>
        </w:drawing>
      </w:r>
    </w:p>
    <w:p w:rsidR="00DC0AAB" w:rsidRPr="00B71274" w:rsidRDefault="00DC0AAB" w:rsidP="00DC0AAB">
      <w:pPr>
        <w:pStyle w:val="ppFigureNumberIndent"/>
      </w:pPr>
      <w:r w:rsidRPr="00B71274">
        <w:t xml:space="preserve">Figure </w:t>
      </w:r>
      <w:fldSimple w:instr=" SEQ Figure \* ARABIC ">
        <w:r w:rsidR="00CB45E0">
          <w:rPr>
            <w:noProof/>
          </w:rPr>
          <w:t>12</w:t>
        </w:r>
      </w:fldSimple>
    </w:p>
    <w:p w:rsidR="00DC0AAB" w:rsidRPr="00B71274" w:rsidRDefault="00DC0AAB" w:rsidP="00DC0AAB">
      <w:pPr>
        <w:pStyle w:val="ppFigureCaptionIndent"/>
      </w:pPr>
      <w:r w:rsidRPr="00B71274">
        <w:t>Specify the database connection</w:t>
      </w:r>
    </w:p>
    <w:p w:rsidR="00DC0AAB" w:rsidRPr="00B71274" w:rsidRDefault="00DC0AAB" w:rsidP="00DC0AAB">
      <w:pPr>
        <w:pStyle w:val="ppBodyTextIndent"/>
      </w:pPr>
    </w:p>
    <w:p w:rsidR="00DC0AAB" w:rsidRPr="00B71274" w:rsidRDefault="00DC0AAB" w:rsidP="00DC0AAB">
      <w:pPr>
        <w:pStyle w:val="ppNumberList"/>
      </w:pPr>
      <w:r w:rsidRPr="00B71274">
        <w:t xml:space="preserve">Back on the Entity Data Model wizard click </w:t>
      </w:r>
      <w:r w:rsidRPr="00B71274">
        <w:rPr>
          <w:b/>
        </w:rPr>
        <w:t>Next</w:t>
      </w:r>
      <w:r w:rsidRPr="00B71274">
        <w:t>.</w:t>
      </w:r>
    </w:p>
    <w:p w:rsidR="00DC0AAB" w:rsidRPr="00B71274" w:rsidRDefault="00DC0AAB" w:rsidP="00DC0AAB">
      <w:pPr>
        <w:pStyle w:val="ppNumberList"/>
      </w:pPr>
      <w:r w:rsidRPr="00B71274">
        <w:t>Include only the following tables from all the proposed Database objects:</w:t>
      </w:r>
    </w:p>
    <w:p w:rsidR="00DC0AAB" w:rsidRPr="00B71274" w:rsidRDefault="00DC0AAB" w:rsidP="00DC0AAB">
      <w:pPr>
        <w:pStyle w:val="ppBulletListIndent"/>
        <w:spacing w:before="120"/>
        <w:ind w:left="1440" w:hanging="360"/>
        <w:rPr>
          <w:b/>
        </w:rPr>
      </w:pPr>
      <w:r w:rsidRPr="00B71274">
        <w:rPr>
          <w:b/>
        </w:rPr>
        <w:t>Address (SalesLT)</w:t>
      </w:r>
    </w:p>
    <w:p w:rsidR="00DC0AAB" w:rsidRPr="00B71274" w:rsidRDefault="00DC0AAB" w:rsidP="00DC0AAB">
      <w:pPr>
        <w:pStyle w:val="ppBulletListIndent"/>
        <w:spacing w:before="120"/>
        <w:ind w:left="1440" w:hanging="360"/>
        <w:rPr>
          <w:b/>
        </w:rPr>
      </w:pPr>
      <w:r w:rsidRPr="00B71274">
        <w:rPr>
          <w:b/>
        </w:rPr>
        <w:t>Customer (SalesLT)</w:t>
      </w:r>
    </w:p>
    <w:p w:rsidR="00DC0AAB" w:rsidRPr="00B71274" w:rsidRDefault="00DC0AAB" w:rsidP="00DC0AAB">
      <w:pPr>
        <w:pStyle w:val="ppBulletListIndent"/>
        <w:spacing w:before="120"/>
        <w:ind w:left="1440" w:hanging="360"/>
        <w:rPr>
          <w:b/>
        </w:rPr>
      </w:pPr>
      <w:r w:rsidRPr="00B71274">
        <w:rPr>
          <w:b/>
        </w:rPr>
        <w:t>CustomerAddress (SalesLT)</w:t>
      </w:r>
    </w:p>
    <w:p w:rsidR="00DC0AAB" w:rsidRPr="00B71274" w:rsidRDefault="00DC0AAB" w:rsidP="00DC0AAB">
      <w:pPr>
        <w:pStyle w:val="ppNumberList"/>
      </w:pPr>
      <w:r>
        <w:t>Leave</w:t>
      </w:r>
      <w:r w:rsidRPr="00B71274">
        <w:t xml:space="preserve"> the </w:t>
      </w:r>
      <w:r w:rsidRPr="00B71274">
        <w:rPr>
          <w:b/>
        </w:rPr>
        <w:t>Model Namespace</w:t>
      </w:r>
      <w:r w:rsidRPr="00B71274">
        <w:t xml:space="preserve"> </w:t>
      </w:r>
      <w:r>
        <w:t>by default</w:t>
      </w:r>
      <w:r w:rsidRPr="00B71274">
        <w:rPr>
          <w:b/>
        </w:rPr>
        <w:t xml:space="preserve"> </w:t>
      </w:r>
      <w:r w:rsidRPr="00B71274">
        <w:t xml:space="preserve">and click </w:t>
      </w:r>
      <w:r w:rsidRPr="00B71274">
        <w:rPr>
          <w:b/>
        </w:rPr>
        <w:t>Finish</w:t>
      </w:r>
      <w:r w:rsidRPr="00B71274">
        <w:t>.</w:t>
      </w:r>
    </w:p>
    <w:p w:rsidR="00DC0AAB" w:rsidRPr="00B71274" w:rsidRDefault="00DC0AAB" w:rsidP="00DC0AAB">
      <w:pPr>
        <w:pStyle w:val="ppFigureIndent"/>
      </w:pPr>
      <w:r w:rsidRPr="00B71274">
        <w:rPr>
          <w:noProof/>
          <w:lang w:bidi="ar-SA"/>
        </w:rPr>
        <w:lastRenderedPageBreak/>
        <w:drawing>
          <wp:inline distT="0" distB="0" distL="0" distR="0">
            <wp:extent cx="5181600" cy="481012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181600" cy="4810125"/>
                    </a:xfrm>
                    <a:prstGeom prst="rect">
                      <a:avLst/>
                    </a:prstGeom>
                    <a:noFill/>
                    <a:ln w="9525">
                      <a:noFill/>
                      <a:miter lim="800000"/>
                      <a:headEnd/>
                      <a:tailEnd/>
                    </a:ln>
                  </pic:spPr>
                </pic:pic>
              </a:graphicData>
            </a:graphic>
          </wp:inline>
        </w:drawing>
      </w:r>
    </w:p>
    <w:p w:rsidR="00DC0AAB" w:rsidRPr="00B71274" w:rsidRDefault="00DC0AAB" w:rsidP="00DC0AAB">
      <w:pPr>
        <w:pStyle w:val="ppFigureNumberIndent"/>
      </w:pPr>
      <w:r w:rsidRPr="00B71274">
        <w:t xml:space="preserve">Figure </w:t>
      </w:r>
      <w:fldSimple w:instr=" SEQ Figure \* ARABIC ">
        <w:r w:rsidR="00760697">
          <w:rPr>
            <w:noProof/>
          </w:rPr>
          <w:t>13</w:t>
        </w:r>
      </w:fldSimple>
    </w:p>
    <w:p w:rsidR="00DC0AAB" w:rsidRDefault="00DC0AAB" w:rsidP="00DC0AAB">
      <w:pPr>
        <w:pStyle w:val="ppFigureCaptionIndent"/>
      </w:pPr>
      <w:r w:rsidRPr="00B71274">
        <w:t xml:space="preserve">Choose </w:t>
      </w:r>
      <w:r>
        <w:t>the Database O</w:t>
      </w:r>
      <w:r w:rsidRPr="00B71274">
        <w:t xml:space="preserve">bjects to </w:t>
      </w:r>
      <w:r>
        <w:t>I</w:t>
      </w:r>
      <w:r w:rsidRPr="00B71274">
        <w:t xml:space="preserve">nclude in the </w:t>
      </w:r>
      <w:r>
        <w:t>M</w:t>
      </w:r>
      <w:r w:rsidRPr="00B71274">
        <w:t>odel</w:t>
      </w:r>
    </w:p>
    <w:p w:rsidR="00DC0AAB" w:rsidRPr="00CC054D" w:rsidRDefault="00DC0AAB" w:rsidP="00DC0AAB">
      <w:pPr>
        <w:pStyle w:val="ppBodyTextIndent"/>
      </w:pPr>
    </w:p>
    <w:p w:rsidR="00DC0AAB" w:rsidRPr="00B71274" w:rsidRDefault="00DC0AAB" w:rsidP="00DC0AAB">
      <w:pPr>
        <w:pStyle w:val="ppNumberList"/>
      </w:pPr>
      <w:r w:rsidRPr="00BC37B0">
        <w:t xml:space="preserve">Add the </w:t>
      </w:r>
      <w:r w:rsidR="00C31847" w:rsidRPr="00CC054D">
        <w:rPr>
          <w:b/>
        </w:rPr>
        <w:t>AdventureWorks</w:t>
      </w:r>
      <w:r w:rsidR="00C31847">
        <w:rPr>
          <w:b/>
        </w:rPr>
        <w:t>Repository</w:t>
      </w:r>
      <w:r w:rsidRPr="00BC37B0">
        <w:t xml:space="preserve">. </w:t>
      </w:r>
      <w:r w:rsidRPr="00E079C0">
        <w:t xml:space="preserve">The </w:t>
      </w:r>
      <w:r w:rsidR="00C31847">
        <w:t>repository</w:t>
      </w:r>
      <w:r w:rsidR="00C31847" w:rsidRPr="00E079C0">
        <w:t xml:space="preserve"> </w:t>
      </w:r>
      <w:r w:rsidRPr="00E079C0">
        <w:t>exposes methods to retrieve entities from the model generating</w:t>
      </w:r>
      <w:r>
        <w:t xml:space="preserve"> a</w:t>
      </w:r>
      <w:r w:rsidRPr="00E079C0">
        <w:t xml:space="preserve"> level of abstraction from the underlying</w:t>
      </w:r>
      <w:r>
        <w:t xml:space="preserve"> data model</w:t>
      </w:r>
      <w:r w:rsidRPr="00BC37B0">
        <w:t xml:space="preserve">. Right-click the </w:t>
      </w:r>
      <w:r>
        <w:rPr>
          <w:b/>
        </w:rPr>
        <w:t>Models</w:t>
      </w:r>
      <w:r w:rsidRPr="00BC37B0">
        <w:t xml:space="preserve"> </w:t>
      </w:r>
      <w:r>
        <w:t xml:space="preserve">folder of </w:t>
      </w:r>
      <w:r>
        <w:rPr>
          <w:b/>
        </w:rPr>
        <w:t>MvcSampleApp</w:t>
      </w:r>
      <w:r>
        <w:t xml:space="preserve"> project</w:t>
      </w:r>
      <w:r w:rsidRPr="00BC37B0">
        <w:t xml:space="preserve"> in </w:t>
      </w:r>
      <w:r w:rsidRPr="00BC37B0">
        <w:rPr>
          <w:b/>
        </w:rPr>
        <w:t>Solution Explorer</w:t>
      </w:r>
      <w:r w:rsidRPr="00BC37B0">
        <w:t xml:space="preserve">, point to </w:t>
      </w:r>
      <w:r w:rsidRPr="00BC37B0">
        <w:rPr>
          <w:b/>
        </w:rPr>
        <w:t>Add</w:t>
      </w:r>
      <w:r w:rsidRPr="00BC37B0">
        <w:t xml:space="preserve"> and click </w:t>
      </w:r>
      <w:r w:rsidRPr="00BC37B0">
        <w:rPr>
          <w:b/>
        </w:rPr>
        <w:t xml:space="preserve">Existing </w:t>
      </w:r>
      <w:r>
        <w:rPr>
          <w:b/>
        </w:rPr>
        <w:t>Item</w:t>
      </w:r>
      <w:r w:rsidRPr="00BC37B0">
        <w:t xml:space="preserve">. Browse to </w:t>
      </w:r>
      <w:r w:rsidRPr="00BC37B0">
        <w:rPr>
          <w:b/>
        </w:rPr>
        <w:t>AspNetMvc\Assets\</w:t>
      </w:r>
      <w:r w:rsidRPr="00CC054D">
        <w:t>,</w:t>
      </w:r>
      <w:r w:rsidRPr="00BC37B0">
        <w:t xml:space="preserve"> select </w:t>
      </w:r>
      <w:r w:rsidR="00C31847" w:rsidRPr="00BC37B0">
        <w:rPr>
          <w:b/>
        </w:rPr>
        <w:t>AdventureWorks</w:t>
      </w:r>
      <w:r w:rsidR="00C31847">
        <w:rPr>
          <w:b/>
        </w:rPr>
        <w:t>Repository</w:t>
      </w:r>
      <w:r w:rsidRPr="00BC37B0">
        <w:rPr>
          <w:b/>
        </w:rPr>
        <w:t xml:space="preserve">.cs </w:t>
      </w:r>
      <w:r w:rsidRPr="00BC37B0">
        <w:t xml:space="preserve">and click </w:t>
      </w:r>
      <w:r>
        <w:rPr>
          <w:b/>
        </w:rPr>
        <w:t>Add</w:t>
      </w:r>
      <w:r w:rsidRPr="00BC37B0">
        <w:t>.</w:t>
      </w:r>
    </w:p>
    <w:p w:rsidR="00DC0AAB" w:rsidRPr="00AF20E3" w:rsidRDefault="00DC0AAB" w:rsidP="00DC0AAB">
      <w:pPr>
        <w:pStyle w:val="ppNoteIndent"/>
        <w:rPr>
          <w:b/>
        </w:rPr>
      </w:pPr>
      <w:r w:rsidRPr="00B71274">
        <w:rPr>
          <w:b/>
        </w:rPr>
        <w:t xml:space="preserve">Note: </w:t>
      </w:r>
      <w:r w:rsidRPr="00B71274">
        <w:t xml:space="preserve">For information see </w:t>
      </w:r>
      <w:hyperlink r:id="rId31" w:history="1">
        <w:r w:rsidRPr="00B71274">
          <w:rPr>
            <w:rStyle w:val="Hyperlink"/>
            <w:rFonts w:cstheme="minorBidi"/>
          </w:rPr>
          <w:t>ADO.NET Entity Framework</w:t>
        </w:r>
      </w:hyperlink>
      <w:r w:rsidRPr="00B71274">
        <w:t>.</w:t>
      </w:r>
    </w:p>
    <w:p w:rsidR="00DC0AAB" w:rsidRDefault="00DC0AAB" w:rsidP="00DC0AAB">
      <w:pPr>
        <w:pStyle w:val="ppListEnd"/>
      </w:pPr>
    </w:p>
    <w:p w:rsidR="00DC0AAB" w:rsidRPr="000D7386" w:rsidRDefault="00DC0AAB" w:rsidP="00DC0AAB">
      <w:pPr>
        <w:pStyle w:val="ppProcedureStart"/>
      </w:pPr>
      <w:bookmarkStart w:id="24" w:name="_Toc223351748"/>
      <w:bookmarkStart w:id="25" w:name="_Toc224707075"/>
      <w:r>
        <w:t>Task 2</w:t>
      </w:r>
      <w:r w:rsidRPr="000D7386">
        <w:t xml:space="preserve"> – Implement</w:t>
      </w:r>
      <w:r w:rsidR="00B2270F">
        <w:t>ing</w:t>
      </w:r>
      <w:r w:rsidRPr="000D7386">
        <w:t xml:space="preserve"> Customer </w:t>
      </w:r>
      <w:r>
        <w:t>View Data</w:t>
      </w:r>
      <w:bookmarkEnd w:id="24"/>
      <w:bookmarkEnd w:id="25"/>
    </w:p>
    <w:p w:rsidR="00DC0AAB" w:rsidRPr="00E84944" w:rsidRDefault="00DC0AAB" w:rsidP="00DC0AAB">
      <w:pPr>
        <w:pStyle w:val="ppBodyText"/>
      </w:pPr>
      <w:r w:rsidRPr="00E84944">
        <w:t>In this task you will create the View Data that will be used in the customer controller to display the paged list of customers.</w:t>
      </w:r>
    </w:p>
    <w:p w:rsidR="00DC0AAB" w:rsidRDefault="00DC0AAB" w:rsidP="00DC0AAB">
      <w:pPr>
        <w:pStyle w:val="ppNumberList"/>
      </w:pPr>
      <w:r w:rsidRPr="00201732">
        <w:t xml:space="preserve">Create the </w:t>
      </w:r>
      <w:r w:rsidRPr="00201732">
        <w:rPr>
          <w:b/>
        </w:rPr>
        <w:t>ViewData</w:t>
      </w:r>
      <w:r w:rsidRPr="00201732">
        <w:t xml:space="preserve"> folder. To do this, right-click</w:t>
      </w:r>
      <w:r>
        <w:t xml:space="preserve"> </w:t>
      </w:r>
      <w:r>
        <w:rPr>
          <w:b/>
        </w:rPr>
        <w:t>MvcSampleApp</w:t>
      </w:r>
      <w:r>
        <w:t xml:space="preserve"> project, point to </w:t>
      </w:r>
      <w:r w:rsidRPr="00201732">
        <w:rPr>
          <w:b/>
        </w:rPr>
        <w:t>Add</w:t>
      </w:r>
      <w:r>
        <w:t xml:space="preserve"> and select </w:t>
      </w:r>
      <w:r w:rsidRPr="00201732">
        <w:rPr>
          <w:b/>
        </w:rPr>
        <w:t>New Folder</w:t>
      </w:r>
      <w:r>
        <w:t xml:space="preserve">. Set </w:t>
      </w:r>
      <w:r w:rsidRPr="00201732">
        <w:rPr>
          <w:b/>
        </w:rPr>
        <w:t>ViewData</w:t>
      </w:r>
      <w:r>
        <w:t xml:space="preserve"> as the folder name.</w:t>
      </w:r>
    </w:p>
    <w:p w:rsidR="00DC0AAB" w:rsidRDefault="00DC0AAB" w:rsidP="00DC0AAB">
      <w:pPr>
        <w:pStyle w:val="ppNumberList"/>
      </w:pPr>
      <w:r>
        <w:lastRenderedPageBreak/>
        <w:t xml:space="preserve">Create the </w:t>
      </w:r>
      <w:r w:rsidRPr="00E0659D">
        <w:rPr>
          <w:b/>
        </w:rPr>
        <w:t>CustomerViewData</w:t>
      </w:r>
      <w:r>
        <w:t xml:space="preserve"> class. Right-click the </w:t>
      </w:r>
      <w:r w:rsidRPr="00E0659D">
        <w:rPr>
          <w:b/>
        </w:rPr>
        <w:t>ViewData</w:t>
      </w:r>
      <w:r>
        <w:t xml:space="preserve"> folder, point to </w:t>
      </w:r>
      <w:r w:rsidRPr="00E0659D">
        <w:rPr>
          <w:b/>
        </w:rPr>
        <w:t>Add</w:t>
      </w:r>
      <w:r>
        <w:t xml:space="preserve"> and select </w:t>
      </w:r>
      <w:r w:rsidRPr="00E0659D">
        <w:rPr>
          <w:b/>
        </w:rPr>
        <w:t>New Item</w:t>
      </w:r>
      <w:r>
        <w:t>.</w:t>
      </w:r>
    </w:p>
    <w:p w:rsidR="00DC0AAB" w:rsidRDefault="00DC0AAB" w:rsidP="00DC0AAB">
      <w:pPr>
        <w:pStyle w:val="ppNumberList"/>
      </w:pPr>
      <w:r>
        <w:t xml:space="preserve">In the </w:t>
      </w:r>
      <w:r w:rsidRPr="0012323A">
        <w:rPr>
          <w:b/>
        </w:rPr>
        <w:t>Add New Item</w:t>
      </w:r>
      <w:r>
        <w:t xml:space="preserve"> dialog box select </w:t>
      </w:r>
      <w:r>
        <w:rPr>
          <w:b/>
        </w:rPr>
        <w:t>Class.</w:t>
      </w:r>
      <w:r>
        <w:t xml:space="preserve"> Specify a Name value of </w:t>
      </w:r>
      <w:r>
        <w:rPr>
          <w:b/>
        </w:rPr>
        <w:t>CustomerViewData</w:t>
      </w:r>
      <w:r w:rsidRPr="0012323A">
        <w:rPr>
          <w:b/>
        </w:rPr>
        <w:t>.c</w:t>
      </w:r>
      <w:r>
        <w:rPr>
          <w:b/>
        </w:rPr>
        <w:t>s</w:t>
      </w:r>
      <w:r>
        <w:t xml:space="preserve">, and then click </w:t>
      </w:r>
      <w:r w:rsidRPr="004C217C">
        <w:rPr>
          <w:b/>
        </w:rPr>
        <w:t>Add</w:t>
      </w:r>
      <w:r>
        <w:t xml:space="preserve">. </w:t>
      </w:r>
    </w:p>
    <w:p w:rsidR="00DC0AAB" w:rsidRDefault="00DC0AAB" w:rsidP="00DC0AAB">
      <w:pPr>
        <w:pStyle w:val="ppFigureIndent"/>
      </w:pPr>
      <w:r>
        <w:rPr>
          <w:noProof/>
          <w:lang w:bidi="ar-SA"/>
        </w:rPr>
        <w:drawing>
          <wp:inline distT="0" distB="0" distL="0" distR="0">
            <wp:extent cx="5486400" cy="3279098"/>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86400" cy="3279098"/>
                    </a:xfrm>
                    <a:prstGeom prst="rect">
                      <a:avLst/>
                    </a:prstGeom>
                    <a:noFill/>
                    <a:ln w="9525">
                      <a:noFill/>
                      <a:miter lim="800000"/>
                      <a:headEnd/>
                      <a:tailEnd/>
                    </a:ln>
                  </pic:spPr>
                </pic:pic>
              </a:graphicData>
            </a:graphic>
          </wp:inline>
        </w:drawing>
      </w:r>
    </w:p>
    <w:p w:rsidR="00DC0AAB" w:rsidRPr="0092305F" w:rsidRDefault="00DC0AAB" w:rsidP="00DC0AAB">
      <w:pPr>
        <w:pStyle w:val="ppFigureNumberIndent"/>
      </w:pPr>
      <w:r w:rsidRPr="0092305F">
        <w:t xml:space="preserve">Figure </w:t>
      </w:r>
      <w:fldSimple w:instr=" SEQ Figure \* ARABIC ">
        <w:r w:rsidR="00760697">
          <w:rPr>
            <w:noProof/>
          </w:rPr>
          <w:t>14</w:t>
        </w:r>
      </w:fldSimple>
    </w:p>
    <w:p w:rsidR="00DC0AAB" w:rsidRDefault="00DC0AAB" w:rsidP="00DC0AAB">
      <w:pPr>
        <w:pStyle w:val="ppFigureCaptionIndent"/>
      </w:pPr>
      <w:r>
        <w:t>Adding CustomerViewData class</w:t>
      </w:r>
    </w:p>
    <w:p w:rsidR="00DC0AAB" w:rsidRDefault="00DC0AAB" w:rsidP="00DC0AAB">
      <w:pPr>
        <w:pStyle w:val="ppBodyText"/>
      </w:pPr>
    </w:p>
    <w:p w:rsidR="00DC0AAB" w:rsidRDefault="00DC0AAB" w:rsidP="00DC0AAB">
      <w:pPr>
        <w:pStyle w:val="ppNumberList"/>
      </w:pPr>
      <w:r>
        <w:t xml:space="preserve">In </w:t>
      </w:r>
      <w:r w:rsidRPr="001B7A7D">
        <w:rPr>
          <w:b/>
        </w:rPr>
        <w:t>CustomerViewData.cs</w:t>
      </w:r>
      <w:r>
        <w:t>, replace all the using statements created by d</w:t>
      </w:r>
      <w:r w:rsidR="00E40B06">
        <w:t>efault with the following code.</w:t>
      </w:r>
    </w:p>
    <w:p w:rsidR="00DC0AAB" w:rsidRDefault="00DC0AAB" w:rsidP="00DC0AAB">
      <w:pPr>
        <w:pStyle w:val="ppCodeLanguageIndent"/>
      </w:pPr>
      <w:r>
        <w:t>C#</w:t>
      </w:r>
    </w:p>
    <w:p w:rsidR="00DC0AAB" w:rsidRPr="001B7A7D" w:rsidRDefault="00DC0AAB" w:rsidP="00DC0AAB">
      <w:pPr>
        <w:pStyle w:val="ppCodeIndent"/>
        <w:rPr>
          <w:rFonts w:eastAsiaTheme="minorHAnsi"/>
          <w:b/>
          <w:szCs w:val="20"/>
        </w:rPr>
      </w:pPr>
      <w:r w:rsidRPr="001B7A7D">
        <w:rPr>
          <w:rFonts w:eastAsiaTheme="minorHAnsi"/>
          <w:b/>
          <w:szCs w:val="20"/>
        </w:rPr>
        <w:t>using System;</w:t>
      </w:r>
    </w:p>
    <w:p w:rsidR="00DC0AAB" w:rsidRPr="001B7A7D" w:rsidRDefault="00DC0AAB" w:rsidP="00DC0AAB">
      <w:pPr>
        <w:pStyle w:val="ppCodeIndent"/>
        <w:rPr>
          <w:rFonts w:eastAsiaTheme="minorHAnsi"/>
          <w:b/>
          <w:szCs w:val="20"/>
        </w:rPr>
      </w:pPr>
      <w:r w:rsidRPr="001B7A7D">
        <w:rPr>
          <w:rFonts w:eastAsiaTheme="minorHAnsi"/>
          <w:b/>
          <w:szCs w:val="20"/>
        </w:rPr>
        <w:t>using System.Web;</w:t>
      </w:r>
    </w:p>
    <w:p w:rsidR="00DC0AAB" w:rsidRPr="001B7A7D" w:rsidRDefault="00DC0AAB" w:rsidP="00DC0AAB">
      <w:pPr>
        <w:pStyle w:val="ppCodeIndent"/>
        <w:rPr>
          <w:rFonts w:eastAsiaTheme="minorHAnsi"/>
          <w:b/>
          <w:szCs w:val="20"/>
        </w:rPr>
      </w:pPr>
      <w:r w:rsidRPr="001B7A7D">
        <w:rPr>
          <w:rFonts w:eastAsiaTheme="minorHAnsi"/>
          <w:b/>
          <w:szCs w:val="20"/>
        </w:rPr>
        <w:t>using System.Web.Mvc;</w:t>
      </w:r>
    </w:p>
    <w:p w:rsidR="00DC0AAB" w:rsidRPr="001B7A7D" w:rsidRDefault="00DC0AAB" w:rsidP="00DC0AAB">
      <w:pPr>
        <w:pStyle w:val="ppCodeIndent"/>
        <w:rPr>
          <w:rFonts w:eastAsiaTheme="minorHAnsi"/>
          <w:b/>
          <w:szCs w:val="20"/>
        </w:rPr>
      </w:pPr>
      <w:r w:rsidRPr="001B7A7D">
        <w:rPr>
          <w:rFonts w:eastAsiaTheme="minorHAnsi"/>
          <w:b/>
          <w:szCs w:val="20"/>
        </w:rPr>
        <w:t>using System.Collections.Generic;</w:t>
      </w:r>
    </w:p>
    <w:p w:rsidR="00DC0AAB" w:rsidRPr="001B7A7D" w:rsidRDefault="00DC0AAB" w:rsidP="00DC0AAB">
      <w:pPr>
        <w:pStyle w:val="ppCodeIndent"/>
        <w:rPr>
          <w:b/>
        </w:rPr>
      </w:pPr>
      <w:r w:rsidRPr="001B7A7D">
        <w:rPr>
          <w:rFonts w:eastAsiaTheme="minorHAnsi"/>
          <w:b/>
          <w:szCs w:val="20"/>
          <w:lang w:bidi="ar-SA"/>
        </w:rPr>
        <w:t>using MvcSampleApp.Models;</w:t>
      </w:r>
    </w:p>
    <w:p w:rsidR="00DC0AAB" w:rsidRDefault="00DC0AAB" w:rsidP="00DC0AAB">
      <w:pPr>
        <w:pStyle w:val="ppBodyTextIndent"/>
      </w:pPr>
    </w:p>
    <w:p w:rsidR="00DC0AAB" w:rsidRDefault="00DC0AAB" w:rsidP="00DC0AAB">
      <w:pPr>
        <w:pStyle w:val="ppNumberList"/>
      </w:pPr>
      <w:r w:rsidRPr="00996499">
        <w:t xml:space="preserve">Add the following code </w:t>
      </w:r>
      <w:r w:rsidR="00E40B06">
        <w:t>(</w:t>
      </w:r>
      <w:r w:rsidR="00E40B06" w:rsidRPr="00E40B06">
        <w:rPr>
          <w:b/>
        </w:rPr>
        <w:t>bolded</w:t>
      </w:r>
      <w:r w:rsidR="00E40B06">
        <w:t xml:space="preserve">) </w:t>
      </w:r>
      <w:r w:rsidRPr="00996499">
        <w:t xml:space="preserve">to the </w:t>
      </w:r>
      <w:r w:rsidRPr="00996499">
        <w:rPr>
          <w:b/>
        </w:rPr>
        <w:t>CustomerViewData</w:t>
      </w:r>
      <w:r w:rsidRPr="00996499">
        <w:t xml:space="preserve"> cla</w:t>
      </w:r>
      <w:r>
        <w:t>ss to implement its properties. The class provides the view a collection of customers and the numbers of the next and previous pages to generate links.</w:t>
      </w:r>
    </w:p>
    <w:p w:rsidR="00DC0AAB" w:rsidRPr="00996499" w:rsidRDefault="00DC0AAB" w:rsidP="00DC0AAB">
      <w:pPr>
        <w:pStyle w:val="ppBodyTextIndent"/>
      </w:pPr>
      <w:r>
        <w:t xml:space="preserve">(Code Snippet </w:t>
      </w:r>
      <w:r w:rsidR="00E40B06">
        <w:t>–</w:t>
      </w:r>
      <w:r>
        <w:t xml:space="preserve"> </w:t>
      </w:r>
      <w:r w:rsidR="00E40B06" w:rsidRPr="00E40B06">
        <w:rPr>
          <w:i/>
        </w:rPr>
        <w:t xml:space="preserve">Intro to </w:t>
      </w:r>
      <w:r w:rsidRPr="00181C39">
        <w:rPr>
          <w:i/>
        </w:rPr>
        <w:t>Asp.Net MVC Lab - CustomerViewData Properties</w:t>
      </w:r>
      <w:r>
        <w:t>)</w:t>
      </w:r>
    </w:p>
    <w:p w:rsidR="00DC0AAB" w:rsidRDefault="00DC0AAB" w:rsidP="00DC0AAB">
      <w:pPr>
        <w:pStyle w:val="ppCodeLanguageIndent"/>
      </w:pPr>
      <w:r>
        <w:t>C#</w:t>
      </w:r>
    </w:p>
    <w:p w:rsidR="00DC0AAB" w:rsidRDefault="00DC0AAB" w:rsidP="00DC0AAB">
      <w:pPr>
        <w:pStyle w:val="ppCodeIndent"/>
      </w:pPr>
      <w:r>
        <w:t>public class CustomerViewData</w:t>
      </w:r>
    </w:p>
    <w:p w:rsidR="00DC0AAB" w:rsidRDefault="00DC0AAB" w:rsidP="00DC0AAB">
      <w:pPr>
        <w:pStyle w:val="ppCodeIndent"/>
      </w:pPr>
      <w:r>
        <w:lastRenderedPageBreak/>
        <w:t>{</w:t>
      </w:r>
    </w:p>
    <w:p w:rsidR="00DC0AAB" w:rsidRPr="00C24540" w:rsidRDefault="00DC0AAB" w:rsidP="00DC0AAB">
      <w:pPr>
        <w:pStyle w:val="ppCodeIndent"/>
        <w:rPr>
          <w:b/>
        </w:rPr>
      </w:pPr>
      <w:r w:rsidRPr="00C24540">
        <w:rPr>
          <w:b/>
        </w:rPr>
        <w:t xml:space="preserve">    public IEnumerable&lt;Customer&gt; Customers</w:t>
      </w:r>
    </w:p>
    <w:p w:rsidR="00DC0AAB" w:rsidRPr="00C24540" w:rsidRDefault="00DC0AAB" w:rsidP="00DC0AAB">
      <w:pPr>
        <w:pStyle w:val="ppCodeIndent"/>
        <w:rPr>
          <w:b/>
        </w:rPr>
      </w:pPr>
      <w:r w:rsidRPr="00C24540">
        <w:rPr>
          <w:b/>
        </w:rPr>
        <w:t xml:space="preserve">    {</w:t>
      </w:r>
    </w:p>
    <w:p w:rsidR="00DC0AAB" w:rsidRPr="00C24540" w:rsidRDefault="00DC0AAB" w:rsidP="00DC0AAB">
      <w:pPr>
        <w:pStyle w:val="ppCodeIndent"/>
        <w:rPr>
          <w:b/>
        </w:rPr>
      </w:pPr>
      <w:r w:rsidRPr="00C24540">
        <w:rPr>
          <w:b/>
        </w:rPr>
        <w:t xml:space="preserve">        get;</w:t>
      </w:r>
    </w:p>
    <w:p w:rsidR="00DC0AAB" w:rsidRPr="00C24540" w:rsidRDefault="00DC0AAB" w:rsidP="00DC0AAB">
      <w:pPr>
        <w:pStyle w:val="ppCodeIndent"/>
        <w:rPr>
          <w:b/>
        </w:rPr>
      </w:pPr>
      <w:r w:rsidRPr="00C24540">
        <w:rPr>
          <w:b/>
        </w:rPr>
        <w:t xml:space="preserve">        set;</w:t>
      </w:r>
    </w:p>
    <w:p w:rsidR="00DC0AAB" w:rsidRPr="00C24540" w:rsidRDefault="00DC0AAB" w:rsidP="00DC0AAB">
      <w:pPr>
        <w:pStyle w:val="ppCodeIndent"/>
        <w:rPr>
          <w:b/>
        </w:rPr>
      </w:pPr>
      <w:r w:rsidRPr="00C24540">
        <w:rPr>
          <w:b/>
        </w:rPr>
        <w:t xml:space="preserve">    }</w:t>
      </w:r>
    </w:p>
    <w:p w:rsidR="00DC0AAB" w:rsidRPr="00C24540" w:rsidRDefault="00DC0AAB" w:rsidP="00DC0AAB">
      <w:pPr>
        <w:pStyle w:val="ppCodeIndent"/>
        <w:rPr>
          <w:b/>
        </w:rPr>
      </w:pPr>
    </w:p>
    <w:p w:rsidR="00DC0AAB" w:rsidRPr="00C24540" w:rsidRDefault="00DC0AAB" w:rsidP="00DC0AAB">
      <w:pPr>
        <w:pStyle w:val="ppCodeIndent"/>
        <w:rPr>
          <w:b/>
        </w:rPr>
      </w:pPr>
      <w:r w:rsidRPr="00C24540">
        <w:rPr>
          <w:b/>
        </w:rPr>
        <w:t xml:space="preserve">    public int PreviousPage</w:t>
      </w:r>
    </w:p>
    <w:p w:rsidR="00DC0AAB" w:rsidRPr="00C24540" w:rsidRDefault="00DC0AAB" w:rsidP="00DC0AAB">
      <w:pPr>
        <w:pStyle w:val="ppCodeIndent"/>
        <w:rPr>
          <w:b/>
        </w:rPr>
      </w:pPr>
      <w:r w:rsidRPr="00C24540">
        <w:rPr>
          <w:b/>
        </w:rPr>
        <w:t xml:space="preserve">    {</w:t>
      </w:r>
    </w:p>
    <w:p w:rsidR="00DC0AAB" w:rsidRPr="00C24540" w:rsidRDefault="00DC0AAB" w:rsidP="00DC0AAB">
      <w:pPr>
        <w:pStyle w:val="ppCodeIndent"/>
        <w:rPr>
          <w:b/>
        </w:rPr>
      </w:pPr>
      <w:r w:rsidRPr="00C24540">
        <w:rPr>
          <w:b/>
        </w:rPr>
        <w:t xml:space="preserve">        get;</w:t>
      </w:r>
    </w:p>
    <w:p w:rsidR="00DC0AAB" w:rsidRPr="00C24540" w:rsidRDefault="00DC0AAB" w:rsidP="00DC0AAB">
      <w:pPr>
        <w:pStyle w:val="ppCodeIndent"/>
        <w:rPr>
          <w:b/>
        </w:rPr>
      </w:pPr>
      <w:r w:rsidRPr="00C24540">
        <w:rPr>
          <w:b/>
        </w:rPr>
        <w:t xml:space="preserve">        set;</w:t>
      </w:r>
    </w:p>
    <w:p w:rsidR="00DC0AAB" w:rsidRPr="00C24540" w:rsidRDefault="00DC0AAB" w:rsidP="00DC0AAB">
      <w:pPr>
        <w:pStyle w:val="ppCodeIndent"/>
        <w:rPr>
          <w:b/>
        </w:rPr>
      </w:pPr>
      <w:r w:rsidRPr="00C24540">
        <w:rPr>
          <w:b/>
        </w:rPr>
        <w:t xml:space="preserve">    }</w:t>
      </w:r>
    </w:p>
    <w:p w:rsidR="00DC0AAB" w:rsidRPr="00C24540" w:rsidRDefault="00DC0AAB" w:rsidP="00DC0AAB">
      <w:pPr>
        <w:pStyle w:val="ppCodeIndent"/>
        <w:rPr>
          <w:b/>
        </w:rPr>
      </w:pPr>
    </w:p>
    <w:p w:rsidR="00DC0AAB" w:rsidRPr="00C24540" w:rsidRDefault="00DC0AAB" w:rsidP="00DC0AAB">
      <w:pPr>
        <w:pStyle w:val="ppCodeIndent"/>
        <w:rPr>
          <w:b/>
        </w:rPr>
      </w:pPr>
      <w:r w:rsidRPr="00C24540">
        <w:rPr>
          <w:b/>
        </w:rPr>
        <w:t xml:space="preserve">    public int NextPage</w:t>
      </w:r>
    </w:p>
    <w:p w:rsidR="00DC0AAB" w:rsidRPr="00C24540" w:rsidRDefault="00DC0AAB" w:rsidP="00DC0AAB">
      <w:pPr>
        <w:pStyle w:val="ppCodeIndent"/>
        <w:rPr>
          <w:b/>
        </w:rPr>
      </w:pPr>
      <w:r w:rsidRPr="00C24540">
        <w:rPr>
          <w:b/>
        </w:rPr>
        <w:t xml:space="preserve">    {</w:t>
      </w:r>
    </w:p>
    <w:p w:rsidR="00DC0AAB" w:rsidRPr="00C24540" w:rsidRDefault="00DC0AAB" w:rsidP="00DC0AAB">
      <w:pPr>
        <w:pStyle w:val="ppCodeIndent"/>
        <w:rPr>
          <w:b/>
        </w:rPr>
      </w:pPr>
      <w:r w:rsidRPr="00C24540">
        <w:rPr>
          <w:b/>
        </w:rPr>
        <w:t xml:space="preserve">        get;</w:t>
      </w:r>
    </w:p>
    <w:p w:rsidR="00DC0AAB" w:rsidRPr="00C24540" w:rsidRDefault="00DC0AAB" w:rsidP="00DC0AAB">
      <w:pPr>
        <w:pStyle w:val="ppCodeIndent"/>
        <w:rPr>
          <w:b/>
        </w:rPr>
      </w:pPr>
      <w:r w:rsidRPr="00C24540">
        <w:rPr>
          <w:b/>
        </w:rPr>
        <w:t xml:space="preserve">        set;</w:t>
      </w:r>
    </w:p>
    <w:p w:rsidR="00DC0AAB" w:rsidRPr="00C24540" w:rsidRDefault="00DC0AAB" w:rsidP="00DC0AAB">
      <w:pPr>
        <w:pStyle w:val="ppCodeIndent"/>
        <w:rPr>
          <w:b/>
        </w:rPr>
      </w:pPr>
      <w:r w:rsidRPr="00C24540">
        <w:rPr>
          <w:b/>
        </w:rPr>
        <w:t xml:space="preserve">    }</w:t>
      </w:r>
    </w:p>
    <w:p w:rsidR="00DC0AAB" w:rsidRPr="00C24540" w:rsidRDefault="00DC0AAB" w:rsidP="00DC0AAB">
      <w:pPr>
        <w:pStyle w:val="ppCodeIndent"/>
      </w:pPr>
      <w:r>
        <w:t>}</w:t>
      </w:r>
    </w:p>
    <w:p w:rsidR="00DC0AAB" w:rsidRDefault="00DC0AAB" w:rsidP="00DC0AAB">
      <w:pPr>
        <w:pStyle w:val="ppListEnd"/>
      </w:pPr>
    </w:p>
    <w:p w:rsidR="00DC0AAB" w:rsidRPr="00A35485" w:rsidRDefault="00DC0AAB" w:rsidP="00DC0AAB">
      <w:pPr>
        <w:pStyle w:val="ppProcedureStart"/>
      </w:pPr>
      <w:bookmarkStart w:id="26" w:name="_Toc223351749"/>
      <w:bookmarkStart w:id="27" w:name="_Toc224707076"/>
      <w:r>
        <w:t>Task 3</w:t>
      </w:r>
      <w:r w:rsidRPr="00A35485">
        <w:t xml:space="preserve"> – </w:t>
      </w:r>
      <w:r>
        <w:t>Implement</w:t>
      </w:r>
      <w:r w:rsidR="00B2270F">
        <w:t>ing</w:t>
      </w:r>
      <w:r>
        <w:t xml:space="preserve"> Address View Data</w:t>
      </w:r>
      <w:bookmarkEnd w:id="26"/>
      <w:bookmarkEnd w:id="27"/>
    </w:p>
    <w:p w:rsidR="00DC0AAB" w:rsidRDefault="00DC0AAB" w:rsidP="00DC0AAB">
      <w:pPr>
        <w:pStyle w:val="ppBodyText"/>
      </w:pPr>
      <w:r w:rsidRPr="000D7386">
        <w:t>In</w:t>
      </w:r>
      <w:r>
        <w:t xml:space="preserve"> this task you will create the v</w:t>
      </w:r>
      <w:r w:rsidRPr="000D7386">
        <w:t xml:space="preserve">iew </w:t>
      </w:r>
      <w:r>
        <w:t>d</w:t>
      </w:r>
      <w:r w:rsidRPr="000D7386">
        <w:t xml:space="preserve">ata that will be used in the </w:t>
      </w:r>
      <w:r>
        <w:t>address</w:t>
      </w:r>
      <w:r w:rsidRPr="000D7386">
        <w:t xml:space="preserve"> controller to </w:t>
      </w:r>
      <w:r>
        <w:t>allow the editing of an address.</w:t>
      </w:r>
    </w:p>
    <w:p w:rsidR="00DC0AAB" w:rsidRDefault="00DC0AAB" w:rsidP="00DC0AAB">
      <w:pPr>
        <w:pStyle w:val="ppNumberList"/>
      </w:pPr>
      <w:r>
        <w:t xml:space="preserve">Create the </w:t>
      </w:r>
      <w:r>
        <w:rPr>
          <w:b/>
        </w:rPr>
        <w:t>Address</w:t>
      </w:r>
      <w:r w:rsidRPr="00E0659D">
        <w:rPr>
          <w:b/>
        </w:rPr>
        <w:t>ViewData</w:t>
      </w:r>
      <w:r>
        <w:t xml:space="preserve"> class. Right-click the </w:t>
      </w:r>
      <w:r w:rsidRPr="00E0659D">
        <w:rPr>
          <w:b/>
        </w:rPr>
        <w:t>ViewData</w:t>
      </w:r>
      <w:r>
        <w:t xml:space="preserve"> folder, point to </w:t>
      </w:r>
      <w:r w:rsidRPr="00E0659D">
        <w:rPr>
          <w:b/>
        </w:rPr>
        <w:t>Add</w:t>
      </w:r>
      <w:r>
        <w:t xml:space="preserve"> and select </w:t>
      </w:r>
      <w:r w:rsidRPr="00E0659D">
        <w:rPr>
          <w:b/>
        </w:rPr>
        <w:t>New Item</w:t>
      </w:r>
      <w:r>
        <w:t>.</w:t>
      </w:r>
    </w:p>
    <w:p w:rsidR="00DC0AAB" w:rsidRDefault="00DC0AAB" w:rsidP="00DC0AAB">
      <w:pPr>
        <w:pStyle w:val="ppNumberList"/>
      </w:pPr>
      <w:r>
        <w:t xml:space="preserve">In the </w:t>
      </w:r>
      <w:r w:rsidRPr="0012323A">
        <w:rPr>
          <w:b/>
        </w:rPr>
        <w:t>Add New Item</w:t>
      </w:r>
      <w:r>
        <w:t xml:space="preserve"> dialog box select </w:t>
      </w:r>
      <w:r>
        <w:rPr>
          <w:b/>
        </w:rPr>
        <w:t>Class.</w:t>
      </w:r>
      <w:r>
        <w:t xml:space="preserve"> Specify a Name value of </w:t>
      </w:r>
      <w:r>
        <w:rPr>
          <w:b/>
        </w:rPr>
        <w:t>AddressViewData</w:t>
      </w:r>
      <w:r w:rsidRPr="0012323A">
        <w:rPr>
          <w:b/>
        </w:rPr>
        <w:t>.c</w:t>
      </w:r>
      <w:r>
        <w:rPr>
          <w:b/>
        </w:rPr>
        <w:t>s</w:t>
      </w:r>
      <w:r>
        <w:t xml:space="preserve">, and then click </w:t>
      </w:r>
      <w:r w:rsidRPr="004C217C">
        <w:rPr>
          <w:b/>
        </w:rPr>
        <w:t>Add</w:t>
      </w:r>
      <w:r>
        <w:t xml:space="preserve">. </w:t>
      </w:r>
    </w:p>
    <w:p w:rsidR="00DC0AAB" w:rsidRDefault="00DC0AAB" w:rsidP="00DC0AAB">
      <w:pPr>
        <w:pStyle w:val="ppFigureIndent"/>
      </w:pPr>
      <w:r>
        <w:rPr>
          <w:noProof/>
          <w:lang w:bidi="ar-SA"/>
        </w:rPr>
        <w:lastRenderedPageBreak/>
        <w:drawing>
          <wp:inline distT="0" distB="0" distL="0" distR="0">
            <wp:extent cx="5486400" cy="3279098"/>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486400" cy="3279098"/>
                    </a:xfrm>
                    <a:prstGeom prst="rect">
                      <a:avLst/>
                    </a:prstGeom>
                    <a:noFill/>
                    <a:ln w="9525">
                      <a:noFill/>
                      <a:miter lim="800000"/>
                      <a:headEnd/>
                      <a:tailEnd/>
                    </a:ln>
                  </pic:spPr>
                </pic:pic>
              </a:graphicData>
            </a:graphic>
          </wp:inline>
        </w:drawing>
      </w:r>
    </w:p>
    <w:p w:rsidR="00DC0AAB" w:rsidRPr="0092305F" w:rsidRDefault="00DC0AAB" w:rsidP="00DC0AAB">
      <w:pPr>
        <w:pStyle w:val="ppFigureNumberIndent"/>
      </w:pPr>
      <w:r w:rsidRPr="0092305F">
        <w:t xml:space="preserve">Figure </w:t>
      </w:r>
      <w:fldSimple w:instr=" SEQ Figure \* ARABIC ">
        <w:r w:rsidR="00760697">
          <w:rPr>
            <w:noProof/>
          </w:rPr>
          <w:t>15</w:t>
        </w:r>
      </w:fldSimple>
    </w:p>
    <w:p w:rsidR="00DC0AAB" w:rsidRDefault="00DC0AAB" w:rsidP="00DC0AAB">
      <w:pPr>
        <w:pStyle w:val="ppFigureCaptionIndent"/>
      </w:pPr>
      <w:r>
        <w:t>Adding AddressViewData class</w:t>
      </w:r>
    </w:p>
    <w:p w:rsidR="00DC0AAB" w:rsidRDefault="00DC0AAB" w:rsidP="00DC0AAB">
      <w:pPr>
        <w:pStyle w:val="ppBodyText"/>
      </w:pPr>
    </w:p>
    <w:p w:rsidR="00DC0AAB" w:rsidRDefault="00DC0AAB" w:rsidP="00DC0AAB">
      <w:pPr>
        <w:pStyle w:val="ppNumberList"/>
      </w:pPr>
      <w:r>
        <w:t xml:space="preserve">In </w:t>
      </w:r>
      <w:r>
        <w:rPr>
          <w:b/>
        </w:rPr>
        <w:t>Address</w:t>
      </w:r>
      <w:r w:rsidRPr="001B7A7D">
        <w:rPr>
          <w:b/>
        </w:rPr>
        <w:t>ViewData.cs</w:t>
      </w:r>
      <w:r>
        <w:t xml:space="preserve">, replace all the namespace directives created by default with the following code. If the file doesn’t open by default in </w:t>
      </w:r>
      <w:r w:rsidRPr="006E4493">
        <w:rPr>
          <w:b/>
        </w:rPr>
        <w:t>Solution Explorer</w:t>
      </w:r>
      <w:r>
        <w:t xml:space="preserve"> double-click on </w:t>
      </w:r>
      <w:r w:rsidRPr="00F80190">
        <w:rPr>
          <w:b/>
        </w:rPr>
        <w:t>AddressViewData.cs</w:t>
      </w:r>
      <w:r>
        <w:t xml:space="preserve"> under the </w:t>
      </w:r>
      <w:r w:rsidRPr="00F80190">
        <w:rPr>
          <w:b/>
        </w:rPr>
        <w:t>ViewData</w:t>
      </w:r>
      <w:r>
        <w:t xml:space="preserve"> folder.</w:t>
      </w:r>
    </w:p>
    <w:p w:rsidR="00DC0AAB" w:rsidRDefault="00DC0AAB" w:rsidP="00DC0AAB">
      <w:pPr>
        <w:pStyle w:val="ppCodeLanguageIndent"/>
      </w:pPr>
      <w:r>
        <w:t>C#</w:t>
      </w:r>
    </w:p>
    <w:p w:rsidR="00DC0AAB" w:rsidRPr="004B2918" w:rsidRDefault="00DC0AAB" w:rsidP="00DC0AAB">
      <w:pPr>
        <w:pStyle w:val="ppCodeIndent"/>
        <w:rPr>
          <w:rFonts w:eastAsiaTheme="minorHAnsi"/>
          <w:b/>
          <w:szCs w:val="20"/>
        </w:rPr>
      </w:pPr>
      <w:r w:rsidRPr="004B2918">
        <w:rPr>
          <w:rFonts w:eastAsiaTheme="minorHAnsi"/>
          <w:b/>
          <w:szCs w:val="20"/>
        </w:rPr>
        <w:t>using System;</w:t>
      </w:r>
    </w:p>
    <w:p w:rsidR="00DC0AAB" w:rsidRPr="004B2918" w:rsidRDefault="00DC0AAB" w:rsidP="00DC0AAB">
      <w:pPr>
        <w:pStyle w:val="ppCodeIndent"/>
        <w:rPr>
          <w:rFonts w:eastAsiaTheme="minorHAnsi"/>
          <w:b/>
          <w:szCs w:val="20"/>
        </w:rPr>
      </w:pPr>
      <w:r w:rsidRPr="004B2918">
        <w:rPr>
          <w:rFonts w:eastAsiaTheme="minorHAnsi"/>
          <w:b/>
          <w:szCs w:val="20"/>
        </w:rPr>
        <w:t>using System.Web;</w:t>
      </w:r>
    </w:p>
    <w:p w:rsidR="00DC0AAB" w:rsidRPr="004B2918" w:rsidRDefault="00DC0AAB" w:rsidP="00DC0AAB">
      <w:pPr>
        <w:pStyle w:val="ppCodeIndent"/>
        <w:rPr>
          <w:rFonts w:eastAsiaTheme="minorHAnsi"/>
          <w:b/>
          <w:szCs w:val="20"/>
        </w:rPr>
      </w:pPr>
      <w:r w:rsidRPr="004B2918">
        <w:rPr>
          <w:rFonts w:eastAsiaTheme="minorHAnsi"/>
          <w:b/>
          <w:szCs w:val="20"/>
        </w:rPr>
        <w:t>using System.Web.Mvc;</w:t>
      </w:r>
    </w:p>
    <w:p w:rsidR="00DC0AAB" w:rsidRPr="004B2918" w:rsidRDefault="00DC0AAB" w:rsidP="00DC0AAB">
      <w:pPr>
        <w:pStyle w:val="ppCodeIndent"/>
        <w:rPr>
          <w:rFonts w:eastAsiaTheme="minorHAnsi"/>
          <w:b/>
          <w:szCs w:val="20"/>
        </w:rPr>
      </w:pPr>
      <w:r w:rsidRPr="004B2918">
        <w:rPr>
          <w:rFonts w:eastAsiaTheme="minorHAnsi"/>
          <w:b/>
          <w:szCs w:val="20"/>
        </w:rPr>
        <w:t>using MvcSampleApp.Models;</w:t>
      </w:r>
    </w:p>
    <w:p w:rsidR="00DC0AAB" w:rsidRDefault="00DC0AAB" w:rsidP="007749E2">
      <w:pPr>
        <w:pStyle w:val="ppBodyTextIndent"/>
      </w:pPr>
    </w:p>
    <w:p w:rsidR="00DC0AAB" w:rsidRDefault="00DC0AAB" w:rsidP="00DC0AAB">
      <w:pPr>
        <w:pStyle w:val="ppNumberList"/>
      </w:pPr>
      <w:r w:rsidRPr="004B2918">
        <w:t xml:space="preserve">Add the following code to the </w:t>
      </w:r>
      <w:r w:rsidRPr="0042598F">
        <w:rPr>
          <w:b/>
        </w:rPr>
        <w:t>AddressViewData</w:t>
      </w:r>
      <w:r w:rsidRPr="004B2918">
        <w:t xml:space="preserve"> class to implement its properties. The class provides the view </w:t>
      </w:r>
      <w:r>
        <w:t xml:space="preserve">an </w:t>
      </w:r>
      <w:r w:rsidRPr="00C60F42">
        <w:rPr>
          <w:b/>
        </w:rPr>
        <w:t>Address</w:t>
      </w:r>
      <w:r>
        <w:t xml:space="preserve"> entity object and an integer with the id of the customer whose address is being edited.</w:t>
      </w:r>
    </w:p>
    <w:p w:rsidR="00DC0AAB" w:rsidRDefault="00DC0AAB" w:rsidP="00DC0AAB">
      <w:pPr>
        <w:pStyle w:val="ppBodyTextIndent"/>
      </w:pPr>
      <w:r>
        <w:t xml:space="preserve">(Code Snippet </w:t>
      </w:r>
      <w:r w:rsidRPr="00D87A98">
        <w:rPr>
          <w:i/>
        </w:rPr>
        <w:t xml:space="preserve">- </w:t>
      </w:r>
      <w:r w:rsidR="00251CDA" w:rsidRPr="00E40B06">
        <w:rPr>
          <w:i/>
        </w:rPr>
        <w:t>Intro to</w:t>
      </w:r>
      <w:r w:rsidR="00251CDA" w:rsidRPr="00D87A98">
        <w:rPr>
          <w:i/>
        </w:rPr>
        <w:t xml:space="preserve"> </w:t>
      </w:r>
      <w:r w:rsidRPr="00D87A98">
        <w:rPr>
          <w:i/>
        </w:rPr>
        <w:t>Asp.Net MVC Lab – AddressViewData Properties</w:t>
      </w:r>
      <w:r>
        <w:t>)</w:t>
      </w:r>
    </w:p>
    <w:p w:rsidR="00DC0AAB" w:rsidRDefault="00DC0AAB" w:rsidP="00DC0AAB">
      <w:pPr>
        <w:pStyle w:val="ppCodeLanguageIndent"/>
      </w:pPr>
      <w:r>
        <w:t>C#</w:t>
      </w:r>
    </w:p>
    <w:p w:rsidR="00DC0AAB" w:rsidRPr="004B2918" w:rsidRDefault="00DC0AAB" w:rsidP="00DC0AAB">
      <w:pPr>
        <w:pStyle w:val="ppCodeIndent"/>
        <w:rPr>
          <w:rFonts w:eastAsiaTheme="minorHAnsi"/>
          <w:szCs w:val="20"/>
          <w:lang w:bidi="ar-SA"/>
        </w:rPr>
      </w:pPr>
      <w:r w:rsidRPr="004B2918">
        <w:rPr>
          <w:rFonts w:eastAsiaTheme="minorHAnsi"/>
          <w:szCs w:val="20"/>
          <w:lang w:bidi="ar-SA"/>
        </w:rPr>
        <w:t>public class AddressViewData</w:t>
      </w:r>
    </w:p>
    <w:p w:rsidR="00DC0AAB" w:rsidRPr="004B2918" w:rsidRDefault="00DC0AAB" w:rsidP="00DC0AAB">
      <w:pPr>
        <w:pStyle w:val="ppCodeIndent"/>
        <w:rPr>
          <w:rFonts w:eastAsiaTheme="minorHAnsi"/>
          <w:szCs w:val="20"/>
          <w:lang w:bidi="ar-SA"/>
        </w:rPr>
      </w:pPr>
      <w:r w:rsidRPr="004B2918">
        <w:rPr>
          <w:rFonts w:eastAsiaTheme="minorHAnsi"/>
          <w:szCs w:val="20"/>
          <w:lang w:bidi="ar-SA"/>
        </w:rPr>
        <w:t>{</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public Address Address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get;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set;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lastRenderedPageBreak/>
        <w:t xml:space="preserve">    }</w:t>
      </w:r>
    </w:p>
    <w:p w:rsidR="00DC0AAB" w:rsidRPr="004B2918" w:rsidRDefault="00DC0AAB" w:rsidP="00DC0AAB">
      <w:pPr>
        <w:pStyle w:val="ppCodeIndent"/>
        <w:rPr>
          <w:rFonts w:eastAsiaTheme="minorHAnsi"/>
          <w:b/>
          <w:szCs w:val="20"/>
          <w:lang w:bidi="ar-SA"/>
        </w:rPr>
      </w:pP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public int CustomerId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get;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set; </w:t>
      </w:r>
    </w:p>
    <w:p w:rsidR="00DC0AAB" w:rsidRPr="004B2918" w:rsidRDefault="00DC0AAB" w:rsidP="00DC0AAB">
      <w:pPr>
        <w:pStyle w:val="ppCodeIndent"/>
        <w:rPr>
          <w:rFonts w:eastAsiaTheme="minorHAnsi"/>
          <w:b/>
          <w:szCs w:val="20"/>
          <w:lang w:bidi="ar-SA"/>
        </w:rPr>
      </w:pPr>
      <w:r w:rsidRPr="004B2918">
        <w:rPr>
          <w:rFonts w:eastAsiaTheme="minorHAnsi"/>
          <w:b/>
          <w:szCs w:val="20"/>
          <w:lang w:bidi="ar-SA"/>
        </w:rPr>
        <w:t xml:space="preserve">    }</w:t>
      </w:r>
    </w:p>
    <w:p w:rsidR="00DC0AAB" w:rsidRPr="004B2918" w:rsidRDefault="00DC0AAB" w:rsidP="00DC0AAB">
      <w:pPr>
        <w:pStyle w:val="ppCodeIndent"/>
      </w:pPr>
      <w:r w:rsidRPr="004B2918">
        <w:rPr>
          <w:rFonts w:eastAsiaTheme="minorHAnsi"/>
          <w:szCs w:val="20"/>
        </w:rPr>
        <w:t>}</w:t>
      </w:r>
    </w:p>
    <w:p w:rsidR="00DC0AAB" w:rsidRDefault="00DC0AAB" w:rsidP="00DC0AAB">
      <w:pPr>
        <w:pStyle w:val="ppListEnd"/>
      </w:pPr>
    </w:p>
    <w:p w:rsidR="007749E2" w:rsidRDefault="007749E2" w:rsidP="007749E2">
      <w:pPr>
        <w:pStyle w:val="ppBodyText"/>
      </w:pPr>
      <w:bookmarkStart w:id="28" w:name="_Toc223351750"/>
    </w:p>
    <w:p w:rsidR="00DC0AAB" w:rsidRPr="00A503BE" w:rsidRDefault="00DC0AAB" w:rsidP="00DC0AAB">
      <w:pPr>
        <w:pStyle w:val="ppProcedureStart"/>
      </w:pPr>
      <w:bookmarkStart w:id="29" w:name="_Toc224707077"/>
      <w:r w:rsidRPr="00A503BE">
        <w:t xml:space="preserve">Task </w:t>
      </w:r>
      <w:r>
        <w:t>4</w:t>
      </w:r>
      <w:r w:rsidRPr="00A503BE">
        <w:t xml:space="preserve"> – Implement</w:t>
      </w:r>
      <w:r w:rsidR="00B2270F">
        <w:t>ing</w:t>
      </w:r>
      <w:r w:rsidRPr="00A503BE">
        <w:t xml:space="preserve"> Customer </w:t>
      </w:r>
      <w:r>
        <w:t>Controller</w:t>
      </w:r>
      <w:bookmarkEnd w:id="28"/>
      <w:bookmarkEnd w:id="29"/>
    </w:p>
    <w:p w:rsidR="00DC0AAB" w:rsidRDefault="00DC0AAB" w:rsidP="00DC0AAB">
      <w:pPr>
        <w:pStyle w:val="ppBodyText"/>
        <w:rPr>
          <w:rFonts w:eastAsia="Times New Roman"/>
        </w:rPr>
      </w:pPr>
      <w:r>
        <w:rPr>
          <w:rFonts w:eastAsia="Times New Roman"/>
        </w:rPr>
        <w:t>In</w:t>
      </w:r>
      <w:r w:rsidR="007749E2">
        <w:rPr>
          <w:rFonts w:eastAsia="Times New Roman"/>
        </w:rPr>
        <w:t xml:space="preserve"> this task you will create the </w:t>
      </w:r>
      <w:r w:rsidR="007749E2" w:rsidRPr="007749E2">
        <w:rPr>
          <w:rFonts w:eastAsia="Times New Roman"/>
          <w:b/>
        </w:rPr>
        <w:t>C</w:t>
      </w:r>
      <w:r w:rsidRPr="007749E2">
        <w:rPr>
          <w:rFonts w:eastAsia="Times New Roman"/>
          <w:b/>
        </w:rPr>
        <w:t>ustomers</w:t>
      </w:r>
      <w:r>
        <w:rPr>
          <w:rFonts w:eastAsia="Times New Roman"/>
        </w:rPr>
        <w:t xml:space="preserve"> controller with two action methods, one to handle the rendering of a view with a list of customer (</w:t>
      </w:r>
      <w:r>
        <w:rPr>
          <w:rFonts w:eastAsia="Times New Roman"/>
          <w:b/>
        </w:rPr>
        <w:t>I</w:t>
      </w:r>
      <w:r w:rsidRPr="000B5733">
        <w:rPr>
          <w:rFonts w:eastAsia="Times New Roman"/>
          <w:b/>
        </w:rPr>
        <w:t>ndex</w:t>
      </w:r>
      <w:r>
        <w:rPr>
          <w:rFonts w:eastAsia="Times New Roman"/>
        </w:rPr>
        <w:t xml:space="preserve"> view) and the other to handle customer’s information view (</w:t>
      </w:r>
      <w:r>
        <w:rPr>
          <w:rFonts w:eastAsia="Times New Roman"/>
          <w:b/>
        </w:rPr>
        <w:t>I</w:t>
      </w:r>
      <w:r w:rsidRPr="000B5733">
        <w:rPr>
          <w:rFonts w:eastAsia="Times New Roman"/>
          <w:b/>
        </w:rPr>
        <w:t>nfo</w:t>
      </w:r>
      <w:r>
        <w:rPr>
          <w:rFonts w:eastAsia="Times New Roman"/>
        </w:rPr>
        <w:t xml:space="preserve"> view).</w:t>
      </w:r>
    </w:p>
    <w:p w:rsidR="00DC0AAB" w:rsidRDefault="00DC0AAB" w:rsidP="00DC0AAB">
      <w:pPr>
        <w:pStyle w:val="ppNumberList"/>
      </w:pPr>
      <w:r>
        <w:t xml:space="preserve">Create an empty MVC </w:t>
      </w:r>
      <w:r w:rsidRPr="00855518">
        <w:t>controller</w:t>
      </w:r>
      <w:r>
        <w:t xml:space="preserve"> class. In </w:t>
      </w:r>
      <w:r w:rsidRPr="00E84E91">
        <w:rPr>
          <w:b/>
        </w:rPr>
        <w:t>Solution Explorer</w:t>
      </w:r>
      <w:r>
        <w:t xml:space="preserve"> right-click the </w:t>
      </w:r>
      <w:r>
        <w:rPr>
          <w:b/>
        </w:rPr>
        <w:t>Controllers</w:t>
      </w:r>
      <w:r>
        <w:t xml:space="preserve"> folder, point to </w:t>
      </w:r>
      <w:r w:rsidRPr="00E0659D">
        <w:rPr>
          <w:b/>
        </w:rPr>
        <w:t>Add</w:t>
      </w:r>
      <w:r>
        <w:t xml:space="preserve"> and select </w:t>
      </w:r>
      <w:r>
        <w:rPr>
          <w:b/>
        </w:rPr>
        <w:t>Controller</w:t>
      </w:r>
      <w:r>
        <w:t>.</w:t>
      </w:r>
    </w:p>
    <w:p w:rsidR="00DC0AAB" w:rsidRDefault="00DC0AAB" w:rsidP="00DC0AAB">
      <w:pPr>
        <w:pStyle w:val="ppNumberList"/>
      </w:pPr>
      <w:r>
        <w:t xml:space="preserve">Specify a Controller Name value of </w:t>
      </w:r>
      <w:r w:rsidR="00DF332E">
        <w:rPr>
          <w:b/>
        </w:rPr>
        <w:t>Customer</w:t>
      </w:r>
      <w:r>
        <w:rPr>
          <w:b/>
        </w:rPr>
        <w:t>Controller</w:t>
      </w:r>
      <w:r>
        <w:t xml:space="preserve">, and then click </w:t>
      </w:r>
      <w:r w:rsidRPr="004C217C">
        <w:rPr>
          <w:b/>
        </w:rPr>
        <w:t>Add</w:t>
      </w:r>
      <w:r>
        <w:t xml:space="preserve">. </w:t>
      </w:r>
    </w:p>
    <w:p w:rsidR="00DC0AAB" w:rsidRDefault="00DC0AAB" w:rsidP="00DC0AAB">
      <w:pPr>
        <w:pStyle w:val="ppFigureIndent"/>
      </w:pPr>
      <w:r w:rsidRPr="00261456">
        <w:t xml:space="preserve"> </w:t>
      </w:r>
      <w:r w:rsidR="00E319F8">
        <w:rPr>
          <w:noProof/>
          <w:lang w:bidi="ar-SA"/>
        </w:rPr>
        <w:drawing>
          <wp:inline distT="0" distB="0" distL="0" distR="0">
            <wp:extent cx="4324350" cy="1733550"/>
            <wp:effectExtent l="19050" t="0" r="0"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4324350" cy="1733550"/>
                    </a:xfrm>
                    <a:prstGeom prst="rect">
                      <a:avLst/>
                    </a:prstGeom>
                    <a:noFill/>
                    <a:ln w="9525">
                      <a:noFill/>
                      <a:miter lim="800000"/>
                      <a:headEnd/>
                      <a:tailEnd/>
                    </a:ln>
                  </pic:spPr>
                </pic:pic>
              </a:graphicData>
            </a:graphic>
          </wp:inline>
        </w:drawing>
      </w:r>
      <w:r w:rsidRPr="00261456">
        <w:t xml:space="preserve"> </w:t>
      </w:r>
    </w:p>
    <w:p w:rsidR="00DC0AAB" w:rsidRPr="0092305F" w:rsidRDefault="00DC0AAB" w:rsidP="00DC0AAB">
      <w:pPr>
        <w:pStyle w:val="ppFigureNumberIndent"/>
      </w:pPr>
      <w:r w:rsidRPr="0092305F">
        <w:t xml:space="preserve">Figure </w:t>
      </w:r>
      <w:fldSimple w:instr=" SEQ Figure \* ARABIC ">
        <w:r w:rsidR="00760697">
          <w:rPr>
            <w:noProof/>
          </w:rPr>
          <w:t>16</w:t>
        </w:r>
      </w:fldSimple>
    </w:p>
    <w:p w:rsidR="00DC0AAB" w:rsidRDefault="00DC0AAB" w:rsidP="00DC0AAB">
      <w:pPr>
        <w:pStyle w:val="ppFigureCaptionIndent"/>
      </w:pPr>
      <w:r>
        <w:t>Adding CustomerController controller</w:t>
      </w:r>
    </w:p>
    <w:p w:rsidR="00DC0AAB" w:rsidRDefault="00DC0AAB" w:rsidP="00DC0AAB">
      <w:pPr>
        <w:pStyle w:val="ppBodyTextIndent"/>
      </w:pPr>
    </w:p>
    <w:p w:rsidR="00DC0AAB" w:rsidRDefault="00DC0AAB" w:rsidP="00DC0AAB">
      <w:pPr>
        <w:pStyle w:val="ppNumberList"/>
      </w:pPr>
      <w:r>
        <w:t xml:space="preserve">In </w:t>
      </w:r>
      <w:r w:rsidR="00DF332E">
        <w:rPr>
          <w:b/>
        </w:rPr>
        <w:t>Customer</w:t>
      </w:r>
      <w:r>
        <w:rPr>
          <w:b/>
        </w:rPr>
        <w:t>Controller</w:t>
      </w:r>
      <w:r w:rsidRPr="001B7A7D">
        <w:rPr>
          <w:b/>
        </w:rPr>
        <w:t>.cs</w:t>
      </w:r>
      <w:r>
        <w:t>, add the following namespace directives:</w:t>
      </w:r>
    </w:p>
    <w:p w:rsidR="00DC0AAB" w:rsidRDefault="00DC0AAB" w:rsidP="00DC0AAB">
      <w:pPr>
        <w:pStyle w:val="ppCodeLanguageIndent"/>
      </w:pPr>
      <w:r>
        <w:t>C#</w:t>
      </w:r>
    </w:p>
    <w:p w:rsidR="00DC0AAB" w:rsidRPr="00772A9F" w:rsidRDefault="00DC0AAB" w:rsidP="00DC0AAB">
      <w:pPr>
        <w:pStyle w:val="ppCodeIndent"/>
        <w:pBdr>
          <w:bottom w:val="single" w:sz="2" w:space="0" w:color="D5D5D3"/>
        </w:pBdr>
        <w:rPr>
          <w:rFonts w:eastAsiaTheme="minorHAnsi"/>
          <w:b/>
          <w:szCs w:val="20"/>
        </w:rPr>
      </w:pPr>
      <w:r w:rsidRPr="00772A9F">
        <w:rPr>
          <w:rFonts w:eastAsiaTheme="minorHAnsi"/>
          <w:b/>
          <w:szCs w:val="20"/>
        </w:rPr>
        <w:t>using</w:t>
      </w:r>
      <w:r>
        <w:rPr>
          <w:rFonts w:eastAsiaTheme="minorHAnsi"/>
          <w:b/>
          <w:szCs w:val="20"/>
        </w:rPr>
        <w:t xml:space="preserve"> Mvc</w:t>
      </w:r>
      <w:r w:rsidRPr="00772A9F">
        <w:rPr>
          <w:rFonts w:eastAsiaTheme="minorHAnsi"/>
          <w:b/>
          <w:szCs w:val="20"/>
        </w:rPr>
        <w:t>SampleApp.Models;</w:t>
      </w:r>
    </w:p>
    <w:p w:rsidR="00DC0AAB" w:rsidRPr="00772A9F" w:rsidRDefault="00DC0AAB" w:rsidP="00DC0AAB">
      <w:pPr>
        <w:pStyle w:val="ppCodeIndent"/>
        <w:pBdr>
          <w:bottom w:val="single" w:sz="2" w:space="0" w:color="D5D5D3"/>
        </w:pBdr>
        <w:rPr>
          <w:rFonts w:eastAsiaTheme="minorHAnsi"/>
          <w:b/>
          <w:szCs w:val="20"/>
        </w:rPr>
      </w:pPr>
      <w:r w:rsidRPr="00772A9F">
        <w:rPr>
          <w:rFonts w:eastAsiaTheme="minorHAnsi"/>
          <w:b/>
          <w:szCs w:val="20"/>
          <w:lang w:bidi="ar-SA"/>
        </w:rPr>
        <w:t>using</w:t>
      </w:r>
      <w:r>
        <w:rPr>
          <w:rFonts w:eastAsiaTheme="minorHAnsi"/>
          <w:b/>
          <w:szCs w:val="20"/>
          <w:lang w:bidi="ar-SA"/>
        </w:rPr>
        <w:t xml:space="preserve"> Mvc</w:t>
      </w:r>
      <w:r w:rsidRPr="00772A9F">
        <w:rPr>
          <w:rFonts w:eastAsiaTheme="minorHAnsi"/>
          <w:b/>
          <w:szCs w:val="20"/>
          <w:lang w:bidi="ar-SA"/>
        </w:rPr>
        <w:t>SampleApp.ViewData;</w:t>
      </w:r>
    </w:p>
    <w:p w:rsidR="00DC0AAB" w:rsidRDefault="00DC0AAB" w:rsidP="00DC0AAB">
      <w:pPr>
        <w:pStyle w:val="ppBodyTextIndent"/>
      </w:pPr>
    </w:p>
    <w:p w:rsidR="00DC0AAB" w:rsidRDefault="00125838" w:rsidP="00DC0AAB">
      <w:pPr>
        <w:pStyle w:val="ppNumberList"/>
      </w:pPr>
      <w:r>
        <w:t>Instantiate</w:t>
      </w:r>
      <w:r w:rsidR="00DC0AAB">
        <w:t xml:space="preserve"> a </w:t>
      </w:r>
      <w:r w:rsidR="00C31847">
        <w:t xml:space="preserve">repository </w:t>
      </w:r>
      <w:r w:rsidR="00DC0AAB">
        <w:t xml:space="preserve">to act as a data access service. To do this, paste the following code inside the </w:t>
      </w:r>
      <w:r w:rsidR="00DF332E">
        <w:rPr>
          <w:b/>
        </w:rPr>
        <w:t>Customer</w:t>
      </w:r>
      <w:r w:rsidR="00DC0AAB" w:rsidRPr="004B2918">
        <w:rPr>
          <w:b/>
        </w:rPr>
        <w:t>Controller</w:t>
      </w:r>
      <w:r w:rsidR="00DC0AAB">
        <w:t xml:space="preserve"> class.</w:t>
      </w:r>
    </w:p>
    <w:p w:rsidR="00DC0AAB" w:rsidRDefault="00DC0AAB" w:rsidP="00DC0AAB">
      <w:pPr>
        <w:pStyle w:val="ppCodeLanguageIndent"/>
      </w:pPr>
      <w:r>
        <w:t>C#</w:t>
      </w:r>
    </w:p>
    <w:p w:rsidR="00DC0AAB" w:rsidRPr="0096301C" w:rsidRDefault="00DC0AAB" w:rsidP="00DC0AAB">
      <w:pPr>
        <w:pStyle w:val="ppCodeIndent"/>
        <w:rPr>
          <w:b/>
        </w:rPr>
      </w:pPr>
      <w:r w:rsidRPr="00F25893">
        <w:rPr>
          <w:rFonts w:eastAsiaTheme="minorHAnsi"/>
          <w:b/>
          <w:szCs w:val="20"/>
        </w:rPr>
        <w:t xml:space="preserve">private </w:t>
      </w:r>
      <w:r w:rsidR="00C31847" w:rsidRPr="00F25893">
        <w:rPr>
          <w:rFonts w:eastAsiaTheme="minorHAnsi"/>
          <w:b/>
          <w:szCs w:val="20"/>
        </w:rPr>
        <w:t>AdventureWorks</w:t>
      </w:r>
      <w:r w:rsidR="00C31847">
        <w:rPr>
          <w:rFonts w:eastAsiaTheme="minorHAnsi"/>
          <w:b/>
          <w:szCs w:val="20"/>
        </w:rPr>
        <w:t>Repository</w:t>
      </w:r>
      <w:r w:rsidR="00C31847" w:rsidRPr="00F25893">
        <w:rPr>
          <w:rFonts w:eastAsiaTheme="minorHAnsi"/>
          <w:b/>
          <w:szCs w:val="20"/>
        </w:rPr>
        <w:t xml:space="preserve"> </w:t>
      </w:r>
      <w:r w:rsidR="00C31847">
        <w:rPr>
          <w:rFonts w:eastAsiaTheme="minorHAnsi"/>
          <w:b/>
          <w:szCs w:val="20"/>
        </w:rPr>
        <w:t>repository</w:t>
      </w:r>
      <w:r w:rsidR="00C31847" w:rsidRPr="00F25893">
        <w:rPr>
          <w:rFonts w:eastAsiaTheme="minorHAnsi"/>
          <w:b/>
          <w:szCs w:val="20"/>
        </w:rPr>
        <w:t xml:space="preserve"> </w:t>
      </w:r>
      <w:r w:rsidRPr="00F25893">
        <w:rPr>
          <w:rFonts w:eastAsiaTheme="minorHAnsi"/>
          <w:b/>
          <w:szCs w:val="20"/>
        </w:rPr>
        <w:t xml:space="preserve">= new </w:t>
      </w:r>
      <w:r w:rsidR="00C31847" w:rsidRPr="00F25893">
        <w:rPr>
          <w:rFonts w:eastAsiaTheme="minorHAnsi"/>
          <w:b/>
          <w:szCs w:val="20"/>
        </w:rPr>
        <w:t>AdventureWorks</w:t>
      </w:r>
      <w:r w:rsidR="00C31847">
        <w:rPr>
          <w:rFonts w:eastAsiaTheme="minorHAnsi"/>
          <w:b/>
          <w:szCs w:val="20"/>
        </w:rPr>
        <w:t>Repository</w:t>
      </w:r>
      <w:r w:rsidRPr="00F25893">
        <w:rPr>
          <w:rFonts w:eastAsiaTheme="minorHAnsi"/>
          <w:b/>
          <w:szCs w:val="20"/>
        </w:rPr>
        <w:t>();</w:t>
      </w:r>
    </w:p>
    <w:p w:rsidR="00DC0AAB" w:rsidRDefault="00DC0AAB" w:rsidP="00DC0AAB">
      <w:pPr>
        <w:pStyle w:val="ppBodyTextIndent"/>
      </w:pPr>
    </w:p>
    <w:p w:rsidR="00BC6CDA" w:rsidRDefault="00DC0AAB" w:rsidP="00DC0AAB">
      <w:pPr>
        <w:pStyle w:val="ppNumberList"/>
      </w:pPr>
      <w:r w:rsidRPr="00BE57F2">
        <w:t>Implement the action method</w:t>
      </w:r>
      <w:r>
        <w:t xml:space="preserve"> to handle the </w:t>
      </w:r>
      <w:r w:rsidR="00DF332E">
        <w:rPr>
          <w:b/>
        </w:rPr>
        <w:t>Customer</w:t>
      </w:r>
      <w:r w:rsidRPr="000B5733">
        <w:rPr>
          <w:b/>
        </w:rPr>
        <w:t>Controller</w:t>
      </w:r>
      <w:r>
        <w:t xml:space="preserve"> </w:t>
      </w:r>
      <w:r w:rsidRPr="00CC7951">
        <w:rPr>
          <w:b/>
        </w:rPr>
        <w:t>Index</w:t>
      </w:r>
      <w:r>
        <w:t xml:space="preserve"> view</w:t>
      </w:r>
      <w:r w:rsidRPr="00BE57F2">
        <w:t>. To do this, replace the</w:t>
      </w:r>
      <w:r>
        <w:t xml:space="preserve"> default </w:t>
      </w:r>
      <w:r w:rsidRPr="00150D49">
        <w:rPr>
          <w:b/>
        </w:rPr>
        <w:t>Index</w:t>
      </w:r>
      <w:r w:rsidRPr="00BE57F2">
        <w:t xml:space="preserve"> method with the following code. </w:t>
      </w:r>
    </w:p>
    <w:p w:rsidR="00DC0AAB" w:rsidRPr="00BE57F2" w:rsidRDefault="00BC6CDA" w:rsidP="00BC6CDA">
      <w:pPr>
        <w:pStyle w:val="ppNoteIndent"/>
      </w:pPr>
      <w:r w:rsidRPr="00BC6CDA">
        <w:rPr>
          <w:b/>
        </w:rPr>
        <w:t>Note:</w:t>
      </w:r>
      <w:r>
        <w:t xml:space="preserve"> </w:t>
      </w:r>
      <w:r w:rsidR="00DC0AAB" w:rsidRPr="00BE57F2">
        <w:t xml:space="preserve">The action method creates the view data and fills it with the retrieved list of customers </w:t>
      </w:r>
      <w:r w:rsidR="00DC0AAB">
        <w:t>(</w:t>
      </w:r>
      <w:r w:rsidR="00DC0AAB" w:rsidRPr="00BE57F2">
        <w:t>using paging</w:t>
      </w:r>
      <w:r w:rsidR="00DC0AAB">
        <w:t>)</w:t>
      </w:r>
      <w:r w:rsidR="00DC0AAB" w:rsidRPr="00BE57F2">
        <w:t xml:space="preserve"> and the previous and next pag</w:t>
      </w:r>
      <w:r w:rsidR="00DC0AAB">
        <w:t xml:space="preserve">e numbers. Finally, it calls the </w:t>
      </w:r>
      <w:r w:rsidR="00DC0AAB" w:rsidRPr="00BC6CDA">
        <w:rPr>
          <w:b/>
        </w:rPr>
        <w:t>View</w:t>
      </w:r>
      <w:r w:rsidR="00DC0AAB">
        <w:t xml:space="preserve"> </w:t>
      </w:r>
      <w:r w:rsidR="00DC0AAB" w:rsidRPr="00BE57F2">
        <w:t>method,</w:t>
      </w:r>
      <w:r w:rsidR="00DC0AAB">
        <w:t xml:space="preserve"> passing the view data. Because the name of the view you wish to render has the same name as the action method being executed (i.e. Index), you don’t need to specify the view name in the call to </w:t>
      </w:r>
      <w:r w:rsidR="00DC0AAB" w:rsidRPr="00BC6CDA">
        <w:rPr>
          <w:b/>
        </w:rPr>
        <w:t>View</w:t>
      </w:r>
      <w:r w:rsidR="00DF332E">
        <w:rPr>
          <w:i/>
        </w:rPr>
        <w:t>.</w:t>
      </w:r>
    </w:p>
    <w:p w:rsidR="00BC6CDA" w:rsidRDefault="00BC6CDA" w:rsidP="00BC6CDA">
      <w:pPr>
        <w:pStyle w:val="ppBodyTextIndent"/>
      </w:pPr>
    </w:p>
    <w:p w:rsidR="00DC0AAB" w:rsidRPr="00BE57F2" w:rsidRDefault="00DC0AAB" w:rsidP="00DC0AAB">
      <w:pPr>
        <w:pStyle w:val="ppBodyTextIndent"/>
      </w:pPr>
      <w:r>
        <w:t xml:space="preserve">(Code Snippet </w:t>
      </w:r>
      <w:r w:rsidR="00251CDA">
        <w:t>–</w:t>
      </w:r>
      <w:r>
        <w:t xml:space="preserve"> </w:t>
      </w:r>
      <w:r w:rsidR="00251CDA" w:rsidRPr="00E40B06">
        <w:rPr>
          <w:i/>
        </w:rPr>
        <w:t>Intro to</w:t>
      </w:r>
      <w:r w:rsidR="00251CDA">
        <w:t xml:space="preserve"> </w:t>
      </w:r>
      <w:r w:rsidR="00DF332E" w:rsidRPr="00251CDA">
        <w:rPr>
          <w:i/>
        </w:rPr>
        <w:t>Asp.Net MVC Lab - Customer</w:t>
      </w:r>
      <w:r w:rsidRPr="00251CDA">
        <w:rPr>
          <w:i/>
        </w:rPr>
        <w:t>Controller Index Action</w:t>
      </w:r>
      <w:r>
        <w:t>)</w:t>
      </w:r>
    </w:p>
    <w:p w:rsidR="00DC0AAB" w:rsidRDefault="00DC0AAB" w:rsidP="00DC0AAB">
      <w:pPr>
        <w:pStyle w:val="ppCodeLanguageIndent"/>
      </w:pPr>
      <w:r>
        <w:t>C#</w:t>
      </w:r>
    </w:p>
    <w:p w:rsidR="00DC0AAB" w:rsidRPr="00C24540" w:rsidRDefault="00DC0AAB" w:rsidP="00DC0AAB">
      <w:pPr>
        <w:pStyle w:val="ppCodeIndent"/>
        <w:rPr>
          <w:b/>
        </w:rPr>
      </w:pPr>
      <w:r w:rsidRPr="00C24540">
        <w:rPr>
          <w:b/>
        </w:rPr>
        <w:t>public ActionResult Index(int? page)</w:t>
      </w:r>
    </w:p>
    <w:p w:rsidR="00DC0AAB" w:rsidRPr="00C24540" w:rsidRDefault="00DC0AAB" w:rsidP="00DC0AAB">
      <w:pPr>
        <w:pStyle w:val="ppCodeIndent"/>
        <w:rPr>
          <w:b/>
        </w:rPr>
      </w:pPr>
      <w:r w:rsidRPr="00C24540">
        <w:rPr>
          <w:b/>
        </w:rPr>
        <w:t>{</w:t>
      </w:r>
    </w:p>
    <w:p w:rsidR="00DC0AAB" w:rsidRPr="00C24540" w:rsidRDefault="00DC0AAB" w:rsidP="00DC0AAB">
      <w:pPr>
        <w:pStyle w:val="ppCodeIndent"/>
        <w:rPr>
          <w:b/>
        </w:rPr>
      </w:pPr>
      <w:r w:rsidRPr="00C24540">
        <w:rPr>
          <w:b/>
        </w:rPr>
        <w:t xml:space="preserve">    var viewData = new CustomerViewData();</w:t>
      </w:r>
    </w:p>
    <w:p w:rsidR="00DC0AAB" w:rsidRPr="00C24540" w:rsidRDefault="00DC0AAB" w:rsidP="00DC0AAB">
      <w:pPr>
        <w:pStyle w:val="ppCodeIndent"/>
        <w:rPr>
          <w:b/>
        </w:rPr>
      </w:pPr>
      <w:r w:rsidRPr="00C24540">
        <w:rPr>
          <w:b/>
        </w:rPr>
        <w:t xml:space="preserve">    int currentPage = page ?? 0;</w:t>
      </w:r>
    </w:p>
    <w:p w:rsidR="00DC0AAB" w:rsidRPr="00C24540" w:rsidRDefault="00DC0AAB" w:rsidP="00DC0AAB">
      <w:pPr>
        <w:pStyle w:val="ppCodeIndent"/>
        <w:rPr>
          <w:b/>
        </w:rPr>
      </w:pPr>
      <w:r w:rsidRPr="00C24540">
        <w:rPr>
          <w:b/>
        </w:rPr>
        <w:t xml:space="preserve">    viewData.Customers = this.</w:t>
      </w:r>
      <w:r w:rsidR="00C31847">
        <w:rPr>
          <w:b/>
        </w:rPr>
        <w:t>repository</w:t>
      </w:r>
      <w:r w:rsidRPr="00C24540">
        <w:rPr>
          <w:b/>
        </w:rPr>
        <w:t>.GetCustomers(currentPage, 10);</w:t>
      </w:r>
    </w:p>
    <w:p w:rsidR="00DC0AAB" w:rsidRPr="00C24540" w:rsidRDefault="00DC0AAB" w:rsidP="00DC0AAB">
      <w:pPr>
        <w:pStyle w:val="ppCodeIndent"/>
        <w:rPr>
          <w:b/>
        </w:rPr>
      </w:pPr>
      <w:r w:rsidRPr="00C24540">
        <w:rPr>
          <w:b/>
        </w:rPr>
        <w:t xml:space="preserve">    viewData.NextPage = currentPage + 1;</w:t>
      </w:r>
    </w:p>
    <w:p w:rsidR="00DC0AAB" w:rsidRPr="00C24540" w:rsidRDefault="00DC0AAB" w:rsidP="00DC0AAB">
      <w:pPr>
        <w:pStyle w:val="ppCodeIndent"/>
        <w:rPr>
          <w:b/>
        </w:rPr>
      </w:pPr>
      <w:r w:rsidRPr="00C24540">
        <w:rPr>
          <w:b/>
        </w:rPr>
        <w:t xml:space="preserve">    viewData.PreviousPage = (currentPage &lt;= 0) ? 0 : currentPage - 1;</w:t>
      </w:r>
    </w:p>
    <w:p w:rsidR="00DC0AAB" w:rsidRPr="00C24540" w:rsidRDefault="00DC0AAB" w:rsidP="00DC0AAB">
      <w:pPr>
        <w:pStyle w:val="ppCodeIndent"/>
        <w:rPr>
          <w:b/>
        </w:rPr>
      </w:pPr>
      <w:r w:rsidRPr="00C24540">
        <w:rPr>
          <w:b/>
        </w:rPr>
        <w:t xml:space="preserve">    return View(viewData);</w:t>
      </w:r>
    </w:p>
    <w:p w:rsidR="00DC0AAB" w:rsidRPr="00C24540" w:rsidRDefault="00DC0AAB" w:rsidP="00DC0AAB">
      <w:pPr>
        <w:pStyle w:val="ppCodeIndent"/>
        <w:rPr>
          <w:b/>
        </w:rPr>
      </w:pPr>
      <w:r w:rsidRPr="00C24540">
        <w:rPr>
          <w:b/>
        </w:rPr>
        <w:t>}</w:t>
      </w:r>
    </w:p>
    <w:p w:rsidR="00BC6CDA" w:rsidRPr="00BC6CDA" w:rsidRDefault="00BC6CDA" w:rsidP="00BC6CDA">
      <w:pPr>
        <w:pStyle w:val="ppBodyTextIndent"/>
      </w:pPr>
    </w:p>
    <w:p w:rsidR="00DC0AAB" w:rsidRDefault="00DC0AAB" w:rsidP="00DC0AAB">
      <w:pPr>
        <w:pStyle w:val="ppNoteIndent"/>
      </w:pPr>
      <w:r w:rsidRPr="00FE5D1A">
        <w:rPr>
          <w:b/>
        </w:rPr>
        <w:t>Note:</w:t>
      </w:r>
      <w:r>
        <w:t xml:space="preserve"> </w:t>
      </w:r>
      <w:r w:rsidRPr="00FE5D1A">
        <w:t>The ASP.NET MVC framework can automatically map URL parameter values to parameter values for action methods. By default, if an action method takes a parameter, the MVC framework examines incoming request data and determines whether the request contains an HTTP request value with the same name. If so, the request value is automatically passed to the action method.</w:t>
      </w:r>
    </w:p>
    <w:p w:rsidR="00DC0AAB" w:rsidRPr="00FE5D1A" w:rsidRDefault="00DC0AAB" w:rsidP="00DC0AAB">
      <w:pPr>
        <w:pStyle w:val="ppNoteIndent"/>
      </w:pPr>
      <w:r w:rsidRPr="00FE5D1A">
        <w:t>In this case the page number parameter is a</w:t>
      </w:r>
      <w:r>
        <w:t>n</w:t>
      </w:r>
      <w:r w:rsidRPr="00FE5D1A">
        <w:t xml:space="preserve"> optional parameter. Optional pa</w:t>
      </w:r>
      <w:r>
        <w:t>rameters in the</w:t>
      </w:r>
      <w:r w:rsidRPr="00FE5D1A">
        <w:t xml:space="preserve"> MVC framework are handled using </w:t>
      </w:r>
      <w:r w:rsidRPr="00BC6CDA">
        <w:rPr>
          <w:b/>
        </w:rPr>
        <w:t>nullable</w:t>
      </w:r>
      <w:r w:rsidRPr="00FE5D1A">
        <w:t xml:space="preserve"> type arguments on </w:t>
      </w:r>
      <w:r>
        <w:t>c</w:t>
      </w:r>
      <w:r w:rsidRPr="00FE5D1A">
        <w:t xml:space="preserve">ontroller </w:t>
      </w:r>
      <w:r>
        <w:t>a</w:t>
      </w:r>
      <w:r w:rsidRPr="00FE5D1A">
        <w:t>ction methods (</w:t>
      </w:r>
      <w:r w:rsidR="00BC6CDA">
        <w:t>For more information, s</w:t>
      </w:r>
      <w:r>
        <w:t xml:space="preserve">ee </w:t>
      </w:r>
      <w:hyperlink r:id="rId35" w:history="1">
        <w:r w:rsidRPr="00D62B89">
          <w:rPr>
            <w:rStyle w:val="Hyperlink"/>
            <w:rFonts w:cstheme="minorBidi"/>
          </w:rPr>
          <w:t>Using Nullable Types</w:t>
        </w:r>
      </w:hyperlink>
      <w:r w:rsidRPr="00FE5D1A">
        <w:t>)</w:t>
      </w:r>
      <w:r w:rsidR="00E7307E">
        <w:t>.</w:t>
      </w:r>
      <w:r>
        <w:t xml:space="preserve"> T</w:t>
      </w:r>
      <w:r w:rsidRPr="00FE5D1A">
        <w:t>he MVC framework will either pass in a value if</w:t>
      </w:r>
      <w:r>
        <w:t xml:space="preserve"> a page number</w:t>
      </w:r>
      <w:r w:rsidRPr="00FE5D1A">
        <w:t xml:space="preserve"> is present in the URL - or pass in null if not.</w:t>
      </w:r>
    </w:p>
    <w:p w:rsidR="00DC0AAB" w:rsidRDefault="00DC0AAB" w:rsidP="00DC0AAB">
      <w:pPr>
        <w:pStyle w:val="ppBodyTextIndent"/>
      </w:pPr>
    </w:p>
    <w:p w:rsidR="00DC0AAB" w:rsidRDefault="00DC0AAB" w:rsidP="00DC0AAB">
      <w:pPr>
        <w:pStyle w:val="ppNumberList"/>
      </w:pPr>
      <w:r w:rsidRPr="00BE57F2">
        <w:t>Implement the action method</w:t>
      </w:r>
      <w:r>
        <w:t xml:space="preserve"> to handle the </w:t>
      </w:r>
      <w:r w:rsidR="005163A7">
        <w:rPr>
          <w:b/>
        </w:rPr>
        <w:t>Customer</w:t>
      </w:r>
      <w:r w:rsidRPr="000B5733">
        <w:rPr>
          <w:b/>
        </w:rPr>
        <w:t>Controller</w:t>
      </w:r>
      <w:r>
        <w:t xml:space="preserve"> </w:t>
      </w:r>
      <w:r w:rsidRPr="004076D4">
        <w:rPr>
          <w:b/>
        </w:rPr>
        <w:t>Info</w:t>
      </w:r>
      <w:r>
        <w:t xml:space="preserve"> view</w:t>
      </w:r>
      <w:r w:rsidRPr="005C0DEC">
        <w:t>.</w:t>
      </w:r>
      <w:r w:rsidRPr="00B63426">
        <w:t xml:space="preserve"> </w:t>
      </w:r>
      <w:r>
        <w:t xml:space="preserve">To do this, insert the following code in the </w:t>
      </w:r>
      <w:r w:rsidRPr="00BE57F2">
        <w:rPr>
          <w:b/>
        </w:rPr>
        <w:t>Customer</w:t>
      </w:r>
      <w:r>
        <w:rPr>
          <w:b/>
        </w:rPr>
        <w:t xml:space="preserve">Controller </w:t>
      </w:r>
      <w:r w:rsidRPr="005E799E">
        <w:t>class</w:t>
      </w:r>
      <w:r>
        <w:t xml:space="preserve">. This method retrieves the customer object based on </w:t>
      </w:r>
      <w:r w:rsidRPr="00150D49">
        <w:t>the customer id parameter</w:t>
      </w:r>
      <w:r>
        <w:t xml:space="preserve"> and renders the customer information view.</w:t>
      </w:r>
    </w:p>
    <w:p w:rsidR="00DC0AAB" w:rsidRDefault="00DC0AAB" w:rsidP="00DC0AAB">
      <w:pPr>
        <w:pStyle w:val="ppBodyTextIndent"/>
      </w:pPr>
      <w:r>
        <w:t xml:space="preserve">(Code Snippet </w:t>
      </w:r>
      <w:r w:rsidR="000A2CDF">
        <w:t>–</w:t>
      </w:r>
      <w:r>
        <w:t xml:space="preserve"> </w:t>
      </w:r>
      <w:r w:rsidR="000A2CDF" w:rsidRPr="000A2CDF">
        <w:rPr>
          <w:i/>
        </w:rPr>
        <w:t>Intro to</w:t>
      </w:r>
      <w:r w:rsidR="000A2CDF">
        <w:t xml:space="preserve"> </w:t>
      </w:r>
      <w:r w:rsidR="00132BAA">
        <w:rPr>
          <w:i/>
        </w:rPr>
        <w:t>Asp.Net MVC Lab - Customer</w:t>
      </w:r>
      <w:r w:rsidRPr="00F32FAE">
        <w:rPr>
          <w:i/>
        </w:rPr>
        <w:t>Controller Info Action</w:t>
      </w:r>
      <w:r>
        <w:t>)</w:t>
      </w:r>
    </w:p>
    <w:p w:rsidR="00DC0AAB" w:rsidRDefault="00DC0AAB" w:rsidP="00DC0AAB">
      <w:pPr>
        <w:pStyle w:val="ppCodeLanguageIndent"/>
      </w:pPr>
      <w:r>
        <w:t>C#</w:t>
      </w:r>
    </w:p>
    <w:p w:rsidR="00DC0AAB" w:rsidRPr="00C24540" w:rsidRDefault="00DC0AAB" w:rsidP="00DC0AAB">
      <w:pPr>
        <w:pStyle w:val="ppCodeIndent"/>
        <w:rPr>
          <w:b/>
        </w:rPr>
      </w:pPr>
      <w:r w:rsidRPr="00C24540">
        <w:rPr>
          <w:b/>
        </w:rPr>
        <w:t>public ActionResult Info(int id)</w:t>
      </w:r>
    </w:p>
    <w:p w:rsidR="00DC0AAB" w:rsidRPr="00C24540" w:rsidRDefault="00DC0AAB" w:rsidP="00DC0AAB">
      <w:pPr>
        <w:pStyle w:val="ppCodeIndent"/>
        <w:rPr>
          <w:b/>
        </w:rPr>
      </w:pPr>
      <w:r w:rsidRPr="00C24540">
        <w:rPr>
          <w:b/>
        </w:rPr>
        <w:lastRenderedPageBreak/>
        <w:t>{</w:t>
      </w:r>
    </w:p>
    <w:p w:rsidR="00DC0AAB" w:rsidRPr="00C24540" w:rsidRDefault="00DC0AAB" w:rsidP="00DC0AAB">
      <w:pPr>
        <w:pStyle w:val="ppCodeIndent"/>
        <w:rPr>
          <w:b/>
        </w:rPr>
      </w:pPr>
      <w:r w:rsidRPr="00C24540">
        <w:rPr>
          <w:b/>
        </w:rPr>
        <w:t xml:space="preserve">    var customer = this.</w:t>
      </w:r>
      <w:r w:rsidR="00C31847">
        <w:rPr>
          <w:b/>
        </w:rPr>
        <w:t>repository</w:t>
      </w:r>
      <w:r w:rsidRPr="00C24540">
        <w:rPr>
          <w:b/>
        </w:rPr>
        <w:t>.GetCustomerById(id);</w:t>
      </w:r>
    </w:p>
    <w:p w:rsidR="00DC0AAB" w:rsidRPr="00C24540" w:rsidRDefault="00DC0AAB" w:rsidP="00DC0AAB">
      <w:pPr>
        <w:pStyle w:val="ppCodeIndent"/>
        <w:rPr>
          <w:b/>
        </w:rPr>
      </w:pPr>
      <w:r w:rsidRPr="00C24540">
        <w:rPr>
          <w:b/>
        </w:rPr>
        <w:t xml:space="preserve">    return View(customer);</w:t>
      </w:r>
    </w:p>
    <w:p w:rsidR="00DC0AAB" w:rsidRPr="00C24540" w:rsidRDefault="00DC0AAB" w:rsidP="00DC0AAB">
      <w:pPr>
        <w:pStyle w:val="ppCodeIndent"/>
        <w:rPr>
          <w:b/>
        </w:rPr>
      </w:pPr>
      <w:r w:rsidRPr="00C24540">
        <w:rPr>
          <w:b/>
        </w:rPr>
        <w:t>}</w:t>
      </w:r>
    </w:p>
    <w:p w:rsidR="00DC0AAB" w:rsidRDefault="00DC0AAB" w:rsidP="00DC0AAB">
      <w:pPr>
        <w:pStyle w:val="ppListEnd"/>
      </w:pPr>
    </w:p>
    <w:p w:rsidR="00DC0AAB" w:rsidRDefault="00DC0AAB" w:rsidP="00DC0AAB">
      <w:pPr>
        <w:pStyle w:val="ppProcedureStart"/>
      </w:pPr>
      <w:bookmarkStart w:id="30" w:name="_Toc223351751"/>
      <w:bookmarkStart w:id="31" w:name="_Toc224707078"/>
      <w:r w:rsidRPr="00F25893">
        <w:t xml:space="preserve">Task </w:t>
      </w:r>
      <w:r>
        <w:t>5</w:t>
      </w:r>
      <w:r w:rsidRPr="00F25893">
        <w:t xml:space="preserve"> – </w:t>
      </w:r>
      <w:r>
        <w:t>Implement</w:t>
      </w:r>
      <w:r w:rsidR="00B2270F">
        <w:t>ing Address</w:t>
      </w:r>
      <w:r>
        <w:t xml:space="preserve"> Controller</w:t>
      </w:r>
      <w:bookmarkEnd w:id="30"/>
      <w:bookmarkEnd w:id="31"/>
      <w:r>
        <w:t xml:space="preserve"> </w:t>
      </w:r>
    </w:p>
    <w:p w:rsidR="00DC0AAB" w:rsidRPr="003C2B35" w:rsidRDefault="00DC0AAB" w:rsidP="00DC0AAB">
      <w:pPr>
        <w:pStyle w:val="ppBodyText"/>
      </w:pPr>
      <w:r>
        <w:t xml:space="preserve">In this task you will implement the </w:t>
      </w:r>
      <w:r w:rsidRPr="00C60F42">
        <w:rPr>
          <w:b/>
        </w:rPr>
        <w:t>Address</w:t>
      </w:r>
      <w:r>
        <w:t xml:space="preserve"> controller which handles </w:t>
      </w:r>
      <w:r>
        <w:rPr>
          <w:rFonts w:eastAsia="Arial Unicode MS"/>
          <w:noProof/>
        </w:rPr>
        <w:t xml:space="preserve">the edition, creation and deletion of customers addresses. The controller is in charge of rendering two views: the </w:t>
      </w:r>
      <w:r>
        <w:rPr>
          <w:rFonts w:eastAsia="Arial Unicode MS"/>
          <w:b/>
          <w:noProof/>
        </w:rPr>
        <w:t>E</w:t>
      </w:r>
      <w:r w:rsidRPr="00E00DCC">
        <w:rPr>
          <w:rFonts w:eastAsia="Arial Unicode MS"/>
          <w:b/>
          <w:noProof/>
        </w:rPr>
        <w:t>dit</w:t>
      </w:r>
      <w:r>
        <w:rPr>
          <w:rFonts w:eastAsia="Arial Unicode MS"/>
          <w:noProof/>
        </w:rPr>
        <w:t xml:space="preserve"> view, to edit a customer address and the </w:t>
      </w:r>
      <w:r>
        <w:rPr>
          <w:rFonts w:eastAsia="Arial Unicode MS"/>
          <w:b/>
          <w:noProof/>
        </w:rPr>
        <w:t>N</w:t>
      </w:r>
      <w:r w:rsidRPr="00E00DCC">
        <w:rPr>
          <w:rFonts w:eastAsia="Arial Unicode MS"/>
          <w:b/>
          <w:noProof/>
        </w:rPr>
        <w:t>ew</w:t>
      </w:r>
      <w:r>
        <w:rPr>
          <w:rFonts w:eastAsia="Arial Unicode MS"/>
          <w:noProof/>
        </w:rPr>
        <w:t xml:space="preserve"> view to add a new address to a customer. It is also resposible of handling the form submissions sent back from these two views.</w:t>
      </w:r>
    </w:p>
    <w:p w:rsidR="00DC0AAB" w:rsidRDefault="00DC0AAB" w:rsidP="00DC0AAB">
      <w:pPr>
        <w:pStyle w:val="ppNumberList"/>
      </w:pPr>
      <w:r>
        <w:t xml:space="preserve">Create an empty MVC </w:t>
      </w:r>
      <w:r w:rsidRPr="00855518">
        <w:t>controller</w:t>
      </w:r>
      <w:r>
        <w:t xml:space="preserve"> class. In </w:t>
      </w:r>
      <w:r w:rsidRPr="00E84E91">
        <w:rPr>
          <w:b/>
        </w:rPr>
        <w:t>Solution Explorer</w:t>
      </w:r>
      <w:r>
        <w:t xml:space="preserve"> right-click the </w:t>
      </w:r>
      <w:r>
        <w:rPr>
          <w:b/>
        </w:rPr>
        <w:t>Controllers</w:t>
      </w:r>
      <w:r>
        <w:t xml:space="preserve"> folder, point to </w:t>
      </w:r>
      <w:r w:rsidRPr="00E0659D">
        <w:rPr>
          <w:b/>
        </w:rPr>
        <w:t>Add</w:t>
      </w:r>
      <w:r>
        <w:t xml:space="preserve"> and select </w:t>
      </w:r>
      <w:r>
        <w:rPr>
          <w:b/>
        </w:rPr>
        <w:t>Controller</w:t>
      </w:r>
      <w:r>
        <w:t>.</w:t>
      </w:r>
    </w:p>
    <w:p w:rsidR="00DC0AAB" w:rsidRDefault="00DC0AAB" w:rsidP="00DC0AAB">
      <w:pPr>
        <w:pStyle w:val="ppNumberList"/>
      </w:pPr>
      <w:r>
        <w:t xml:space="preserve">Specify a Controller Name value of </w:t>
      </w:r>
      <w:r w:rsidR="00AA58E4">
        <w:rPr>
          <w:b/>
        </w:rPr>
        <w:t>Address</w:t>
      </w:r>
      <w:r>
        <w:rPr>
          <w:b/>
        </w:rPr>
        <w:t>Controller</w:t>
      </w:r>
      <w:r w:rsidR="00F42096">
        <w:t>.</w:t>
      </w:r>
      <w:r>
        <w:t xml:space="preserve"> </w:t>
      </w:r>
      <w:r w:rsidR="006A68FB">
        <w:t>Make sure</w:t>
      </w:r>
      <w:r w:rsidR="00F42096">
        <w:t xml:space="preserve"> the </w:t>
      </w:r>
      <w:r w:rsidR="00F42096" w:rsidRPr="00F42096">
        <w:rPr>
          <w:b/>
        </w:rPr>
        <w:t>A</w:t>
      </w:r>
      <w:r w:rsidRPr="00F42096">
        <w:rPr>
          <w:b/>
        </w:rPr>
        <w:t>dd action methods for Create, Update, and Details scenarios</w:t>
      </w:r>
      <w:r w:rsidRPr="009E4F95">
        <w:t xml:space="preserve"> box is </w:t>
      </w:r>
      <w:r w:rsidR="00F42096">
        <w:t>checked,</w:t>
      </w:r>
      <w:r w:rsidRPr="009E4F95">
        <w:t xml:space="preserve"> </w:t>
      </w:r>
      <w:r>
        <w:t xml:space="preserve">and then click </w:t>
      </w:r>
      <w:r w:rsidRPr="004C217C">
        <w:rPr>
          <w:b/>
        </w:rPr>
        <w:t>Add</w:t>
      </w:r>
      <w:r w:rsidR="00F42096">
        <w:t>.</w:t>
      </w:r>
    </w:p>
    <w:p w:rsidR="00DC0AAB" w:rsidRDefault="00DC0AAB" w:rsidP="00DC0AAB">
      <w:pPr>
        <w:pStyle w:val="ppFigureIndent"/>
      </w:pPr>
      <w:r w:rsidRPr="00261456">
        <w:t xml:space="preserve"> </w:t>
      </w:r>
      <w:r w:rsidR="00C51884">
        <w:rPr>
          <w:noProof/>
          <w:lang w:bidi="ar-SA"/>
        </w:rPr>
        <w:drawing>
          <wp:inline distT="0" distB="0" distL="0" distR="0">
            <wp:extent cx="4324350" cy="17335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4324350" cy="1733550"/>
                    </a:xfrm>
                    <a:prstGeom prst="rect">
                      <a:avLst/>
                    </a:prstGeom>
                    <a:noFill/>
                    <a:ln w="9525">
                      <a:noFill/>
                      <a:miter lim="800000"/>
                      <a:headEnd/>
                      <a:tailEnd/>
                    </a:ln>
                  </pic:spPr>
                </pic:pic>
              </a:graphicData>
            </a:graphic>
          </wp:inline>
        </w:drawing>
      </w:r>
      <w:r w:rsidRPr="00261456">
        <w:t xml:space="preserve"> </w:t>
      </w:r>
    </w:p>
    <w:p w:rsidR="00DC0AAB" w:rsidRPr="0092305F" w:rsidRDefault="00DC0AAB" w:rsidP="00DC0AAB">
      <w:pPr>
        <w:pStyle w:val="ppFigureNumberIndent"/>
      </w:pPr>
      <w:r w:rsidRPr="0092305F">
        <w:t xml:space="preserve">Figure </w:t>
      </w:r>
      <w:fldSimple w:instr=" SEQ Figure \* ARABIC ">
        <w:r w:rsidR="00760697">
          <w:rPr>
            <w:noProof/>
          </w:rPr>
          <w:t>17</w:t>
        </w:r>
      </w:fldSimple>
    </w:p>
    <w:p w:rsidR="00DC0AAB" w:rsidRDefault="00F42096" w:rsidP="00DC0AAB">
      <w:pPr>
        <w:pStyle w:val="ppFigureCaptionIndent"/>
      </w:pPr>
      <w:r>
        <w:t>Adding Address</w:t>
      </w:r>
      <w:r w:rsidR="00DC0AAB">
        <w:t>Controller controller</w:t>
      </w:r>
    </w:p>
    <w:p w:rsidR="00DC0AAB" w:rsidRPr="00945C66" w:rsidRDefault="00DC0AAB" w:rsidP="00125838">
      <w:pPr>
        <w:pStyle w:val="ppBodyTextIndent"/>
      </w:pPr>
    </w:p>
    <w:p w:rsidR="00DC0AAB" w:rsidRDefault="00DC0AAB" w:rsidP="00DC0AAB">
      <w:pPr>
        <w:pStyle w:val="ppNumberList"/>
      </w:pPr>
      <w:r w:rsidRPr="006E4493">
        <w:t xml:space="preserve">In </w:t>
      </w:r>
      <w:r w:rsidRPr="006E4493">
        <w:rPr>
          <w:b/>
        </w:rPr>
        <w:t>Addres</w:t>
      </w:r>
      <w:r w:rsidR="00AA58E4">
        <w:rPr>
          <w:b/>
        </w:rPr>
        <w:t>s</w:t>
      </w:r>
      <w:r>
        <w:rPr>
          <w:b/>
        </w:rPr>
        <w:t>Controller</w:t>
      </w:r>
      <w:r w:rsidRPr="006E4493">
        <w:rPr>
          <w:b/>
        </w:rPr>
        <w:t>.cs</w:t>
      </w:r>
      <w:r w:rsidRPr="006E4493">
        <w:t xml:space="preserve">, add the necessary </w:t>
      </w:r>
      <w:r>
        <w:t>namespace references (to the data model, view data, etc.)</w:t>
      </w:r>
      <w:r w:rsidRPr="006E4493">
        <w:t xml:space="preserve">. </w:t>
      </w:r>
      <w:r>
        <w:t>To do this, a</w:t>
      </w:r>
      <w:r w:rsidRPr="006E4493">
        <w:t>d</w:t>
      </w:r>
      <w:r>
        <w:t>d the following namespace directives</w:t>
      </w:r>
      <w:r w:rsidRPr="006E4493">
        <w:t xml:space="preserve">. If the file doesn’t open by default in </w:t>
      </w:r>
      <w:r w:rsidRPr="006E4493">
        <w:rPr>
          <w:b/>
        </w:rPr>
        <w:t>Solution Explorer</w:t>
      </w:r>
      <w:r w:rsidRPr="006E4493">
        <w:t xml:space="preserve"> double-click on </w:t>
      </w:r>
      <w:r w:rsidRPr="006E4493">
        <w:rPr>
          <w:b/>
        </w:rPr>
        <w:t>Address</w:t>
      </w:r>
      <w:r>
        <w:rPr>
          <w:b/>
        </w:rPr>
        <w:t>Controller</w:t>
      </w:r>
      <w:r w:rsidRPr="006E4493">
        <w:rPr>
          <w:b/>
        </w:rPr>
        <w:t>.cs</w:t>
      </w:r>
      <w:r w:rsidRPr="006E4493">
        <w:t xml:space="preserve"> under the </w:t>
      </w:r>
      <w:r w:rsidRPr="006E4493">
        <w:rPr>
          <w:b/>
        </w:rPr>
        <w:t>Controllers</w:t>
      </w:r>
      <w:r w:rsidRPr="006E4493">
        <w:t xml:space="preserve"> folder.</w:t>
      </w:r>
    </w:p>
    <w:p w:rsidR="00DC0AAB" w:rsidRDefault="00DC0AAB" w:rsidP="00DC0AAB">
      <w:pPr>
        <w:pStyle w:val="ppCodeLanguageIndent"/>
      </w:pPr>
      <w:r>
        <w:t>C#</w:t>
      </w:r>
    </w:p>
    <w:p w:rsidR="00DC0AAB" w:rsidRPr="006E4493" w:rsidRDefault="00DC0AAB" w:rsidP="00DC0AAB">
      <w:pPr>
        <w:pStyle w:val="ppCodeIndent"/>
        <w:rPr>
          <w:rFonts w:eastAsiaTheme="minorHAnsi"/>
          <w:b/>
          <w:szCs w:val="20"/>
        </w:rPr>
      </w:pPr>
      <w:r w:rsidRPr="006E4493">
        <w:rPr>
          <w:rFonts w:eastAsiaTheme="minorHAnsi"/>
          <w:b/>
          <w:szCs w:val="20"/>
        </w:rPr>
        <w:t>using MvcSampleApp.Models;</w:t>
      </w:r>
    </w:p>
    <w:p w:rsidR="00DC0AAB" w:rsidRPr="006E4493" w:rsidRDefault="00DC0AAB" w:rsidP="00DC0AAB">
      <w:pPr>
        <w:pStyle w:val="ppCodeIndent"/>
        <w:rPr>
          <w:b/>
        </w:rPr>
      </w:pPr>
      <w:r w:rsidRPr="006E4493">
        <w:rPr>
          <w:rFonts w:eastAsiaTheme="minorHAnsi"/>
          <w:b/>
          <w:szCs w:val="20"/>
          <w:lang w:bidi="ar-SA"/>
        </w:rPr>
        <w:t>using MvcSampleApp.ViewData;</w:t>
      </w:r>
    </w:p>
    <w:p w:rsidR="00DC0AAB" w:rsidRDefault="00DC0AAB" w:rsidP="00DC0AAB">
      <w:pPr>
        <w:pStyle w:val="ppBodyTextIndent"/>
      </w:pPr>
    </w:p>
    <w:p w:rsidR="00DC0AAB" w:rsidRDefault="00125838" w:rsidP="00DC0AAB">
      <w:pPr>
        <w:pStyle w:val="ppNumberList"/>
      </w:pPr>
      <w:r>
        <w:t>Instantiate</w:t>
      </w:r>
      <w:r w:rsidR="00DC0AAB">
        <w:t xml:space="preserve"> a </w:t>
      </w:r>
      <w:r w:rsidR="00C31847">
        <w:t>repository</w:t>
      </w:r>
      <w:r w:rsidR="00DC0AAB">
        <w:t xml:space="preserve"> to act as a data access service</w:t>
      </w:r>
      <w:r w:rsidR="00DC0AAB" w:rsidRPr="006E4493">
        <w:t xml:space="preserve">. To do this, paste the following code inside the </w:t>
      </w:r>
      <w:r w:rsidR="00DC0AAB" w:rsidRPr="00DC054E">
        <w:rPr>
          <w:b/>
        </w:rPr>
        <w:t>Ad</w:t>
      </w:r>
      <w:r w:rsidR="00DC0AAB">
        <w:rPr>
          <w:b/>
        </w:rPr>
        <w:t>d</w:t>
      </w:r>
      <w:r w:rsidR="00AA58E4">
        <w:rPr>
          <w:b/>
        </w:rPr>
        <w:t>ress</w:t>
      </w:r>
      <w:r w:rsidR="00DC0AAB" w:rsidRPr="00DC054E">
        <w:rPr>
          <w:b/>
        </w:rPr>
        <w:t>Controller</w:t>
      </w:r>
      <w:r w:rsidR="00DC0AAB" w:rsidRPr="006E4493">
        <w:t xml:space="preserve"> class.</w:t>
      </w:r>
    </w:p>
    <w:p w:rsidR="00DC0AAB" w:rsidRDefault="00DC0AAB" w:rsidP="00DC0AAB">
      <w:pPr>
        <w:pStyle w:val="ppCodeLanguageIndent"/>
      </w:pPr>
      <w:r>
        <w:t>C#</w:t>
      </w:r>
    </w:p>
    <w:p w:rsidR="00DC0AAB" w:rsidRDefault="00AA58E4" w:rsidP="00DC0AAB">
      <w:pPr>
        <w:pStyle w:val="ppCodeIndent"/>
      </w:pPr>
      <w:r>
        <w:t>public class Address</w:t>
      </w:r>
      <w:r w:rsidR="00DC0AAB">
        <w:t>Controller : Controller</w:t>
      </w:r>
    </w:p>
    <w:p w:rsidR="00DC0AAB" w:rsidRDefault="00DC0AAB" w:rsidP="00DC0AAB">
      <w:pPr>
        <w:pStyle w:val="ppCodeIndent"/>
      </w:pPr>
      <w:r>
        <w:t>{</w:t>
      </w:r>
    </w:p>
    <w:p w:rsidR="00DC0AAB" w:rsidRDefault="00DC0AAB" w:rsidP="00DC0AAB">
      <w:pPr>
        <w:pStyle w:val="ppCodeIndent"/>
        <w:rPr>
          <w:b/>
        </w:rPr>
      </w:pPr>
      <w:r w:rsidRPr="009B4B88">
        <w:rPr>
          <w:b/>
        </w:rPr>
        <w:lastRenderedPageBreak/>
        <w:t xml:space="preserve">    p</w:t>
      </w:r>
      <w:r w:rsidRPr="00876B6A">
        <w:rPr>
          <w:b/>
        </w:rPr>
        <w:t>riv</w:t>
      </w:r>
      <w:r w:rsidRPr="009B4B88">
        <w:rPr>
          <w:b/>
        </w:rPr>
        <w:t>ate AdventureWorks</w:t>
      </w:r>
      <w:r w:rsidR="00C31847">
        <w:rPr>
          <w:b/>
        </w:rPr>
        <w:t>Repository</w:t>
      </w:r>
      <w:r w:rsidRPr="009B4B88">
        <w:rPr>
          <w:b/>
        </w:rPr>
        <w:t xml:space="preserve"> </w:t>
      </w:r>
      <w:r w:rsidR="00C31847">
        <w:rPr>
          <w:b/>
        </w:rPr>
        <w:t>repository</w:t>
      </w:r>
      <w:r w:rsidRPr="009B4B88">
        <w:rPr>
          <w:b/>
        </w:rPr>
        <w:t xml:space="preserve"> = new AdventureWorks</w:t>
      </w:r>
      <w:r w:rsidR="00C31847">
        <w:rPr>
          <w:b/>
        </w:rPr>
        <w:t>Repository</w:t>
      </w:r>
      <w:r w:rsidRPr="009B4B88">
        <w:rPr>
          <w:b/>
        </w:rPr>
        <w:t>();</w:t>
      </w:r>
    </w:p>
    <w:p w:rsidR="00DC0AAB" w:rsidRPr="00876B6A" w:rsidRDefault="00DC0AAB" w:rsidP="00DC0AAB">
      <w:pPr>
        <w:pStyle w:val="ppCodeIndent"/>
      </w:pPr>
      <w:r>
        <w:t xml:space="preserve">    </w:t>
      </w:r>
      <w:r w:rsidRPr="00876B6A">
        <w:t>...</w:t>
      </w:r>
    </w:p>
    <w:p w:rsidR="00DC0AAB" w:rsidRPr="009B4B88" w:rsidRDefault="00DC0AAB" w:rsidP="00DC0AAB">
      <w:pPr>
        <w:pStyle w:val="ppCodeIndent"/>
      </w:pPr>
      <w:r>
        <w:t>}</w:t>
      </w:r>
    </w:p>
    <w:p w:rsidR="00DC0AAB" w:rsidRDefault="00DC0AAB" w:rsidP="00DC0AAB">
      <w:pPr>
        <w:pStyle w:val="ppBodyTextIndent"/>
      </w:pPr>
    </w:p>
    <w:p w:rsidR="00DC0AAB" w:rsidRDefault="00DC0AAB" w:rsidP="00DC0AAB">
      <w:pPr>
        <w:pStyle w:val="ppNumberList"/>
      </w:pPr>
      <w:r>
        <w:t xml:space="preserve">Remove the </w:t>
      </w:r>
      <w:r w:rsidRPr="00EF2C74">
        <w:rPr>
          <w:b/>
        </w:rPr>
        <w:t>Index</w:t>
      </w:r>
      <w:r>
        <w:rPr>
          <w:b/>
        </w:rPr>
        <w:t xml:space="preserve"> </w:t>
      </w:r>
      <w:r w:rsidRPr="001844EA">
        <w:t xml:space="preserve">and </w:t>
      </w:r>
      <w:r>
        <w:rPr>
          <w:b/>
        </w:rPr>
        <w:t>Details</w:t>
      </w:r>
      <w:r>
        <w:t xml:space="preserve"> methods created by default.</w:t>
      </w:r>
    </w:p>
    <w:p w:rsidR="002215DB" w:rsidRDefault="00DC0AAB" w:rsidP="00DC0AAB">
      <w:pPr>
        <w:pStyle w:val="ppNumberList"/>
      </w:pPr>
      <w:r w:rsidRPr="00BE57F2">
        <w:t>Implement the action method</w:t>
      </w:r>
      <w:r>
        <w:t xml:space="preserve"> to handle the rendering of the </w:t>
      </w:r>
      <w:r>
        <w:rPr>
          <w:b/>
        </w:rPr>
        <w:t>Create</w:t>
      </w:r>
      <w:r>
        <w:t xml:space="preserve"> view</w:t>
      </w:r>
      <w:r w:rsidRPr="00BE57F2">
        <w:t xml:space="preserve">. To do this, </w:t>
      </w:r>
      <w:r>
        <w:t xml:space="preserve">replace the </w:t>
      </w:r>
      <w:r w:rsidRPr="00876B6A">
        <w:rPr>
          <w:b/>
        </w:rPr>
        <w:t>Create</w:t>
      </w:r>
      <w:r>
        <w:t xml:space="preserve"> method</w:t>
      </w:r>
      <w:r w:rsidR="00A5337C">
        <w:t xml:space="preserve"> for the </w:t>
      </w:r>
      <w:r w:rsidR="00A5337C" w:rsidRPr="00A5337C">
        <w:rPr>
          <w:b/>
        </w:rPr>
        <w:t>GET</w:t>
      </w:r>
      <w:r w:rsidR="00A5337C">
        <w:t xml:space="preserve"> operation (</w:t>
      </w:r>
      <w:r>
        <w:t xml:space="preserve">not decorated with the </w:t>
      </w:r>
      <w:r w:rsidRPr="00A5337C">
        <w:rPr>
          <w:b/>
        </w:rPr>
        <w:t>AcceptVerbs(HttpVerbs.Post)</w:t>
      </w:r>
      <w:r>
        <w:t xml:space="preserve"> attribute</w:t>
      </w:r>
      <w:r w:rsidR="00A5337C">
        <w:t xml:space="preserve">) </w:t>
      </w:r>
      <w:r>
        <w:t>with the following code</w:t>
      </w:r>
      <w:r w:rsidR="002215DB">
        <w:t>:</w:t>
      </w:r>
      <w:r w:rsidRPr="00BE57F2">
        <w:t xml:space="preserve"> </w:t>
      </w:r>
    </w:p>
    <w:p w:rsidR="00DC0AAB" w:rsidRDefault="002215DB" w:rsidP="002215DB">
      <w:pPr>
        <w:pStyle w:val="ppNoteIndent"/>
      </w:pPr>
      <w:r w:rsidRPr="002215DB">
        <w:rPr>
          <w:b/>
        </w:rPr>
        <w:t>Note:</w:t>
      </w:r>
      <w:r>
        <w:t xml:space="preserve"> </w:t>
      </w:r>
      <w:r w:rsidR="00DC0AAB">
        <w:t xml:space="preserve">This method receives the </w:t>
      </w:r>
      <w:r w:rsidR="00DC0AAB">
        <w:rPr>
          <w:b/>
        </w:rPr>
        <w:t>Customer I</w:t>
      </w:r>
      <w:r w:rsidR="00DC0AAB" w:rsidRPr="0031474D">
        <w:rPr>
          <w:b/>
        </w:rPr>
        <w:t>d</w:t>
      </w:r>
      <w:r w:rsidR="00DC0AAB">
        <w:t xml:space="preserve"> as a parameter, retrieves through the </w:t>
      </w:r>
      <w:r w:rsidR="00C31847">
        <w:t>repository</w:t>
      </w:r>
      <w:r w:rsidR="00DC0AAB">
        <w:t xml:space="preserve"> the </w:t>
      </w:r>
      <w:r w:rsidR="00DC0AAB" w:rsidRPr="00380C26">
        <w:rPr>
          <w:b/>
        </w:rPr>
        <w:t>Customer</w:t>
      </w:r>
      <w:r w:rsidR="00DC0AAB">
        <w:t xml:space="preserve"> entity and finally renders the </w:t>
      </w:r>
      <w:r w:rsidR="00DC0AAB">
        <w:rPr>
          <w:b/>
        </w:rPr>
        <w:t>Create</w:t>
      </w:r>
      <w:r w:rsidR="00DC0AAB">
        <w:t xml:space="preserve"> view using the </w:t>
      </w:r>
      <w:r w:rsidR="00DC0AAB" w:rsidRPr="0031474D">
        <w:rPr>
          <w:b/>
        </w:rPr>
        <w:t>View</w:t>
      </w:r>
      <w:r w:rsidR="00DC0AAB">
        <w:t xml:space="preserve"> method.</w:t>
      </w:r>
    </w:p>
    <w:p w:rsidR="002215DB" w:rsidRDefault="002215DB" w:rsidP="00DC0AAB">
      <w:pPr>
        <w:pStyle w:val="ppBodyTextIndent"/>
      </w:pPr>
    </w:p>
    <w:p w:rsidR="00DC0AAB" w:rsidRDefault="00DC0AAB" w:rsidP="00DC0AAB">
      <w:pPr>
        <w:pStyle w:val="ppBodyTextIndent"/>
      </w:pPr>
      <w:r>
        <w:t xml:space="preserve">(Code Snippet </w:t>
      </w:r>
      <w:r w:rsidR="00AA58E4">
        <w:t>–</w:t>
      </w:r>
      <w:r w:rsidRPr="00D87A98">
        <w:t xml:space="preserve"> </w:t>
      </w:r>
      <w:r w:rsidR="00AA58E4" w:rsidRPr="00AA58E4">
        <w:rPr>
          <w:i/>
        </w:rPr>
        <w:t>Intro to</w:t>
      </w:r>
      <w:r w:rsidR="00AA58E4">
        <w:t xml:space="preserve"> </w:t>
      </w:r>
      <w:r w:rsidR="00AA58E4">
        <w:rPr>
          <w:i/>
        </w:rPr>
        <w:t>Asp.Net MVC Lab – Address</w:t>
      </w:r>
      <w:r>
        <w:rPr>
          <w:i/>
        </w:rPr>
        <w:t>Controller New Action</w:t>
      </w:r>
      <w:r w:rsidRPr="00C71C22">
        <w:rPr>
          <w:i/>
        </w:rPr>
        <w:t xml:space="preserve"> </w:t>
      </w:r>
      <w:r>
        <w:t>)</w:t>
      </w:r>
    </w:p>
    <w:p w:rsidR="00DC0AAB" w:rsidRDefault="00DC0AAB" w:rsidP="00DC0AAB">
      <w:pPr>
        <w:pStyle w:val="ppCodeLanguageIndent"/>
      </w:pPr>
      <w:r>
        <w:t>C#</w:t>
      </w:r>
    </w:p>
    <w:p w:rsidR="00DC0AAB" w:rsidRPr="00F5772D" w:rsidRDefault="00DC0AAB" w:rsidP="00DC0AAB">
      <w:pPr>
        <w:pStyle w:val="ppCodeIndent"/>
        <w:rPr>
          <w:b/>
        </w:rPr>
      </w:pPr>
      <w:r w:rsidRPr="00F5772D">
        <w:rPr>
          <w:b/>
        </w:rPr>
        <w:t xml:space="preserve">public ActionResult </w:t>
      </w:r>
      <w:r>
        <w:rPr>
          <w:b/>
        </w:rPr>
        <w:t>Create</w:t>
      </w:r>
      <w:r w:rsidRPr="00F5772D">
        <w:rPr>
          <w:b/>
        </w:rPr>
        <w:t xml:space="preserve">(int </w:t>
      </w:r>
      <w:r>
        <w:rPr>
          <w:b/>
        </w:rPr>
        <w:t>customerI</w:t>
      </w:r>
      <w:r w:rsidRPr="00F5772D">
        <w:rPr>
          <w:b/>
        </w:rPr>
        <w:t>d)</w:t>
      </w:r>
    </w:p>
    <w:p w:rsidR="00DC0AAB" w:rsidRPr="00F5772D" w:rsidRDefault="00DC0AAB" w:rsidP="00DC0AAB">
      <w:pPr>
        <w:pStyle w:val="ppCodeIndent"/>
        <w:rPr>
          <w:b/>
        </w:rPr>
      </w:pPr>
      <w:r w:rsidRPr="00F5772D">
        <w:rPr>
          <w:b/>
        </w:rPr>
        <w:t>{</w:t>
      </w:r>
    </w:p>
    <w:p w:rsidR="00DC0AAB" w:rsidRPr="0058372D" w:rsidRDefault="00DC0AAB" w:rsidP="00DC0AAB">
      <w:pPr>
        <w:pStyle w:val="ppCodeIndent"/>
        <w:rPr>
          <w:b/>
        </w:rPr>
      </w:pPr>
      <w:r w:rsidRPr="00F5772D">
        <w:rPr>
          <w:b/>
        </w:rPr>
        <w:t xml:space="preserve">    </w:t>
      </w:r>
      <w:r w:rsidRPr="0058372D">
        <w:rPr>
          <w:b/>
        </w:rPr>
        <w:t>AddressViewData addressViewData = new AddressViewData()</w:t>
      </w:r>
    </w:p>
    <w:p w:rsidR="00DC0AAB" w:rsidRPr="0058372D" w:rsidRDefault="00DC0AAB" w:rsidP="00DC0AAB">
      <w:pPr>
        <w:pStyle w:val="ppCodeIndent"/>
        <w:rPr>
          <w:b/>
        </w:rPr>
      </w:pPr>
      <w:r w:rsidRPr="0058372D">
        <w:rPr>
          <w:b/>
        </w:rPr>
        <w:t xml:space="preserve">    {</w:t>
      </w:r>
    </w:p>
    <w:p w:rsidR="00DC0AAB" w:rsidRPr="0058372D" w:rsidRDefault="00DC0AAB" w:rsidP="00DC0AAB">
      <w:pPr>
        <w:pStyle w:val="ppCodeIndent"/>
        <w:rPr>
          <w:b/>
        </w:rPr>
      </w:pPr>
      <w:r w:rsidRPr="0058372D">
        <w:rPr>
          <w:b/>
        </w:rPr>
        <w:t xml:space="preserve">    </w:t>
      </w:r>
      <w:r w:rsidRPr="00F5772D">
        <w:rPr>
          <w:b/>
        </w:rPr>
        <w:t xml:space="preserve">    </w:t>
      </w:r>
      <w:r w:rsidRPr="0058372D">
        <w:rPr>
          <w:b/>
        </w:rPr>
        <w:t>CustomerId = customerId</w:t>
      </w:r>
    </w:p>
    <w:p w:rsidR="00DC0AAB" w:rsidRPr="0058372D" w:rsidRDefault="00DC0AAB" w:rsidP="00DC0AAB">
      <w:pPr>
        <w:pStyle w:val="ppCodeIndent"/>
        <w:rPr>
          <w:b/>
        </w:rPr>
      </w:pPr>
      <w:r w:rsidRPr="0058372D">
        <w:rPr>
          <w:b/>
        </w:rPr>
        <w:t xml:space="preserve">    };</w:t>
      </w:r>
    </w:p>
    <w:p w:rsidR="00DC0AAB" w:rsidRDefault="00DC0AAB" w:rsidP="00DC0AAB">
      <w:pPr>
        <w:pStyle w:val="ppCodeIndent"/>
        <w:rPr>
          <w:b/>
        </w:rPr>
      </w:pPr>
      <w:r w:rsidRPr="00F5772D">
        <w:rPr>
          <w:b/>
        </w:rPr>
        <w:t xml:space="preserve">    </w:t>
      </w:r>
      <w:r w:rsidRPr="0058372D">
        <w:rPr>
          <w:b/>
        </w:rPr>
        <w:t>return View(addressViewData);</w:t>
      </w:r>
    </w:p>
    <w:p w:rsidR="00DC0AAB" w:rsidRPr="00F5772D" w:rsidRDefault="00DC0AAB" w:rsidP="00DC0AAB">
      <w:pPr>
        <w:pStyle w:val="ppCodeIndent"/>
        <w:rPr>
          <w:b/>
        </w:rPr>
      </w:pPr>
      <w:r w:rsidRPr="00F5772D">
        <w:rPr>
          <w:b/>
        </w:rPr>
        <w:t>}</w:t>
      </w:r>
    </w:p>
    <w:p w:rsidR="006708E9" w:rsidRDefault="006708E9" w:rsidP="006708E9">
      <w:pPr>
        <w:pStyle w:val="ppBodyText"/>
        <w:numPr>
          <w:ilvl w:val="0"/>
          <w:numId w:val="0"/>
        </w:numPr>
      </w:pPr>
    </w:p>
    <w:p w:rsidR="002215DB" w:rsidRDefault="00DC0AAB" w:rsidP="00DC0AAB">
      <w:pPr>
        <w:pStyle w:val="ppNumberList"/>
      </w:pPr>
      <w:r w:rsidRPr="00BE57F2">
        <w:t>Implement the action method</w:t>
      </w:r>
      <w:r>
        <w:t xml:space="preserve"> to handle the form submissions of the </w:t>
      </w:r>
      <w:r>
        <w:rPr>
          <w:b/>
        </w:rPr>
        <w:t>Create</w:t>
      </w:r>
      <w:r>
        <w:t xml:space="preserve"> view sent back from the browser</w:t>
      </w:r>
      <w:r w:rsidRPr="00BE57F2">
        <w:t xml:space="preserve">. To do this, </w:t>
      </w:r>
      <w:r>
        <w:t xml:space="preserve">replace the </w:t>
      </w:r>
      <w:r w:rsidRPr="00A5337C">
        <w:rPr>
          <w:b/>
        </w:rPr>
        <w:t>Create</w:t>
      </w:r>
      <w:r>
        <w:t xml:space="preserve"> method</w:t>
      </w:r>
      <w:r w:rsidR="00A5337C">
        <w:t xml:space="preserve"> for the </w:t>
      </w:r>
      <w:r w:rsidR="00A5337C" w:rsidRPr="00A5337C">
        <w:rPr>
          <w:b/>
        </w:rPr>
        <w:t>POST</w:t>
      </w:r>
      <w:r w:rsidR="00A5337C">
        <w:t xml:space="preserve"> operation (</w:t>
      </w:r>
      <w:r>
        <w:t xml:space="preserve">decorated with the </w:t>
      </w:r>
      <w:r w:rsidRPr="005F6C2D">
        <w:rPr>
          <w:b/>
        </w:rPr>
        <w:t>AcceptVerbs(HttpVerbs.Post)</w:t>
      </w:r>
      <w:r>
        <w:t xml:space="preserve"> attribute</w:t>
      </w:r>
      <w:r w:rsidR="00A5337C">
        <w:t>)</w:t>
      </w:r>
      <w:r>
        <w:t xml:space="preserve"> with the following code</w:t>
      </w:r>
      <w:r w:rsidR="002215DB">
        <w:t>:</w:t>
      </w:r>
    </w:p>
    <w:p w:rsidR="00DC0AAB" w:rsidRDefault="002215DB" w:rsidP="002215DB">
      <w:pPr>
        <w:pStyle w:val="ppNoteIndent"/>
      </w:pPr>
      <w:r w:rsidRPr="002215DB">
        <w:rPr>
          <w:b/>
        </w:rPr>
        <w:t>Note:</w:t>
      </w:r>
      <w:r>
        <w:t xml:space="preserve"> </w:t>
      </w:r>
      <w:r w:rsidR="00DC0AAB">
        <w:t xml:space="preserve">This method receives the </w:t>
      </w:r>
      <w:r w:rsidR="00DC0AAB">
        <w:rPr>
          <w:b/>
        </w:rPr>
        <w:t>c</w:t>
      </w:r>
      <w:r w:rsidR="00DC0AAB" w:rsidRPr="00BF0A68">
        <w:rPr>
          <w:b/>
        </w:rPr>
        <w:t>ustomer Id</w:t>
      </w:r>
      <w:r w:rsidR="00DC0AAB" w:rsidRPr="00BF0A68">
        <w:t xml:space="preserve"> </w:t>
      </w:r>
      <w:r w:rsidR="00DC0AAB">
        <w:t xml:space="preserve">and a </w:t>
      </w:r>
      <w:r w:rsidR="00DC0AAB" w:rsidRPr="00E37C82">
        <w:rPr>
          <w:b/>
        </w:rPr>
        <w:t>FormCollection</w:t>
      </w:r>
      <w:r w:rsidR="00DC0AAB" w:rsidRPr="00BF0A68">
        <w:t xml:space="preserve"> </w:t>
      </w:r>
      <w:r w:rsidR="00DC0AAB">
        <w:t xml:space="preserve">as </w:t>
      </w:r>
      <w:r w:rsidR="00E37C82">
        <w:t xml:space="preserve">a parameter; creates a new </w:t>
      </w:r>
      <w:r w:rsidR="00E37C82" w:rsidRPr="00E37C82">
        <w:rPr>
          <w:b/>
        </w:rPr>
        <w:t>A</w:t>
      </w:r>
      <w:r w:rsidR="00DC0AAB" w:rsidRPr="00E37C82">
        <w:rPr>
          <w:b/>
        </w:rPr>
        <w:t>ddress</w:t>
      </w:r>
      <w:r w:rsidR="00DC0AAB">
        <w:t xml:space="preserve"> entity object and initializes it using the form submitted from the browser (</w:t>
      </w:r>
      <w:r w:rsidR="00DC0AAB" w:rsidRPr="00450FA0">
        <w:rPr>
          <w:b/>
        </w:rPr>
        <w:t>UpdateModel</w:t>
      </w:r>
      <w:r w:rsidR="00E37C82">
        <w:t xml:space="preserve"> method). Then</w:t>
      </w:r>
      <w:r w:rsidR="00DC0AAB">
        <w:t xml:space="preserve"> add the address to the database using the </w:t>
      </w:r>
      <w:r w:rsidR="00C31847">
        <w:t>repository</w:t>
      </w:r>
      <w:r w:rsidR="00DC0AAB">
        <w:t xml:space="preserve"> and returns to the customer information view using the </w:t>
      </w:r>
      <w:r w:rsidR="00DC0AAB" w:rsidRPr="00E37C82">
        <w:rPr>
          <w:i/>
        </w:rPr>
        <w:t>RedirectToAction</w:t>
      </w:r>
      <w:r w:rsidR="00DC0AAB">
        <w:t xml:space="preserve"> method.</w:t>
      </w:r>
    </w:p>
    <w:p w:rsidR="002215DB" w:rsidRDefault="002215DB" w:rsidP="002215DB">
      <w:pPr>
        <w:pStyle w:val="ppBodyTextIndent"/>
      </w:pPr>
    </w:p>
    <w:p w:rsidR="00DC0AAB" w:rsidRDefault="00DC0AAB" w:rsidP="00DC0AAB">
      <w:pPr>
        <w:pStyle w:val="ppBodyTextIndent"/>
      </w:pPr>
      <w:r>
        <w:t xml:space="preserve">(Code Snippet </w:t>
      </w:r>
      <w:r w:rsidR="00AA58E4">
        <w:t>–</w:t>
      </w:r>
      <w:r w:rsidRPr="00D87A98">
        <w:t xml:space="preserve"> </w:t>
      </w:r>
      <w:r w:rsidR="00AA58E4" w:rsidRPr="00AA58E4">
        <w:rPr>
          <w:i/>
        </w:rPr>
        <w:t>Intro to</w:t>
      </w:r>
      <w:r w:rsidR="00AA58E4">
        <w:t xml:space="preserve"> </w:t>
      </w:r>
      <w:r w:rsidR="00AA58E4">
        <w:rPr>
          <w:i/>
        </w:rPr>
        <w:t>Asp.Net MVC Lab – Address</w:t>
      </w:r>
      <w:r w:rsidRPr="00C71C22">
        <w:rPr>
          <w:i/>
        </w:rPr>
        <w:t xml:space="preserve">Controller Create Action </w:t>
      </w:r>
      <w:r>
        <w:t>)</w:t>
      </w:r>
    </w:p>
    <w:p w:rsidR="00DC0AAB" w:rsidRDefault="00DC0AAB" w:rsidP="00DC0AAB">
      <w:pPr>
        <w:pStyle w:val="ppCodeLanguageIndent"/>
      </w:pPr>
      <w:r>
        <w:t>C#</w:t>
      </w:r>
    </w:p>
    <w:p w:rsidR="00DC0AAB" w:rsidRPr="00E37C82" w:rsidRDefault="00DC0AAB" w:rsidP="00DC0AAB">
      <w:pPr>
        <w:pStyle w:val="ppCodeIndent"/>
      </w:pPr>
      <w:r w:rsidRPr="00E37C82">
        <w:t>[AcceptVerbs(HttpVerbs.Post)]</w:t>
      </w:r>
    </w:p>
    <w:p w:rsidR="00DC0AAB" w:rsidRPr="00F5772D" w:rsidRDefault="00DC0AAB" w:rsidP="00DC0AAB">
      <w:pPr>
        <w:pStyle w:val="ppCodeIndent"/>
        <w:rPr>
          <w:b/>
        </w:rPr>
      </w:pPr>
      <w:r w:rsidRPr="00F5772D">
        <w:rPr>
          <w:b/>
        </w:rPr>
        <w:t xml:space="preserve">public ActionResult Create(int </w:t>
      </w:r>
      <w:r>
        <w:rPr>
          <w:b/>
        </w:rPr>
        <w:t>customerI</w:t>
      </w:r>
      <w:r w:rsidRPr="00F5772D">
        <w:rPr>
          <w:b/>
        </w:rPr>
        <w:t>d</w:t>
      </w:r>
      <w:r>
        <w:rPr>
          <w:b/>
        </w:rPr>
        <w:t>, FormCollection collection</w:t>
      </w:r>
      <w:r w:rsidRPr="00F5772D">
        <w:rPr>
          <w:b/>
        </w:rPr>
        <w:t>)</w:t>
      </w:r>
    </w:p>
    <w:p w:rsidR="00DC0AAB" w:rsidRDefault="00DC0AAB" w:rsidP="00DC0AAB">
      <w:pPr>
        <w:pStyle w:val="ppCodeIndent"/>
        <w:rPr>
          <w:b/>
        </w:rPr>
      </w:pPr>
      <w:r w:rsidRPr="00F5772D">
        <w:rPr>
          <w:b/>
        </w:rPr>
        <w:t>{</w:t>
      </w:r>
    </w:p>
    <w:p w:rsidR="00DC0AAB" w:rsidRDefault="00DC0AAB" w:rsidP="00DC0AAB">
      <w:pPr>
        <w:pStyle w:val="ppCodeIndent"/>
        <w:rPr>
          <w:b/>
        </w:rPr>
      </w:pPr>
      <w:r w:rsidRPr="00F5772D">
        <w:rPr>
          <w:b/>
        </w:rPr>
        <w:t xml:space="preserve">    </w:t>
      </w:r>
      <w:r>
        <w:rPr>
          <w:b/>
        </w:rPr>
        <w:t>try</w:t>
      </w:r>
    </w:p>
    <w:p w:rsidR="00DC0AAB" w:rsidRPr="00F5772D" w:rsidRDefault="00DC0AAB" w:rsidP="00DC0AAB">
      <w:pPr>
        <w:pStyle w:val="ppCodeIndent"/>
        <w:rPr>
          <w:b/>
        </w:rPr>
      </w:pPr>
      <w:r w:rsidRPr="00F5772D">
        <w:rPr>
          <w:b/>
        </w:rPr>
        <w:t xml:space="preserve">    </w:t>
      </w:r>
      <w:r>
        <w:rPr>
          <w:b/>
        </w:rPr>
        <w:t>{</w:t>
      </w:r>
    </w:p>
    <w:p w:rsidR="00DC0AAB" w:rsidRPr="0058372D" w:rsidRDefault="00DC0AAB" w:rsidP="00DC0AAB">
      <w:pPr>
        <w:pStyle w:val="ppCodeIndent"/>
        <w:rPr>
          <w:b/>
        </w:rPr>
      </w:pPr>
      <w:r w:rsidRPr="0058372D">
        <w:rPr>
          <w:b/>
        </w:rPr>
        <w:lastRenderedPageBreak/>
        <w:t xml:space="preserve">        AddressViewData addressViewData = new AddressViewData();</w:t>
      </w:r>
    </w:p>
    <w:p w:rsidR="00DC0AAB" w:rsidRPr="0058372D" w:rsidRDefault="00DC0AAB" w:rsidP="00DC0AAB">
      <w:pPr>
        <w:pStyle w:val="ppCodeIndent"/>
        <w:rPr>
          <w:b/>
        </w:rPr>
      </w:pPr>
      <w:r w:rsidRPr="0058372D">
        <w:rPr>
          <w:b/>
        </w:rPr>
        <w:t xml:space="preserve">        UpdateModel(addressViewData);</w:t>
      </w:r>
    </w:p>
    <w:p w:rsidR="00DC0AAB" w:rsidRPr="0058372D" w:rsidRDefault="00DC0AAB" w:rsidP="00DC0AAB">
      <w:pPr>
        <w:pStyle w:val="ppCodeIndent"/>
        <w:rPr>
          <w:b/>
        </w:rPr>
      </w:pPr>
      <w:r w:rsidRPr="0058372D">
        <w:rPr>
          <w:b/>
        </w:rPr>
        <w:t xml:space="preserve">        this.</w:t>
      </w:r>
      <w:r w:rsidR="00C31847">
        <w:rPr>
          <w:b/>
        </w:rPr>
        <w:t>repository</w:t>
      </w:r>
      <w:r w:rsidRPr="0058372D">
        <w:rPr>
          <w:b/>
        </w:rPr>
        <w:t>.AddAddress(addressViewData.Address, customerId);</w:t>
      </w:r>
    </w:p>
    <w:p w:rsidR="00DC0AAB" w:rsidRDefault="00DC0AAB" w:rsidP="00DC0AAB">
      <w:pPr>
        <w:pStyle w:val="ppCodeIndent"/>
        <w:rPr>
          <w:b/>
        </w:rPr>
      </w:pPr>
      <w:r w:rsidRPr="0058372D">
        <w:rPr>
          <w:b/>
        </w:rPr>
        <w:t xml:space="preserve">        return RedirectToAction("Info", "Cust</w:t>
      </w:r>
      <w:r w:rsidR="001F7683">
        <w:rPr>
          <w:b/>
        </w:rPr>
        <w:t>omer</w:t>
      </w:r>
      <w:r w:rsidRPr="0058372D">
        <w:rPr>
          <w:b/>
        </w:rPr>
        <w:t>", new { id = customerId });</w:t>
      </w:r>
    </w:p>
    <w:p w:rsidR="00DC0AAB" w:rsidRDefault="00DC0AAB" w:rsidP="00DC0AAB">
      <w:pPr>
        <w:pStyle w:val="ppCodeIndent"/>
        <w:rPr>
          <w:b/>
        </w:rPr>
      </w:pPr>
      <w:r w:rsidRPr="00F5772D">
        <w:rPr>
          <w:b/>
        </w:rPr>
        <w:t xml:space="preserve">    </w:t>
      </w:r>
      <w:r>
        <w:rPr>
          <w:b/>
        </w:rPr>
        <w:t>}</w:t>
      </w:r>
    </w:p>
    <w:p w:rsidR="00DC0AAB" w:rsidRDefault="00DC0AAB" w:rsidP="00DC0AAB">
      <w:pPr>
        <w:pStyle w:val="ppCodeIndent"/>
        <w:rPr>
          <w:b/>
        </w:rPr>
      </w:pPr>
      <w:r w:rsidRPr="00F5772D">
        <w:rPr>
          <w:b/>
        </w:rPr>
        <w:t xml:space="preserve">    </w:t>
      </w:r>
      <w:r>
        <w:rPr>
          <w:b/>
        </w:rPr>
        <w:t>catch</w:t>
      </w:r>
    </w:p>
    <w:p w:rsidR="00DC0AAB" w:rsidRDefault="00DC0AAB" w:rsidP="00DC0AAB">
      <w:pPr>
        <w:pStyle w:val="ppCodeIndent"/>
        <w:rPr>
          <w:b/>
        </w:rPr>
      </w:pPr>
      <w:r w:rsidRPr="00F5772D">
        <w:rPr>
          <w:b/>
        </w:rPr>
        <w:t xml:space="preserve">    </w:t>
      </w:r>
      <w:r>
        <w:rPr>
          <w:b/>
        </w:rPr>
        <w:t>{</w:t>
      </w:r>
    </w:p>
    <w:p w:rsidR="00DC0AAB" w:rsidRDefault="00DC0AAB" w:rsidP="00DC0AAB">
      <w:pPr>
        <w:pStyle w:val="ppCodeIndent"/>
        <w:rPr>
          <w:b/>
        </w:rPr>
      </w:pPr>
      <w:r w:rsidRPr="00F5772D">
        <w:rPr>
          <w:b/>
        </w:rPr>
        <w:t xml:space="preserve">        </w:t>
      </w:r>
      <w:r>
        <w:rPr>
          <w:b/>
        </w:rPr>
        <w:t>return View();</w:t>
      </w:r>
    </w:p>
    <w:p w:rsidR="00DC0AAB" w:rsidRPr="00F5772D" w:rsidRDefault="00DC0AAB" w:rsidP="00DC0AAB">
      <w:pPr>
        <w:pStyle w:val="ppCodeIndent"/>
        <w:rPr>
          <w:b/>
        </w:rPr>
      </w:pPr>
      <w:r w:rsidRPr="00F5772D">
        <w:rPr>
          <w:b/>
        </w:rPr>
        <w:t xml:space="preserve">    </w:t>
      </w:r>
      <w:r>
        <w:rPr>
          <w:b/>
        </w:rPr>
        <w:t>}</w:t>
      </w:r>
    </w:p>
    <w:p w:rsidR="00DC0AAB" w:rsidRPr="00F5772D" w:rsidRDefault="00DC0AAB" w:rsidP="00DC0AAB">
      <w:pPr>
        <w:pStyle w:val="ppCodeIndent"/>
        <w:rPr>
          <w:b/>
        </w:rPr>
      </w:pPr>
      <w:r w:rsidRPr="00F5772D">
        <w:rPr>
          <w:b/>
        </w:rPr>
        <w:t>}</w:t>
      </w:r>
    </w:p>
    <w:p w:rsidR="00E37C82" w:rsidRPr="00E37C82" w:rsidRDefault="00E37C82" w:rsidP="00E37C82">
      <w:pPr>
        <w:pStyle w:val="ppBodyTextIndent"/>
        <w:rPr>
          <w:rFonts w:eastAsiaTheme="minorHAnsi"/>
          <w:noProof/>
          <w:lang w:bidi="ar-SA"/>
        </w:rPr>
      </w:pPr>
    </w:p>
    <w:p w:rsidR="00421137" w:rsidRPr="00421137" w:rsidRDefault="00DC0AAB" w:rsidP="00DC0AAB">
      <w:pPr>
        <w:pStyle w:val="ppNoteIndent"/>
        <w:rPr>
          <w:rFonts w:ascii="Courier New" w:eastAsiaTheme="minorHAnsi" w:hAnsi="Courier New" w:cs="Courier New"/>
          <w:noProof/>
          <w:lang w:bidi="ar-SA"/>
        </w:rPr>
      </w:pPr>
      <w:r w:rsidRPr="00883AD5">
        <w:rPr>
          <w:b/>
        </w:rPr>
        <w:t>Note:</w:t>
      </w:r>
      <w:r>
        <w:t xml:space="preserve"> </w:t>
      </w:r>
      <w:r w:rsidR="00421137" w:rsidRPr="00242E7B">
        <w:t xml:space="preserve">The </w:t>
      </w:r>
      <w:r w:rsidR="00421137" w:rsidRPr="00242E7B">
        <w:rPr>
          <w:b/>
        </w:rPr>
        <w:t>Update</w:t>
      </w:r>
      <w:r w:rsidR="00421137">
        <w:rPr>
          <w:b/>
        </w:rPr>
        <w:t>Model</w:t>
      </w:r>
      <w:r w:rsidR="00421137" w:rsidRPr="00242E7B">
        <w:t xml:space="preserve"> method</w:t>
      </w:r>
      <w:r w:rsidR="00421137">
        <w:t xml:space="preserve"> is a helper for data binding provided by the ASP.NET MVC Framework. </w:t>
      </w:r>
      <w:r w:rsidR="00421137" w:rsidRPr="00E37C82">
        <w:t>It</w:t>
      </w:r>
      <w:r w:rsidR="00421137">
        <w:t xml:space="preserve"> </w:t>
      </w:r>
      <w:r w:rsidR="00421137">
        <w:rPr>
          <w:rStyle w:val="apple-style-span"/>
          <w:rFonts w:ascii="Verdana" w:hAnsi="Verdana"/>
          <w:color w:val="000000"/>
          <w:sz w:val="20"/>
          <w:szCs w:val="20"/>
        </w:rPr>
        <w:t>populates custom classes from form values on Views</w:t>
      </w:r>
      <w:r w:rsidR="00421137">
        <w:t xml:space="preserve"> </w:t>
      </w:r>
      <w:r w:rsidR="00421137" w:rsidRPr="00242E7B">
        <w:t>performing a property assignment for any key that matches a public property on the object.</w:t>
      </w:r>
    </w:p>
    <w:p w:rsidR="00DC0AAB" w:rsidRPr="007A397B" w:rsidRDefault="00DC0AAB" w:rsidP="00DC0AAB">
      <w:pPr>
        <w:pStyle w:val="ppNoteIndent"/>
        <w:rPr>
          <w:rFonts w:ascii="Courier New" w:eastAsiaTheme="minorHAnsi" w:hAnsi="Courier New" w:cs="Courier New"/>
          <w:noProof/>
          <w:lang w:bidi="ar-SA"/>
        </w:rPr>
      </w:pPr>
      <w:r w:rsidRPr="006F7015">
        <w:t>The</w:t>
      </w:r>
      <w:r w:rsidRPr="007A397B">
        <w:rPr>
          <w:b/>
        </w:rPr>
        <w:t xml:space="preserve"> Controller.RedirectToAction</w:t>
      </w:r>
      <w:r w:rsidRPr="00242E7B">
        <w:t xml:space="preserve"> helper method can be used within controllers to </w:t>
      </w:r>
      <w:r>
        <w:t xml:space="preserve">return a </w:t>
      </w:r>
      <w:r w:rsidRPr="007A397B">
        <w:rPr>
          <w:b/>
        </w:rPr>
        <w:t>RedirectToRouteResult</w:t>
      </w:r>
      <w:r>
        <w:t xml:space="preserve"> that will </w:t>
      </w:r>
      <w:r w:rsidRPr="00242E7B">
        <w:t xml:space="preserve">perform redirects to other actions on the same or another controller. The URLs are </w:t>
      </w:r>
      <w:r>
        <w:t>generated</w:t>
      </w:r>
      <w:r w:rsidRPr="00242E7B">
        <w:t xml:space="preserve"> using the URL routing </w:t>
      </w:r>
      <w:r w:rsidR="004B5DE6">
        <w:t>engine</w:t>
      </w:r>
      <w:r w:rsidRPr="00242E7B">
        <w:t>.</w:t>
      </w:r>
    </w:p>
    <w:p w:rsidR="00DC0AAB" w:rsidRDefault="00DC0AAB" w:rsidP="00DC0AAB">
      <w:pPr>
        <w:pStyle w:val="ppBodyTextIndent"/>
      </w:pPr>
    </w:p>
    <w:p w:rsidR="002215DB" w:rsidRDefault="00DC0AAB" w:rsidP="00DC0AAB">
      <w:pPr>
        <w:pStyle w:val="ppNumberList"/>
      </w:pPr>
      <w:r w:rsidRPr="003873D6">
        <w:t xml:space="preserve"> </w:t>
      </w:r>
      <w:r w:rsidRPr="00BE57F2">
        <w:t>Implement the action method</w:t>
      </w:r>
      <w:r>
        <w:t xml:space="preserve"> to handle the rendering of the </w:t>
      </w:r>
      <w:r>
        <w:rPr>
          <w:b/>
        </w:rPr>
        <w:t>Edit</w:t>
      </w:r>
      <w:r>
        <w:t xml:space="preserve"> view</w:t>
      </w:r>
      <w:r w:rsidRPr="00BE57F2">
        <w:t xml:space="preserve">. To do this, </w:t>
      </w:r>
      <w:r>
        <w:t xml:space="preserve">replace the </w:t>
      </w:r>
      <w:r w:rsidRPr="007A397B">
        <w:rPr>
          <w:b/>
        </w:rPr>
        <w:t>Edit</w:t>
      </w:r>
      <w:r>
        <w:t xml:space="preserve"> method</w:t>
      </w:r>
      <w:r w:rsidR="000E792E">
        <w:t xml:space="preserve"> for the </w:t>
      </w:r>
      <w:r w:rsidR="000E792E" w:rsidRPr="000E792E">
        <w:rPr>
          <w:b/>
        </w:rPr>
        <w:t>GET</w:t>
      </w:r>
      <w:r w:rsidR="000E792E">
        <w:t xml:space="preserve"> operation</w:t>
      </w:r>
      <w:r w:rsidR="007A397B">
        <w:t xml:space="preserve"> (</w:t>
      </w:r>
      <w:r>
        <w:t xml:space="preserve">not decorated with the </w:t>
      </w:r>
      <w:r w:rsidRPr="00F42096">
        <w:rPr>
          <w:b/>
        </w:rPr>
        <w:t>AcceptVerbs(HttpVerbs.Post)</w:t>
      </w:r>
      <w:r w:rsidR="007A397B">
        <w:t xml:space="preserve"> attribute)</w:t>
      </w:r>
      <w:r>
        <w:t xml:space="preserve"> with the following code</w:t>
      </w:r>
      <w:r w:rsidR="002215DB">
        <w:t>:</w:t>
      </w:r>
    </w:p>
    <w:p w:rsidR="00DC0AAB" w:rsidRDefault="002215DB" w:rsidP="002215DB">
      <w:pPr>
        <w:pStyle w:val="ppNoteIndent"/>
      </w:pPr>
      <w:r w:rsidRPr="002215DB">
        <w:rPr>
          <w:b/>
        </w:rPr>
        <w:t>Note:</w:t>
      </w:r>
      <w:r>
        <w:t xml:space="preserve"> </w:t>
      </w:r>
      <w:r w:rsidR="00DC0AAB" w:rsidRPr="003B4ECC">
        <w:t xml:space="preserve">This method retrieves </w:t>
      </w:r>
      <w:r w:rsidR="00DC0AAB">
        <w:t>through</w:t>
      </w:r>
      <w:r w:rsidR="00DC0AAB" w:rsidRPr="003B4ECC">
        <w:t xml:space="preserve"> the </w:t>
      </w:r>
      <w:r w:rsidR="00C31847">
        <w:t>repository</w:t>
      </w:r>
      <w:r w:rsidR="00DC0AAB" w:rsidRPr="003B4ECC">
        <w:t xml:space="preserve"> the </w:t>
      </w:r>
      <w:r w:rsidR="00DC0AAB" w:rsidRPr="00B80525">
        <w:rPr>
          <w:b/>
        </w:rPr>
        <w:t>Address</w:t>
      </w:r>
      <w:r w:rsidR="00DC0AAB" w:rsidRPr="003B4ECC">
        <w:t xml:space="preserve"> entity that corresponds to the</w:t>
      </w:r>
      <w:r w:rsidR="00DC0AAB" w:rsidRPr="00B80525">
        <w:rPr>
          <w:b/>
        </w:rPr>
        <w:t xml:space="preserve"> </w:t>
      </w:r>
      <w:r w:rsidR="00DC0AAB">
        <w:rPr>
          <w:b/>
        </w:rPr>
        <w:t>A</w:t>
      </w:r>
      <w:r w:rsidR="00DC0AAB" w:rsidRPr="00B80525">
        <w:rPr>
          <w:b/>
        </w:rPr>
        <w:t>ddress</w:t>
      </w:r>
      <w:r w:rsidR="00DC0AAB">
        <w:rPr>
          <w:b/>
        </w:rPr>
        <w:t xml:space="preserve"> </w:t>
      </w:r>
      <w:r w:rsidR="00DC0AAB" w:rsidRPr="00B80525">
        <w:rPr>
          <w:b/>
        </w:rPr>
        <w:t>Id</w:t>
      </w:r>
      <w:r w:rsidR="00DC0AAB" w:rsidRPr="003B4ECC">
        <w:t xml:space="preserve"> received</w:t>
      </w:r>
      <w:r w:rsidR="00DC0AAB">
        <w:t xml:space="preserve"> as parameter</w:t>
      </w:r>
      <w:r w:rsidR="000E792E">
        <w:t>,</w:t>
      </w:r>
      <w:r w:rsidR="007522AB">
        <w:t xml:space="preserve"> and then</w:t>
      </w:r>
      <w:r w:rsidR="00DC0AAB">
        <w:t xml:space="preserve"> initializes the address view data. F</w:t>
      </w:r>
      <w:r w:rsidR="00DC0AAB" w:rsidRPr="003B4ECC">
        <w:t>inally</w:t>
      </w:r>
      <w:r w:rsidR="007522AB">
        <w:t>,</w:t>
      </w:r>
      <w:r w:rsidR="00DC0AAB" w:rsidRPr="003B4ECC">
        <w:t xml:space="preserve"> </w:t>
      </w:r>
      <w:r w:rsidR="007522AB">
        <w:t xml:space="preserve">it </w:t>
      </w:r>
      <w:r w:rsidR="00DC0AAB" w:rsidRPr="003B4ECC">
        <w:t xml:space="preserve">renders the </w:t>
      </w:r>
      <w:r w:rsidR="00DC0AAB" w:rsidRPr="00B80525">
        <w:rPr>
          <w:b/>
        </w:rPr>
        <w:t xml:space="preserve">Edit </w:t>
      </w:r>
      <w:r w:rsidR="00DC0AAB" w:rsidRPr="003B4ECC">
        <w:t xml:space="preserve">view using the </w:t>
      </w:r>
      <w:r w:rsidR="00DC0AAB" w:rsidRPr="00B80525">
        <w:rPr>
          <w:b/>
        </w:rPr>
        <w:t>View</w:t>
      </w:r>
      <w:r w:rsidR="0067578D">
        <w:t xml:space="preserve"> method, and sends the </w:t>
      </w:r>
      <w:r w:rsidR="0067578D" w:rsidRPr="0067578D">
        <w:rPr>
          <w:b/>
        </w:rPr>
        <w:t>ViewD</w:t>
      </w:r>
      <w:r w:rsidR="00DC0AAB" w:rsidRPr="0067578D">
        <w:rPr>
          <w:b/>
        </w:rPr>
        <w:t>ata</w:t>
      </w:r>
      <w:r w:rsidR="00DC0AAB">
        <w:t xml:space="preserve"> to the view.</w:t>
      </w:r>
    </w:p>
    <w:p w:rsidR="00593FC8" w:rsidRDefault="00593FC8" w:rsidP="00F37CD9">
      <w:pPr>
        <w:pStyle w:val="ppBodyTextIndent"/>
      </w:pPr>
    </w:p>
    <w:p w:rsidR="00DC0AAB" w:rsidRDefault="00DC0AAB" w:rsidP="00DC0AAB">
      <w:pPr>
        <w:pStyle w:val="ppBodyTextIndent"/>
      </w:pPr>
      <w:r>
        <w:t xml:space="preserve">(Code Snippet </w:t>
      </w:r>
      <w:r w:rsidR="00AA58E4">
        <w:rPr>
          <w:i/>
        </w:rPr>
        <w:t>–</w:t>
      </w:r>
      <w:r w:rsidRPr="00214EE2">
        <w:t xml:space="preserve"> </w:t>
      </w:r>
      <w:r w:rsidR="00AA58E4" w:rsidRPr="00AA58E4">
        <w:rPr>
          <w:i/>
        </w:rPr>
        <w:t>Intro to</w:t>
      </w:r>
      <w:r w:rsidR="00AA58E4">
        <w:t xml:space="preserve"> </w:t>
      </w:r>
      <w:r w:rsidR="00AA58E4">
        <w:rPr>
          <w:i/>
        </w:rPr>
        <w:t>Asp.Net MVC Lab – Address</w:t>
      </w:r>
      <w:r w:rsidRPr="00214EE2">
        <w:rPr>
          <w:i/>
        </w:rPr>
        <w:t>Controller Edit Action</w:t>
      </w:r>
      <w:r>
        <w:t>)</w:t>
      </w:r>
    </w:p>
    <w:p w:rsidR="00DC0AAB" w:rsidRDefault="00DC0AAB" w:rsidP="00DC0AAB">
      <w:pPr>
        <w:pStyle w:val="ppCodeLanguageIndent"/>
      </w:pPr>
      <w:r>
        <w:t>C#</w:t>
      </w:r>
    </w:p>
    <w:p w:rsidR="00DC0AAB" w:rsidRPr="006C3F57" w:rsidRDefault="00DC0AAB" w:rsidP="00DC0AAB">
      <w:pPr>
        <w:pStyle w:val="ppCodeIndent"/>
        <w:rPr>
          <w:b/>
        </w:rPr>
      </w:pPr>
      <w:r w:rsidRPr="006C3F57">
        <w:rPr>
          <w:b/>
        </w:rPr>
        <w:t>public ActionResult Edit(int addressId, int customerId)</w:t>
      </w:r>
    </w:p>
    <w:p w:rsidR="00DC0AAB" w:rsidRPr="006C3F57" w:rsidRDefault="00DC0AAB" w:rsidP="00DC0AAB">
      <w:pPr>
        <w:pStyle w:val="ppCodeIndent"/>
        <w:rPr>
          <w:b/>
        </w:rPr>
      </w:pPr>
      <w:r w:rsidRPr="006C3F57">
        <w:rPr>
          <w:b/>
        </w:rPr>
        <w:t>{</w:t>
      </w:r>
    </w:p>
    <w:p w:rsidR="00DC0AAB" w:rsidRPr="00CA2ED3" w:rsidRDefault="00DC0AAB" w:rsidP="00DC0AAB">
      <w:pPr>
        <w:pStyle w:val="ppCodeIndent"/>
        <w:rPr>
          <w:b/>
        </w:rPr>
      </w:pPr>
      <w:r w:rsidRPr="006C3F57">
        <w:rPr>
          <w:b/>
        </w:rPr>
        <w:t xml:space="preserve">    </w:t>
      </w:r>
      <w:r w:rsidRPr="00CA2ED3">
        <w:rPr>
          <w:b/>
        </w:rPr>
        <w:t>AddressViewData addressViewData = new AddressViewData();</w:t>
      </w:r>
    </w:p>
    <w:p w:rsidR="00DC0AAB" w:rsidRPr="00CA2ED3" w:rsidRDefault="00DC0AAB" w:rsidP="00DC0AAB">
      <w:pPr>
        <w:pStyle w:val="ppCodeIndent"/>
        <w:rPr>
          <w:b/>
        </w:rPr>
      </w:pPr>
      <w:r w:rsidRPr="006C3F57">
        <w:rPr>
          <w:b/>
        </w:rPr>
        <w:t xml:space="preserve">    </w:t>
      </w:r>
      <w:r w:rsidRPr="00CA2ED3">
        <w:rPr>
          <w:b/>
        </w:rPr>
        <w:t>addressViewData.Address = this.</w:t>
      </w:r>
      <w:r w:rsidR="00C31847">
        <w:rPr>
          <w:b/>
        </w:rPr>
        <w:t>repository</w:t>
      </w:r>
      <w:r w:rsidRPr="00CA2ED3">
        <w:rPr>
          <w:b/>
        </w:rPr>
        <w:t>.GetAddressById(addressId);</w:t>
      </w:r>
    </w:p>
    <w:p w:rsidR="00DC0AAB" w:rsidRPr="00CA2ED3" w:rsidRDefault="00DC0AAB" w:rsidP="00DC0AAB">
      <w:pPr>
        <w:pStyle w:val="ppCodeIndent"/>
        <w:rPr>
          <w:b/>
        </w:rPr>
      </w:pPr>
      <w:r w:rsidRPr="006C3F57">
        <w:rPr>
          <w:b/>
        </w:rPr>
        <w:t xml:space="preserve">    </w:t>
      </w:r>
      <w:r w:rsidRPr="00CA2ED3">
        <w:rPr>
          <w:b/>
        </w:rPr>
        <w:t>addressViewData.CustomerId = customerId;</w:t>
      </w:r>
    </w:p>
    <w:p w:rsidR="00DC0AAB" w:rsidRDefault="00DC0AAB" w:rsidP="00DC0AAB">
      <w:pPr>
        <w:pStyle w:val="ppCodeIndent"/>
        <w:rPr>
          <w:b/>
        </w:rPr>
      </w:pPr>
      <w:r w:rsidRPr="006C3F57">
        <w:rPr>
          <w:b/>
        </w:rPr>
        <w:t xml:space="preserve">    </w:t>
      </w:r>
      <w:r w:rsidRPr="00CA2ED3">
        <w:rPr>
          <w:b/>
        </w:rPr>
        <w:t>return View(addressViewData);</w:t>
      </w:r>
    </w:p>
    <w:p w:rsidR="00DC0AAB" w:rsidRPr="006C3F57" w:rsidRDefault="00DC0AAB" w:rsidP="00DC0AAB">
      <w:pPr>
        <w:pStyle w:val="ppCodeIndent"/>
        <w:rPr>
          <w:b/>
        </w:rPr>
      </w:pPr>
      <w:r w:rsidRPr="006C3F57">
        <w:rPr>
          <w:b/>
        </w:rPr>
        <w:t>}</w:t>
      </w:r>
    </w:p>
    <w:p w:rsidR="00DC0AAB" w:rsidRDefault="00DC0AAB" w:rsidP="00F37CD9">
      <w:pPr>
        <w:pStyle w:val="ppBodyTextIndent"/>
      </w:pPr>
    </w:p>
    <w:p w:rsidR="00013A8C" w:rsidRDefault="00DC0AAB" w:rsidP="00DC0AAB">
      <w:pPr>
        <w:pStyle w:val="ppNumberList"/>
      </w:pPr>
      <w:r w:rsidRPr="00BE57F2">
        <w:t>Implement the action method</w:t>
      </w:r>
      <w:r>
        <w:t xml:space="preserve"> to handle the form submissions of the </w:t>
      </w:r>
      <w:r>
        <w:rPr>
          <w:b/>
        </w:rPr>
        <w:t>Edit</w:t>
      </w:r>
      <w:r>
        <w:t xml:space="preserve"> view sent back from the browser</w:t>
      </w:r>
      <w:r w:rsidRPr="00BE57F2">
        <w:t xml:space="preserve">. To do this, </w:t>
      </w:r>
      <w:r>
        <w:t xml:space="preserve">replace the </w:t>
      </w:r>
      <w:r w:rsidR="00013A8C">
        <w:rPr>
          <w:b/>
        </w:rPr>
        <w:t>Edit</w:t>
      </w:r>
      <w:r>
        <w:t xml:space="preserve"> method</w:t>
      </w:r>
      <w:r w:rsidR="00013A8C">
        <w:t xml:space="preserve"> for the </w:t>
      </w:r>
      <w:r w:rsidR="00013A8C" w:rsidRPr="00013A8C">
        <w:rPr>
          <w:b/>
        </w:rPr>
        <w:t>POST</w:t>
      </w:r>
      <w:r w:rsidR="00013A8C">
        <w:t xml:space="preserve"> operation (</w:t>
      </w:r>
      <w:r>
        <w:t xml:space="preserve">decorated with the </w:t>
      </w:r>
      <w:r w:rsidRPr="005F6C2D">
        <w:rPr>
          <w:b/>
        </w:rPr>
        <w:t>AcceptVerbs(HttpVerbs.Post)</w:t>
      </w:r>
      <w:r>
        <w:t xml:space="preserve"> attribute</w:t>
      </w:r>
      <w:r w:rsidR="00013A8C">
        <w:t>)</w:t>
      </w:r>
      <w:r>
        <w:t xml:space="preserve"> with the following code</w:t>
      </w:r>
      <w:r w:rsidR="00013A8C">
        <w:t>:</w:t>
      </w:r>
    </w:p>
    <w:p w:rsidR="00DC0AAB" w:rsidRDefault="00013A8C" w:rsidP="00013A8C">
      <w:pPr>
        <w:pStyle w:val="ppNoteIndent"/>
      </w:pPr>
      <w:r w:rsidRPr="00013A8C">
        <w:rPr>
          <w:b/>
        </w:rPr>
        <w:lastRenderedPageBreak/>
        <w:t>Note:</w:t>
      </w:r>
      <w:r>
        <w:t xml:space="preserve"> </w:t>
      </w:r>
      <w:r w:rsidR="00DC0AAB" w:rsidRPr="00BE57F2">
        <w:t xml:space="preserve"> </w:t>
      </w:r>
      <w:r w:rsidR="00DC0AAB" w:rsidRPr="003B4ECC">
        <w:t xml:space="preserve">This method retrieves </w:t>
      </w:r>
      <w:r w:rsidR="00DC0AAB">
        <w:t>through</w:t>
      </w:r>
      <w:r w:rsidR="00DC0AAB" w:rsidRPr="003B4ECC">
        <w:t xml:space="preserve"> the </w:t>
      </w:r>
      <w:r w:rsidR="00C31847">
        <w:t>repository</w:t>
      </w:r>
      <w:r w:rsidR="00DC0AAB" w:rsidRPr="003B4ECC">
        <w:t xml:space="preserve"> the </w:t>
      </w:r>
      <w:r w:rsidR="00DC0AAB" w:rsidRPr="00B80525">
        <w:rPr>
          <w:b/>
        </w:rPr>
        <w:t>Address</w:t>
      </w:r>
      <w:r w:rsidR="00DC0AAB" w:rsidRPr="003B4ECC">
        <w:t xml:space="preserve"> entity that corresponds to the</w:t>
      </w:r>
      <w:r w:rsidR="00DC0AAB">
        <w:rPr>
          <w:b/>
        </w:rPr>
        <w:t xml:space="preserve"> A</w:t>
      </w:r>
      <w:r w:rsidR="00DC0AAB" w:rsidRPr="00B80525">
        <w:rPr>
          <w:b/>
        </w:rPr>
        <w:t>ddressId</w:t>
      </w:r>
      <w:r w:rsidR="00DC0AAB" w:rsidRPr="003B4ECC">
        <w:t xml:space="preserve"> received</w:t>
      </w:r>
      <w:r w:rsidR="00DC0AAB">
        <w:t xml:space="preserve"> as parameter</w:t>
      </w:r>
      <w:r w:rsidR="00F90E16">
        <w:t>,</w:t>
      </w:r>
      <w:r w:rsidR="00DC0AAB">
        <w:t xml:space="preserve"> and updates it using the form submitted from the browser (</w:t>
      </w:r>
      <w:r w:rsidR="00DC0AAB" w:rsidRPr="00F90E16">
        <w:rPr>
          <w:b/>
        </w:rPr>
        <w:t>UpdateModel</w:t>
      </w:r>
      <w:r w:rsidR="00DC0AAB">
        <w:t xml:space="preserve"> method). Then it updates the address in the database using the </w:t>
      </w:r>
      <w:r w:rsidR="00C31847">
        <w:t>repository</w:t>
      </w:r>
      <w:r w:rsidR="009D5CA2">
        <w:t>,</w:t>
      </w:r>
      <w:r w:rsidR="00DC0AAB">
        <w:t xml:space="preserve"> and returns to the customer information view (</w:t>
      </w:r>
      <w:r w:rsidR="00DC0AAB" w:rsidRPr="005A2007">
        <w:rPr>
          <w:b/>
        </w:rPr>
        <w:t>Info</w:t>
      </w:r>
      <w:r w:rsidR="00DC0AAB">
        <w:t xml:space="preserve"> view)</w:t>
      </w:r>
      <w:r w:rsidR="00DC0AAB" w:rsidRPr="00BE57F2">
        <w:t xml:space="preserve"> </w:t>
      </w:r>
      <w:r w:rsidR="00DC0AAB">
        <w:t xml:space="preserve">using the </w:t>
      </w:r>
      <w:r w:rsidR="00DC0AAB" w:rsidRPr="00850A42">
        <w:rPr>
          <w:b/>
        </w:rPr>
        <w:t>RedirectToAction</w:t>
      </w:r>
      <w:r w:rsidR="00DC0AAB">
        <w:t xml:space="preserve"> method.</w:t>
      </w:r>
    </w:p>
    <w:p w:rsidR="00013A8C" w:rsidRDefault="00013A8C" w:rsidP="00DC0AAB">
      <w:pPr>
        <w:pStyle w:val="ppBodyTextIndent"/>
      </w:pPr>
    </w:p>
    <w:p w:rsidR="00DC0AAB" w:rsidRDefault="00DC0AAB" w:rsidP="00DC0AAB">
      <w:pPr>
        <w:pStyle w:val="ppBodyTextIndent"/>
      </w:pPr>
      <w:r>
        <w:t xml:space="preserve">(Code Snippet </w:t>
      </w:r>
      <w:r w:rsidR="00F42096">
        <w:t>–</w:t>
      </w:r>
      <w:r w:rsidRPr="00D87A98">
        <w:t xml:space="preserve"> </w:t>
      </w:r>
      <w:r w:rsidR="00F42096" w:rsidRPr="00F42096">
        <w:rPr>
          <w:i/>
        </w:rPr>
        <w:t>Intro to</w:t>
      </w:r>
      <w:r w:rsidR="00F42096">
        <w:t xml:space="preserve"> </w:t>
      </w:r>
      <w:r w:rsidR="00F42096">
        <w:rPr>
          <w:i/>
        </w:rPr>
        <w:t>Asp.Net MVC Lab – Address</w:t>
      </w:r>
      <w:r w:rsidRPr="00214EE2">
        <w:rPr>
          <w:i/>
        </w:rPr>
        <w:t>Controller Update Action</w:t>
      </w:r>
      <w:r>
        <w:t>)</w:t>
      </w:r>
    </w:p>
    <w:p w:rsidR="00DC0AAB" w:rsidRDefault="00DC0AAB" w:rsidP="00DC0AAB">
      <w:pPr>
        <w:pStyle w:val="ppCodeLanguageIndent"/>
      </w:pPr>
      <w:r>
        <w:t>C#</w:t>
      </w:r>
    </w:p>
    <w:p w:rsidR="00DC0AAB" w:rsidRPr="00E31754" w:rsidRDefault="00DC0AAB" w:rsidP="00DC0AAB">
      <w:pPr>
        <w:pStyle w:val="ppCodeIndent"/>
      </w:pPr>
      <w:r w:rsidRPr="00E31754">
        <w:t>[AcceptVerbs(HttpVerbs.Post)]</w:t>
      </w:r>
    </w:p>
    <w:p w:rsidR="00943DE4" w:rsidRPr="00943DE4" w:rsidRDefault="00943DE4" w:rsidP="00943DE4">
      <w:pPr>
        <w:pStyle w:val="ppCodeIndent"/>
        <w:rPr>
          <w:b/>
        </w:rPr>
      </w:pPr>
      <w:r w:rsidRPr="00943DE4">
        <w:rPr>
          <w:b/>
        </w:rPr>
        <w:t>public ActionResult Edit(int addressId, int customerId, FormCollection collection)</w:t>
      </w:r>
    </w:p>
    <w:p w:rsidR="00943DE4" w:rsidRPr="00943DE4" w:rsidRDefault="00943DE4" w:rsidP="00943DE4">
      <w:pPr>
        <w:pStyle w:val="ppCodeIndent"/>
        <w:rPr>
          <w:b/>
        </w:rPr>
      </w:pPr>
      <w:r w:rsidRPr="00943DE4">
        <w:rPr>
          <w:b/>
        </w:rPr>
        <w:t>{</w:t>
      </w:r>
    </w:p>
    <w:p w:rsidR="00943DE4" w:rsidRPr="00943DE4" w:rsidRDefault="00943DE4" w:rsidP="00943DE4">
      <w:pPr>
        <w:pStyle w:val="ppCodeIndent"/>
        <w:rPr>
          <w:b/>
        </w:rPr>
      </w:pPr>
      <w:r w:rsidRPr="00943DE4">
        <w:rPr>
          <w:b/>
        </w:rPr>
        <w:t xml:space="preserve">    try</w:t>
      </w:r>
    </w:p>
    <w:p w:rsidR="00943DE4" w:rsidRPr="00943DE4" w:rsidRDefault="00943DE4" w:rsidP="00943DE4">
      <w:pPr>
        <w:pStyle w:val="ppCodeIndent"/>
        <w:rPr>
          <w:b/>
        </w:rPr>
      </w:pPr>
      <w:r w:rsidRPr="00943DE4">
        <w:rPr>
          <w:b/>
        </w:rPr>
        <w:t xml:space="preserve">    {</w:t>
      </w:r>
    </w:p>
    <w:p w:rsidR="00943DE4" w:rsidRPr="00943DE4" w:rsidRDefault="00943DE4" w:rsidP="00943DE4">
      <w:pPr>
        <w:pStyle w:val="ppCodeIndent"/>
        <w:rPr>
          <w:b/>
        </w:rPr>
      </w:pPr>
      <w:r w:rsidRPr="00943DE4">
        <w:rPr>
          <w:b/>
        </w:rPr>
        <w:t xml:space="preserve">        AddressViewData addressViewData = new AddressViewData();</w:t>
      </w:r>
    </w:p>
    <w:p w:rsidR="00943DE4" w:rsidRPr="00943DE4" w:rsidRDefault="00943DE4" w:rsidP="00943DE4">
      <w:pPr>
        <w:pStyle w:val="ppCodeIndent"/>
        <w:rPr>
          <w:b/>
        </w:rPr>
      </w:pPr>
      <w:r w:rsidRPr="00943DE4">
        <w:rPr>
          <w:b/>
        </w:rPr>
        <w:t xml:space="preserve">        addressViewData.Address = this.repository.GetAddressById(addressId);</w:t>
      </w:r>
    </w:p>
    <w:p w:rsidR="00943DE4" w:rsidRPr="00943DE4" w:rsidRDefault="00943DE4" w:rsidP="00943DE4">
      <w:pPr>
        <w:pStyle w:val="ppCodeIndent"/>
        <w:rPr>
          <w:b/>
        </w:rPr>
      </w:pPr>
      <w:r w:rsidRPr="00943DE4">
        <w:rPr>
          <w:b/>
        </w:rPr>
        <w:t xml:space="preserve">        UpdateModel(addressViewData);</w:t>
      </w:r>
    </w:p>
    <w:p w:rsidR="00943DE4" w:rsidRPr="00943DE4" w:rsidRDefault="00943DE4" w:rsidP="00943DE4">
      <w:pPr>
        <w:pStyle w:val="ppCodeIndent"/>
        <w:rPr>
          <w:b/>
        </w:rPr>
      </w:pPr>
      <w:r w:rsidRPr="00943DE4">
        <w:rPr>
          <w:b/>
        </w:rPr>
        <w:t xml:space="preserve">        this.repository.UpdateAddress();</w:t>
      </w:r>
    </w:p>
    <w:p w:rsidR="00943DE4" w:rsidRPr="00943DE4" w:rsidRDefault="00943DE4" w:rsidP="00943DE4">
      <w:pPr>
        <w:pStyle w:val="ppCodeIndent"/>
        <w:rPr>
          <w:b/>
        </w:rPr>
      </w:pPr>
      <w:r w:rsidRPr="00943DE4">
        <w:rPr>
          <w:b/>
        </w:rPr>
        <w:t xml:space="preserve">        return RedirectToAction("Info", "Customer", new { id = customerId });</w:t>
      </w:r>
    </w:p>
    <w:p w:rsidR="00943DE4" w:rsidRPr="00943DE4" w:rsidRDefault="00943DE4" w:rsidP="00943DE4">
      <w:pPr>
        <w:pStyle w:val="ppCodeIndent"/>
        <w:rPr>
          <w:b/>
        </w:rPr>
      </w:pPr>
      <w:r w:rsidRPr="00943DE4">
        <w:rPr>
          <w:b/>
        </w:rPr>
        <w:t xml:space="preserve">    }</w:t>
      </w:r>
    </w:p>
    <w:p w:rsidR="00943DE4" w:rsidRPr="00943DE4" w:rsidRDefault="00943DE4" w:rsidP="00943DE4">
      <w:pPr>
        <w:pStyle w:val="ppCodeIndent"/>
        <w:rPr>
          <w:b/>
        </w:rPr>
      </w:pPr>
      <w:r w:rsidRPr="00943DE4">
        <w:rPr>
          <w:b/>
        </w:rPr>
        <w:t xml:space="preserve">    catch</w:t>
      </w:r>
    </w:p>
    <w:p w:rsidR="00943DE4" w:rsidRPr="00943DE4" w:rsidRDefault="00943DE4" w:rsidP="00943DE4">
      <w:pPr>
        <w:pStyle w:val="ppCodeIndent"/>
        <w:rPr>
          <w:b/>
        </w:rPr>
      </w:pPr>
      <w:r w:rsidRPr="00943DE4">
        <w:rPr>
          <w:b/>
        </w:rPr>
        <w:t xml:space="preserve">    {</w:t>
      </w:r>
    </w:p>
    <w:p w:rsidR="00943DE4" w:rsidRPr="00943DE4" w:rsidRDefault="00943DE4" w:rsidP="00943DE4">
      <w:pPr>
        <w:pStyle w:val="ppCodeIndent"/>
        <w:rPr>
          <w:b/>
        </w:rPr>
      </w:pPr>
      <w:r w:rsidRPr="00943DE4">
        <w:rPr>
          <w:b/>
        </w:rPr>
        <w:t xml:space="preserve">        return View();</w:t>
      </w:r>
    </w:p>
    <w:p w:rsidR="00943DE4" w:rsidRPr="00943DE4" w:rsidRDefault="00943DE4" w:rsidP="00943DE4">
      <w:pPr>
        <w:pStyle w:val="ppCodeIndent"/>
        <w:rPr>
          <w:b/>
        </w:rPr>
      </w:pPr>
      <w:r w:rsidRPr="00943DE4">
        <w:rPr>
          <w:b/>
        </w:rPr>
        <w:t xml:space="preserve">    }</w:t>
      </w:r>
    </w:p>
    <w:p w:rsidR="00DC0AAB" w:rsidRPr="006C3F57" w:rsidRDefault="00943DE4" w:rsidP="00943DE4">
      <w:pPr>
        <w:pStyle w:val="ppCodeIndent"/>
        <w:rPr>
          <w:b/>
        </w:rPr>
      </w:pPr>
      <w:r w:rsidRPr="00943DE4">
        <w:rPr>
          <w:b/>
        </w:rPr>
        <w:t>}</w:t>
      </w:r>
    </w:p>
    <w:p w:rsidR="00DC0AAB" w:rsidRPr="006C3F57" w:rsidRDefault="00DC0AAB" w:rsidP="00DC0AAB">
      <w:pPr>
        <w:pStyle w:val="ppBodyTextIndent"/>
        <w:rPr>
          <w:rFonts w:eastAsiaTheme="minorHAnsi"/>
          <w:noProof/>
          <w:lang w:bidi="ar-SA"/>
        </w:rPr>
      </w:pPr>
    </w:p>
    <w:p w:rsidR="00FE0FD8" w:rsidRPr="00FE0FD8" w:rsidRDefault="00DC0AAB" w:rsidP="00DC0AAB">
      <w:pPr>
        <w:pStyle w:val="ppNumberList"/>
        <w:rPr>
          <w:rFonts w:eastAsiaTheme="minorHAnsi"/>
          <w:noProof/>
          <w:lang w:bidi="ar-SA"/>
        </w:rPr>
      </w:pPr>
      <w:r w:rsidRPr="00BE57F2">
        <w:t>Implement the action method</w:t>
      </w:r>
      <w:r>
        <w:t xml:space="preserve"> to handle the deletion of a customer address request from the </w:t>
      </w:r>
      <w:r w:rsidRPr="005A2007">
        <w:t>customer information view</w:t>
      </w:r>
      <w:r>
        <w:t xml:space="preserve"> (</w:t>
      </w:r>
      <w:r w:rsidRPr="005A2007">
        <w:rPr>
          <w:b/>
        </w:rPr>
        <w:t>Info</w:t>
      </w:r>
      <w:r>
        <w:t xml:space="preserve"> view).</w:t>
      </w:r>
      <w:r w:rsidRPr="00BE57F2">
        <w:t xml:space="preserve"> To do this, </w:t>
      </w:r>
      <w:r>
        <w:t xml:space="preserve">add the following code to the </w:t>
      </w:r>
      <w:r w:rsidR="00F42096">
        <w:rPr>
          <w:b/>
        </w:rPr>
        <w:t>Address</w:t>
      </w:r>
      <w:r w:rsidRPr="00EF2C74">
        <w:rPr>
          <w:b/>
        </w:rPr>
        <w:t>Controller</w:t>
      </w:r>
      <w:r>
        <w:t xml:space="preserve"> class</w:t>
      </w:r>
      <w:r w:rsidR="00FE0FD8">
        <w:t>:</w:t>
      </w:r>
    </w:p>
    <w:p w:rsidR="00DC0AAB" w:rsidRPr="00763404" w:rsidRDefault="00FE0FD8" w:rsidP="00FE0FD8">
      <w:pPr>
        <w:pStyle w:val="ppNoteIndent"/>
        <w:rPr>
          <w:rFonts w:eastAsiaTheme="minorHAnsi"/>
          <w:noProof/>
          <w:lang w:bidi="ar-SA"/>
        </w:rPr>
      </w:pPr>
      <w:r w:rsidRPr="00FE0FD8">
        <w:rPr>
          <w:b/>
        </w:rPr>
        <w:t>Note:</w:t>
      </w:r>
      <w:r>
        <w:t xml:space="preserve"> </w:t>
      </w:r>
      <w:r w:rsidR="00DC0AAB">
        <w:t xml:space="preserve">This method acts similar as the previous ones, retrieving the </w:t>
      </w:r>
      <w:r w:rsidR="00DC0AAB" w:rsidRPr="005A2007">
        <w:rPr>
          <w:b/>
        </w:rPr>
        <w:t>Address</w:t>
      </w:r>
      <w:r w:rsidR="00DC0AAB">
        <w:t xml:space="preserve"> entity and deleting it through the </w:t>
      </w:r>
      <w:r w:rsidR="00C31847">
        <w:t>repository</w:t>
      </w:r>
      <w:r w:rsidR="00DC0AAB">
        <w:t>, to then return to the customer information view.</w:t>
      </w:r>
    </w:p>
    <w:p w:rsidR="00FE0FD8" w:rsidRDefault="00FE0FD8" w:rsidP="00DC0AAB">
      <w:pPr>
        <w:pStyle w:val="ppBodyTextIndent"/>
      </w:pPr>
    </w:p>
    <w:p w:rsidR="00DC0AAB" w:rsidRDefault="00DC0AAB" w:rsidP="00DC0AAB">
      <w:pPr>
        <w:pStyle w:val="ppBodyTextIndent"/>
      </w:pPr>
      <w:r>
        <w:t xml:space="preserve">(Code Snippet </w:t>
      </w:r>
      <w:r w:rsidR="00F42096">
        <w:t>–</w:t>
      </w:r>
      <w:r w:rsidRPr="00214EE2">
        <w:t xml:space="preserve"> </w:t>
      </w:r>
      <w:r w:rsidR="00F42096" w:rsidRPr="00F42096">
        <w:rPr>
          <w:i/>
        </w:rPr>
        <w:t>Intro to</w:t>
      </w:r>
      <w:r w:rsidR="00F42096">
        <w:t xml:space="preserve"> </w:t>
      </w:r>
      <w:r w:rsidRPr="00F42096">
        <w:rPr>
          <w:i/>
        </w:rPr>
        <w:t>Asp.Net MVC Lab</w:t>
      </w:r>
      <w:r w:rsidRPr="00214EE2">
        <w:t xml:space="preserve"> – </w:t>
      </w:r>
      <w:r w:rsidR="00F42096">
        <w:rPr>
          <w:i/>
        </w:rPr>
        <w:t>Address</w:t>
      </w:r>
      <w:r w:rsidRPr="00214EE2">
        <w:rPr>
          <w:i/>
        </w:rPr>
        <w:t>Controller Delete Action</w:t>
      </w:r>
      <w:r>
        <w:t>)</w:t>
      </w:r>
    </w:p>
    <w:p w:rsidR="00DC0AAB" w:rsidRDefault="00DC0AAB" w:rsidP="00DC0AAB">
      <w:pPr>
        <w:pStyle w:val="ppCodeLanguageIndent"/>
      </w:pPr>
      <w:r>
        <w:t>C#</w:t>
      </w:r>
    </w:p>
    <w:p w:rsidR="00DC0AAB" w:rsidRPr="006C3F57" w:rsidRDefault="00DC0AAB" w:rsidP="00DC0AAB">
      <w:pPr>
        <w:pStyle w:val="ppCodeIndent"/>
        <w:rPr>
          <w:b/>
        </w:rPr>
      </w:pPr>
      <w:r w:rsidRPr="006C3F57">
        <w:rPr>
          <w:b/>
        </w:rPr>
        <w:t>public ActionResult Delete(int addressId, int customerId)</w:t>
      </w:r>
    </w:p>
    <w:p w:rsidR="00DC0AAB" w:rsidRPr="006C3F57" w:rsidRDefault="00DC0AAB" w:rsidP="00DC0AAB">
      <w:pPr>
        <w:pStyle w:val="ppCodeIndent"/>
        <w:rPr>
          <w:b/>
        </w:rPr>
      </w:pPr>
      <w:r w:rsidRPr="006C3F57">
        <w:rPr>
          <w:b/>
        </w:rPr>
        <w:t>{</w:t>
      </w:r>
    </w:p>
    <w:p w:rsidR="00DC0AAB" w:rsidRPr="006C3F57" w:rsidRDefault="00DC0AAB" w:rsidP="00DC0AAB">
      <w:pPr>
        <w:pStyle w:val="ppCodeIndent"/>
        <w:rPr>
          <w:b/>
        </w:rPr>
      </w:pPr>
      <w:r w:rsidRPr="006C3F57">
        <w:rPr>
          <w:b/>
        </w:rPr>
        <w:t xml:space="preserve">    Address address = this.</w:t>
      </w:r>
      <w:r w:rsidR="00C31847">
        <w:rPr>
          <w:b/>
        </w:rPr>
        <w:t>repository</w:t>
      </w:r>
      <w:r w:rsidRPr="006C3F57">
        <w:rPr>
          <w:b/>
        </w:rPr>
        <w:t>.GetAddressById(addressId);</w:t>
      </w:r>
    </w:p>
    <w:p w:rsidR="00DC0AAB" w:rsidRPr="006C3F57" w:rsidRDefault="00DC0AAB" w:rsidP="00DC0AAB">
      <w:pPr>
        <w:pStyle w:val="ppCodeIndent"/>
        <w:rPr>
          <w:b/>
        </w:rPr>
      </w:pPr>
      <w:r w:rsidRPr="006C3F57">
        <w:rPr>
          <w:b/>
        </w:rPr>
        <w:t xml:space="preserve">    this.</w:t>
      </w:r>
      <w:r w:rsidR="00C31847">
        <w:rPr>
          <w:b/>
        </w:rPr>
        <w:t>repository</w:t>
      </w:r>
      <w:r w:rsidRPr="006C3F57">
        <w:rPr>
          <w:b/>
        </w:rPr>
        <w:t>.DeleteAddress(address, customerId);</w:t>
      </w:r>
    </w:p>
    <w:p w:rsidR="00DC0AAB" w:rsidRPr="006C3F57" w:rsidRDefault="00DC0AAB" w:rsidP="00DC0AAB">
      <w:pPr>
        <w:pStyle w:val="ppCodeIndent"/>
        <w:rPr>
          <w:b/>
        </w:rPr>
      </w:pPr>
      <w:r w:rsidRPr="006C3F57">
        <w:rPr>
          <w:b/>
        </w:rPr>
        <w:t xml:space="preserve">    return Red</w:t>
      </w:r>
      <w:r w:rsidR="001F7683">
        <w:rPr>
          <w:b/>
        </w:rPr>
        <w:t>irectToAction("Info", "Customer</w:t>
      </w:r>
      <w:r w:rsidRPr="006C3F57">
        <w:rPr>
          <w:b/>
        </w:rPr>
        <w:t>", new { id = customerId });</w:t>
      </w:r>
    </w:p>
    <w:p w:rsidR="00DC0AAB" w:rsidRPr="006C3F57" w:rsidRDefault="00DC0AAB" w:rsidP="00DC0AAB">
      <w:pPr>
        <w:pStyle w:val="ppCodeIndent"/>
        <w:rPr>
          <w:b/>
        </w:rPr>
      </w:pPr>
      <w:r w:rsidRPr="006C3F57">
        <w:rPr>
          <w:b/>
        </w:rPr>
        <w:t>}</w:t>
      </w:r>
    </w:p>
    <w:p w:rsidR="00DC0AAB" w:rsidRDefault="00DC0AAB" w:rsidP="00DC0AAB">
      <w:pPr>
        <w:pStyle w:val="ppListEnd"/>
      </w:pPr>
    </w:p>
    <w:p w:rsidR="00DC0AAB" w:rsidRPr="00F25893" w:rsidRDefault="00DC0AAB" w:rsidP="00DC0AAB">
      <w:pPr>
        <w:pStyle w:val="ppProcedureStart"/>
      </w:pPr>
      <w:bookmarkStart w:id="32" w:name="_Toc223351752"/>
      <w:bookmarkStart w:id="33" w:name="_Toc224707079"/>
      <w:r w:rsidRPr="00F25893">
        <w:lastRenderedPageBreak/>
        <w:t xml:space="preserve">Task </w:t>
      </w:r>
      <w:r>
        <w:t>6</w:t>
      </w:r>
      <w:r w:rsidRPr="00F25893">
        <w:t xml:space="preserve"> –</w:t>
      </w:r>
      <w:r w:rsidR="00B2270F">
        <w:t xml:space="preserve"> Creating</w:t>
      </w:r>
      <w:r w:rsidR="00132BAA">
        <w:t xml:space="preserve"> Customer</w:t>
      </w:r>
      <w:r w:rsidR="00B2270F">
        <w:t xml:space="preserve"> </w:t>
      </w:r>
      <w:r>
        <w:t>Controller Index</w:t>
      </w:r>
      <w:r w:rsidRPr="00F25893">
        <w:t xml:space="preserve"> </w:t>
      </w:r>
      <w:r>
        <w:t>View</w:t>
      </w:r>
      <w:bookmarkEnd w:id="32"/>
      <w:bookmarkEnd w:id="33"/>
    </w:p>
    <w:p w:rsidR="00DC0AAB" w:rsidRDefault="00DC0AAB" w:rsidP="00DC0AAB">
      <w:pPr>
        <w:pStyle w:val="ppBodyText"/>
      </w:pPr>
      <w:r>
        <w:t>In this task you will create one of the views handled by the customer controller. The index view displays a paged list of customers.</w:t>
      </w:r>
    </w:p>
    <w:p w:rsidR="00DC0AAB" w:rsidRDefault="00DC0AAB" w:rsidP="00DC0AAB">
      <w:pPr>
        <w:pStyle w:val="ppNumberList"/>
      </w:pPr>
      <w:r>
        <w:t xml:space="preserve">Open the </w:t>
      </w:r>
      <w:r w:rsidR="00132BAA">
        <w:rPr>
          <w:b/>
        </w:rPr>
        <w:t>Customer</w:t>
      </w:r>
      <w:r w:rsidRPr="00C22B16">
        <w:rPr>
          <w:b/>
        </w:rPr>
        <w:t>Controller</w:t>
      </w:r>
      <w:r>
        <w:t xml:space="preserve"> class</w:t>
      </w:r>
      <w:r w:rsidR="00132BAA">
        <w:t>, right-</w:t>
      </w:r>
      <w:r>
        <w:t xml:space="preserve">click inside the </w:t>
      </w:r>
      <w:r w:rsidRPr="00C22B16">
        <w:rPr>
          <w:b/>
        </w:rPr>
        <w:t>Index</w:t>
      </w:r>
      <w:r>
        <w:t xml:space="preserve"> method code</w:t>
      </w:r>
      <w:r w:rsidR="008D0B72">
        <w:t xml:space="preserve">, and select </w:t>
      </w:r>
      <w:r w:rsidR="008D0B72" w:rsidRPr="00C22B16">
        <w:rPr>
          <w:b/>
        </w:rPr>
        <w:t>Add View</w:t>
      </w:r>
      <w:r w:rsidR="008D0B72">
        <w:t xml:space="preserve"> action from the context menu</w:t>
      </w:r>
      <w:r>
        <w:t>.</w:t>
      </w:r>
    </w:p>
    <w:p w:rsidR="00291EB4" w:rsidRDefault="006C583A" w:rsidP="00291EB4">
      <w:pPr>
        <w:pStyle w:val="ppFigureIndent"/>
        <w:keepNext/>
      </w:pPr>
      <w:r>
        <w:rPr>
          <w:noProof/>
          <w:lang w:bidi="ar-SA"/>
        </w:rPr>
        <w:drawing>
          <wp:inline distT="0" distB="0" distL="0" distR="0">
            <wp:extent cx="5467350" cy="155257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467350" cy="1552575"/>
                    </a:xfrm>
                    <a:prstGeom prst="rect">
                      <a:avLst/>
                    </a:prstGeom>
                    <a:noFill/>
                    <a:ln w="9525">
                      <a:noFill/>
                      <a:miter lim="800000"/>
                      <a:headEnd/>
                      <a:tailEnd/>
                    </a:ln>
                  </pic:spPr>
                </pic:pic>
              </a:graphicData>
            </a:graphic>
          </wp:inline>
        </w:drawing>
      </w:r>
    </w:p>
    <w:p w:rsidR="00132BAA" w:rsidRDefault="00291EB4" w:rsidP="00291EB4">
      <w:pPr>
        <w:pStyle w:val="ppFigureNumberIndent"/>
      </w:pPr>
      <w:r>
        <w:t xml:space="preserve">Figure </w:t>
      </w:r>
      <w:fldSimple w:instr=" SEQ Figure \* ARABIC ">
        <w:r w:rsidR="00760697">
          <w:rPr>
            <w:noProof/>
          </w:rPr>
          <w:t>18</w:t>
        </w:r>
      </w:fldSimple>
    </w:p>
    <w:p w:rsidR="00291EB4" w:rsidRPr="00291EB4" w:rsidRDefault="006E1B50" w:rsidP="00291EB4">
      <w:pPr>
        <w:pStyle w:val="ppFigureCaptionIndent"/>
      </w:pPr>
      <w:r>
        <w:t>Add View option for Index view</w:t>
      </w:r>
    </w:p>
    <w:p w:rsidR="00291EB4" w:rsidRPr="00291EB4" w:rsidRDefault="00291EB4" w:rsidP="008D0B72">
      <w:pPr>
        <w:pStyle w:val="ppBodyText"/>
      </w:pPr>
    </w:p>
    <w:p w:rsidR="00DC0AAB" w:rsidRDefault="00DC0AAB" w:rsidP="00DC0AAB">
      <w:pPr>
        <w:pStyle w:val="ppNumberList"/>
      </w:pPr>
      <w:r>
        <w:t xml:space="preserve">In the </w:t>
      </w:r>
      <w:r w:rsidRPr="0012323A">
        <w:rPr>
          <w:b/>
        </w:rPr>
        <w:t xml:space="preserve">Add </w:t>
      </w:r>
      <w:r>
        <w:rPr>
          <w:b/>
        </w:rPr>
        <w:t>View</w:t>
      </w:r>
      <w:r w:rsidRPr="0012323A">
        <w:rPr>
          <w:b/>
        </w:rPr>
        <w:t xml:space="preserve"> </w:t>
      </w:r>
      <w:r>
        <w:t>dialog box specify the following values</w:t>
      </w:r>
      <w:r w:rsidR="00565EA2">
        <w:t xml:space="preserve">, and click </w:t>
      </w:r>
      <w:r w:rsidR="00565EA2" w:rsidRPr="00565EA2">
        <w:rPr>
          <w:b/>
        </w:rPr>
        <w:t>Add</w:t>
      </w:r>
      <w:r w:rsidR="00565EA2">
        <w:t xml:space="preserve"> to create the view</w:t>
      </w:r>
      <w:r>
        <w:t>:</w:t>
      </w:r>
    </w:p>
    <w:p w:rsidR="00DC0AAB" w:rsidRDefault="00DC0AAB" w:rsidP="003F693F">
      <w:pPr>
        <w:pStyle w:val="ppBulletListIndent"/>
      </w:pPr>
      <w:r w:rsidRPr="003F693F">
        <w:rPr>
          <w:b/>
        </w:rPr>
        <w:t>View Name</w:t>
      </w:r>
      <w:r w:rsidR="003F693F">
        <w:t>:</w:t>
      </w:r>
      <w:r>
        <w:t xml:space="preserve"> </w:t>
      </w:r>
      <w:r w:rsidRPr="003F693F">
        <w:t>Index</w:t>
      </w:r>
    </w:p>
    <w:p w:rsidR="00DC0AAB" w:rsidRDefault="003F693F" w:rsidP="003F693F">
      <w:pPr>
        <w:pStyle w:val="ppBulletListIndent"/>
      </w:pPr>
      <w:r>
        <w:t xml:space="preserve">Check the </w:t>
      </w:r>
      <w:r w:rsidR="00DC0AAB" w:rsidRPr="003F693F">
        <w:rPr>
          <w:b/>
        </w:rPr>
        <w:t>Create a strongly-typed view</w:t>
      </w:r>
      <w:r>
        <w:t xml:space="preserve"> option</w:t>
      </w:r>
    </w:p>
    <w:p w:rsidR="00DC0AAB" w:rsidRDefault="00C03D75" w:rsidP="00C03D75">
      <w:pPr>
        <w:pStyle w:val="ppBulletListIndent2"/>
        <w:ind w:left="2520" w:hanging="360"/>
      </w:pPr>
      <w:r w:rsidRPr="00C03D75">
        <w:rPr>
          <w:b/>
        </w:rPr>
        <w:t>View data class</w:t>
      </w:r>
      <w:r>
        <w:t xml:space="preserve">: </w:t>
      </w:r>
      <w:r w:rsidR="00DC0AAB">
        <w:t>MvcSampleApp.ViewDat</w:t>
      </w:r>
      <w:r>
        <w:t>a.CustomerViewData</w:t>
      </w:r>
    </w:p>
    <w:p w:rsidR="00DC0AAB" w:rsidRDefault="00C03D75" w:rsidP="00C03D75">
      <w:pPr>
        <w:pStyle w:val="ppBulletListIndent2"/>
        <w:ind w:left="2520" w:hanging="360"/>
      </w:pPr>
      <w:r w:rsidRPr="00C03D75">
        <w:rPr>
          <w:b/>
        </w:rPr>
        <w:t>View content</w:t>
      </w:r>
      <w:r>
        <w:t>: Empty</w:t>
      </w:r>
    </w:p>
    <w:p w:rsidR="00C03D75" w:rsidRDefault="00C03D75" w:rsidP="003F693F">
      <w:pPr>
        <w:pStyle w:val="ppBulletListIndent"/>
      </w:pPr>
      <w:r>
        <w:t xml:space="preserve">Check the </w:t>
      </w:r>
      <w:r w:rsidRPr="00C03D75">
        <w:rPr>
          <w:b/>
        </w:rPr>
        <w:t>Select master page</w:t>
      </w:r>
      <w:r>
        <w:t xml:space="preserve"> option</w:t>
      </w:r>
    </w:p>
    <w:p w:rsidR="00DC0AAB" w:rsidRDefault="00C03D75" w:rsidP="00C03D75">
      <w:pPr>
        <w:pStyle w:val="ppBulletListIndent2"/>
        <w:ind w:left="2520" w:hanging="360"/>
      </w:pPr>
      <w:r>
        <w:t>Leave</w:t>
      </w:r>
      <w:r w:rsidR="00DC0AAB">
        <w:t xml:space="preserve"> </w:t>
      </w:r>
      <w:r w:rsidR="00583ED5">
        <w:t>the default master page value:</w:t>
      </w:r>
      <w:r w:rsidR="00DC0AAB">
        <w:t xml:space="preserve"> </w:t>
      </w:r>
      <w:r w:rsidR="00DC0AAB" w:rsidRPr="00C03D75">
        <w:rPr>
          <w:b/>
        </w:rPr>
        <w:t>~/Views/Shared/Site.Master</w:t>
      </w:r>
    </w:p>
    <w:p w:rsidR="00DC0AAB" w:rsidRDefault="00DC0AAB" w:rsidP="00C03D75">
      <w:pPr>
        <w:pStyle w:val="ppBulletListIndent2"/>
        <w:ind w:left="2520" w:hanging="360"/>
      </w:pPr>
      <w:r w:rsidRPr="00C03D75">
        <w:rPr>
          <w:b/>
        </w:rPr>
        <w:t>ContentPlaceHolder ID</w:t>
      </w:r>
      <w:r w:rsidR="00C03D75">
        <w:t>:</w:t>
      </w:r>
      <w:r>
        <w:t xml:space="preserve"> </w:t>
      </w:r>
      <w:r w:rsidRPr="00C03D75">
        <w:t>MainContent</w:t>
      </w:r>
    </w:p>
    <w:p w:rsidR="00DC0AAB" w:rsidRDefault="00DC0AAB" w:rsidP="00DC0AAB">
      <w:pPr>
        <w:pStyle w:val="ppFigureIndent"/>
      </w:pPr>
      <w:r w:rsidRPr="005947A2">
        <w:lastRenderedPageBreak/>
        <w:t xml:space="preserve"> </w:t>
      </w:r>
      <w:r w:rsidRPr="005947A2">
        <w:rPr>
          <w:noProof/>
          <w:lang w:bidi="ar-SA"/>
        </w:rPr>
        <w:drawing>
          <wp:inline distT="0" distB="0" distL="0" distR="0">
            <wp:extent cx="3848100" cy="408622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3848100" cy="4086225"/>
                    </a:xfrm>
                    <a:prstGeom prst="rect">
                      <a:avLst/>
                    </a:prstGeom>
                    <a:noFill/>
                    <a:ln w="9525">
                      <a:noFill/>
                      <a:miter lim="800000"/>
                      <a:headEnd/>
                      <a:tailEnd/>
                    </a:ln>
                  </pic:spPr>
                </pic:pic>
              </a:graphicData>
            </a:graphic>
          </wp:inline>
        </w:drawing>
      </w:r>
      <w:r w:rsidRPr="005947A2" w:rsidDel="005947A2">
        <w:t xml:space="preserve"> </w:t>
      </w:r>
    </w:p>
    <w:p w:rsidR="00DC0AAB" w:rsidRPr="0092305F" w:rsidRDefault="00DC0AAB" w:rsidP="00DC0AAB">
      <w:pPr>
        <w:pStyle w:val="ppFigureNumberIndent"/>
      </w:pPr>
      <w:r w:rsidRPr="0092305F">
        <w:t xml:space="preserve">Figure </w:t>
      </w:r>
      <w:fldSimple w:instr=" SEQ Figure \* ARABIC ">
        <w:r w:rsidR="00760697">
          <w:rPr>
            <w:noProof/>
          </w:rPr>
          <w:t>19</w:t>
        </w:r>
      </w:fldSimple>
    </w:p>
    <w:p w:rsidR="00DC0AAB" w:rsidRDefault="00DC0AAB" w:rsidP="00DC0AAB">
      <w:pPr>
        <w:pStyle w:val="ppFigureCaptionIndent"/>
      </w:pPr>
      <w:r>
        <w:t>Adding Index view</w:t>
      </w:r>
    </w:p>
    <w:p w:rsidR="00DC0AAB" w:rsidRDefault="00DC0AAB" w:rsidP="00565EA2">
      <w:pPr>
        <w:pStyle w:val="ppBodyText"/>
      </w:pPr>
    </w:p>
    <w:p w:rsidR="002162BB" w:rsidRDefault="00DC0AAB" w:rsidP="00DC0AAB">
      <w:pPr>
        <w:pStyle w:val="ppNumberList"/>
      </w:pPr>
      <w:r>
        <w:t xml:space="preserve">Implement the list of customers in the </w:t>
      </w:r>
      <w:r w:rsidR="00565EA2">
        <w:t xml:space="preserve">new </w:t>
      </w:r>
      <w:r>
        <w:t xml:space="preserve">view. To do this, in </w:t>
      </w:r>
      <w:r w:rsidRPr="00664527">
        <w:rPr>
          <w:b/>
        </w:rPr>
        <w:t>Solution Explorer</w:t>
      </w:r>
      <w:r>
        <w:t xml:space="preserve"> double-click </w:t>
      </w:r>
      <w:r w:rsidRPr="00EB2578">
        <w:rPr>
          <w:b/>
        </w:rPr>
        <w:t>Index.aspx</w:t>
      </w:r>
      <w:r>
        <w:t xml:space="preserve"> </w:t>
      </w:r>
      <w:r w:rsidR="00E8125B">
        <w:t>(</w:t>
      </w:r>
      <w:r w:rsidR="00E8125B" w:rsidRPr="00C92C9A">
        <w:t>under</w:t>
      </w:r>
      <w:r w:rsidR="00E8125B" w:rsidRPr="00E8125B">
        <w:rPr>
          <w:b/>
        </w:rPr>
        <w:t xml:space="preserve"> Views\Customer</w:t>
      </w:r>
      <w:r w:rsidR="00E8125B">
        <w:t xml:space="preserve"> folder) </w:t>
      </w:r>
      <w:r>
        <w:t xml:space="preserve">file and </w:t>
      </w:r>
      <w:r w:rsidR="00354F0E">
        <w:t>re</w:t>
      </w:r>
      <w:r>
        <w:t xml:space="preserve">place the </w:t>
      </w:r>
      <w:r w:rsidR="00E8125B">
        <w:t xml:space="preserve">second </w:t>
      </w:r>
      <w:r>
        <w:rPr>
          <w:i/>
        </w:rPr>
        <w:t>&lt;asp:C</w:t>
      </w:r>
      <w:r w:rsidRPr="005B3D87">
        <w:rPr>
          <w:i/>
        </w:rPr>
        <w:t>ontent&gt;</w:t>
      </w:r>
      <w:r w:rsidR="002162BB">
        <w:t xml:space="preserve"> tag</w:t>
      </w:r>
      <w:r w:rsidR="00C92C9A">
        <w:t xml:space="preserve"> </w:t>
      </w:r>
      <w:r w:rsidR="00354F0E">
        <w:t xml:space="preserve">with the following </w:t>
      </w:r>
      <w:r w:rsidR="00C92C9A">
        <w:t>code</w:t>
      </w:r>
      <w:r w:rsidR="002162BB">
        <w:t>:</w:t>
      </w:r>
    </w:p>
    <w:p w:rsidR="00DC0AAB" w:rsidRDefault="002162BB" w:rsidP="002162BB">
      <w:pPr>
        <w:pStyle w:val="ppNoteIndent"/>
      </w:pPr>
      <w:r w:rsidRPr="002162BB">
        <w:rPr>
          <w:b/>
        </w:rPr>
        <w:t>Note:</w:t>
      </w:r>
      <w:r>
        <w:t xml:space="preserve"> </w:t>
      </w:r>
      <w:r w:rsidR="00DC0AAB">
        <w:t>This code loops over the view data collection of customers, printing a link to the customer information view (</w:t>
      </w:r>
      <w:r w:rsidR="00DC0AAB" w:rsidRPr="00AC6313">
        <w:rPr>
          <w:i/>
        </w:rPr>
        <w:t>Info</w:t>
      </w:r>
      <w:r w:rsidR="00DC0AAB">
        <w:t>) with the customer’s name.</w:t>
      </w:r>
    </w:p>
    <w:p w:rsidR="002162BB" w:rsidRDefault="002162BB" w:rsidP="002162BB">
      <w:pPr>
        <w:pStyle w:val="ppBodyTextIndent"/>
        <w:rPr>
          <w:rFonts w:eastAsiaTheme="minorHAnsi"/>
          <w:noProof/>
          <w:lang w:bidi="ar-SA"/>
        </w:rPr>
      </w:pPr>
    </w:p>
    <w:p w:rsidR="00DC0AAB" w:rsidRDefault="00DC0AAB" w:rsidP="00DC0AAB">
      <w:pPr>
        <w:pStyle w:val="ppCodeLanguageIndent"/>
        <w:rPr>
          <w:rFonts w:eastAsiaTheme="minorHAnsi"/>
          <w:noProof/>
          <w:lang w:bidi="ar-SA"/>
        </w:rPr>
      </w:pPr>
      <w:r>
        <w:rPr>
          <w:rFonts w:eastAsiaTheme="minorHAnsi"/>
          <w:noProof/>
          <w:lang w:bidi="ar-SA"/>
        </w:rPr>
        <w:t>ASP.NET</w:t>
      </w:r>
    </w:p>
    <w:p w:rsidR="00DC0AAB" w:rsidRPr="006F2468" w:rsidRDefault="00E8125B" w:rsidP="00DC0AAB">
      <w:pPr>
        <w:pStyle w:val="ppCodeIndent"/>
        <w:rPr>
          <w:rFonts w:eastAsiaTheme="minorHAnsi"/>
          <w:b/>
          <w:szCs w:val="20"/>
        </w:rPr>
      </w:pPr>
      <w:r>
        <w:rPr>
          <w:rFonts w:eastAsiaTheme="minorHAnsi"/>
        </w:rPr>
        <w:t>&lt;asp:Content ID="Content2</w:t>
      </w:r>
      <w:r w:rsidR="00DC0AAB" w:rsidRPr="006F2468">
        <w:rPr>
          <w:rFonts w:eastAsiaTheme="minorHAnsi"/>
        </w:rPr>
        <w:t>" ContentPlace</w:t>
      </w:r>
      <w:r w:rsidR="00DC0AAB">
        <w:rPr>
          <w:rFonts w:eastAsiaTheme="minorHAnsi"/>
        </w:rPr>
        <w:t>HolderID="MainContent</w:t>
      </w:r>
      <w:r w:rsidR="00DC0AAB" w:rsidRPr="006F2468">
        <w:rPr>
          <w:rFonts w:eastAsiaTheme="minorHAnsi"/>
        </w:rPr>
        <w:t>" runat="server"&gt;</w:t>
      </w:r>
    </w:p>
    <w:p w:rsidR="00DC0AAB" w:rsidRPr="00045646" w:rsidRDefault="00DC0AAB" w:rsidP="00DC0AAB">
      <w:pPr>
        <w:pStyle w:val="ppCodeIndent"/>
        <w:rPr>
          <w:rFonts w:eastAsiaTheme="minorHAnsi"/>
          <w:b/>
          <w:szCs w:val="20"/>
        </w:rPr>
      </w:pPr>
      <w:r w:rsidRPr="00045646">
        <w:rPr>
          <w:rFonts w:eastAsiaTheme="minorHAnsi"/>
          <w:b/>
          <w:szCs w:val="20"/>
        </w:rPr>
        <w:t>&lt;h2&gt;Customers&lt;/h2&gt;</w:t>
      </w:r>
    </w:p>
    <w:p w:rsidR="00DC0AAB" w:rsidRDefault="00DC0AAB" w:rsidP="00DC0AAB">
      <w:pPr>
        <w:pStyle w:val="ppCodeIndent"/>
        <w:rPr>
          <w:rFonts w:eastAsiaTheme="minorHAnsi"/>
          <w:b/>
          <w:szCs w:val="20"/>
        </w:rPr>
      </w:pPr>
      <w:r w:rsidRPr="00045646">
        <w:rPr>
          <w:rFonts w:eastAsiaTheme="minorHAnsi"/>
          <w:b/>
          <w:szCs w:val="20"/>
        </w:rPr>
        <w:t>&lt;ul&gt;</w:t>
      </w:r>
    </w:p>
    <w:p w:rsidR="00DC0AAB" w:rsidRPr="00E714D1" w:rsidRDefault="00DC0AAB" w:rsidP="00DC0AAB">
      <w:pPr>
        <w:pStyle w:val="ppCodeIndent"/>
        <w:rPr>
          <w:rFonts w:eastAsiaTheme="minorHAnsi"/>
          <w:b/>
          <w:szCs w:val="20"/>
        </w:rPr>
      </w:pPr>
      <w:r w:rsidRPr="00E714D1">
        <w:rPr>
          <w:rFonts w:eastAsiaTheme="minorHAnsi"/>
          <w:b/>
          <w:szCs w:val="20"/>
        </w:rPr>
        <w:t xml:space="preserve">    &lt;% foreach (var customer in ViewData</w:t>
      </w:r>
      <w:r>
        <w:rPr>
          <w:rFonts w:eastAsiaTheme="minorHAnsi"/>
          <w:b/>
          <w:szCs w:val="20"/>
        </w:rPr>
        <w:t>.Model</w:t>
      </w:r>
      <w:r w:rsidRPr="00E714D1">
        <w:rPr>
          <w:rFonts w:eastAsiaTheme="minorHAnsi"/>
          <w:b/>
          <w:szCs w:val="20"/>
        </w:rPr>
        <w:t>.Customers) { %&gt;</w:t>
      </w:r>
    </w:p>
    <w:p w:rsidR="00DC0AAB" w:rsidRPr="00E714D1" w:rsidRDefault="00DC0AAB" w:rsidP="00DC0AAB">
      <w:pPr>
        <w:pStyle w:val="ppCodeIndent"/>
        <w:rPr>
          <w:rFonts w:eastAsiaTheme="minorHAnsi"/>
          <w:b/>
          <w:szCs w:val="20"/>
        </w:rPr>
      </w:pPr>
      <w:r w:rsidRPr="00E714D1">
        <w:rPr>
          <w:rFonts w:eastAsiaTheme="minorHAnsi"/>
          <w:b/>
          <w:szCs w:val="20"/>
        </w:rPr>
        <w:t xml:space="preserve">    &lt;li&gt;</w:t>
      </w:r>
    </w:p>
    <w:p w:rsidR="00DC0AAB" w:rsidRDefault="00DC0AAB" w:rsidP="00DC0AAB">
      <w:pPr>
        <w:pStyle w:val="ppCodeIndent"/>
        <w:rPr>
          <w:rFonts w:eastAsiaTheme="minorHAnsi"/>
          <w:b/>
          <w:szCs w:val="20"/>
        </w:rPr>
      </w:pPr>
      <w:r w:rsidRPr="00E714D1">
        <w:rPr>
          <w:rFonts w:eastAsiaTheme="minorHAnsi"/>
          <w:b/>
          <w:szCs w:val="20"/>
        </w:rPr>
        <w:t xml:space="preserve">        &lt;%= Html.ActionLink(customer.CompanyName + " - " + customer.FirstName </w:t>
      </w:r>
    </w:p>
    <w:p w:rsidR="00DC0AAB" w:rsidRPr="00E714D1" w:rsidRDefault="00DC0AAB" w:rsidP="00DC0AAB">
      <w:pPr>
        <w:pStyle w:val="ppCodeIndent"/>
        <w:rPr>
          <w:rFonts w:eastAsiaTheme="minorHAnsi"/>
          <w:b/>
          <w:szCs w:val="20"/>
        </w:rPr>
      </w:pPr>
      <w:r>
        <w:rPr>
          <w:rFonts w:eastAsiaTheme="minorHAnsi"/>
          <w:b/>
          <w:szCs w:val="20"/>
        </w:rPr>
        <w:t xml:space="preserve">       </w:t>
      </w:r>
      <w:r w:rsidRPr="00E714D1">
        <w:rPr>
          <w:rFonts w:eastAsiaTheme="minorHAnsi"/>
          <w:b/>
          <w:szCs w:val="20"/>
        </w:rPr>
        <w:t xml:space="preserve">+ " " + customer.LastName, "Info", new { </w:t>
      </w:r>
      <w:r>
        <w:rPr>
          <w:rFonts w:eastAsiaTheme="minorHAnsi"/>
          <w:b/>
          <w:szCs w:val="20"/>
        </w:rPr>
        <w:t>id</w:t>
      </w:r>
      <w:r w:rsidRPr="00E714D1">
        <w:rPr>
          <w:rFonts w:eastAsiaTheme="minorHAnsi"/>
          <w:b/>
          <w:szCs w:val="20"/>
        </w:rPr>
        <w:t xml:space="preserve"> = customer.CustomerID }) %&gt;</w:t>
      </w:r>
    </w:p>
    <w:p w:rsidR="00DC0AAB" w:rsidRPr="00E714D1" w:rsidRDefault="00DC0AAB" w:rsidP="00DC0AAB">
      <w:pPr>
        <w:pStyle w:val="ppCodeIndent"/>
        <w:rPr>
          <w:rFonts w:eastAsiaTheme="minorHAnsi"/>
          <w:b/>
          <w:szCs w:val="20"/>
        </w:rPr>
      </w:pPr>
      <w:r w:rsidRPr="00E714D1">
        <w:rPr>
          <w:rFonts w:eastAsiaTheme="minorHAnsi"/>
          <w:b/>
          <w:szCs w:val="20"/>
        </w:rPr>
        <w:t xml:space="preserve">    &lt;/li&gt;</w:t>
      </w:r>
    </w:p>
    <w:p w:rsidR="00DC0AAB" w:rsidRPr="00E714D1" w:rsidRDefault="00DC0AAB" w:rsidP="00DC0AAB">
      <w:pPr>
        <w:pStyle w:val="ppCodeIndent"/>
        <w:rPr>
          <w:rFonts w:eastAsiaTheme="minorHAnsi"/>
          <w:b/>
          <w:szCs w:val="20"/>
        </w:rPr>
      </w:pPr>
      <w:r w:rsidRPr="00E714D1">
        <w:rPr>
          <w:rFonts w:eastAsiaTheme="minorHAnsi"/>
          <w:b/>
          <w:szCs w:val="20"/>
        </w:rPr>
        <w:t xml:space="preserve">    &lt;% } %&gt;</w:t>
      </w:r>
    </w:p>
    <w:p w:rsidR="00DC0AAB" w:rsidRPr="00E714D1" w:rsidRDefault="00DC0AAB" w:rsidP="00DC0AAB">
      <w:pPr>
        <w:pStyle w:val="ppCodeIndent"/>
        <w:rPr>
          <w:rFonts w:eastAsiaTheme="minorHAnsi"/>
          <w:b/>
          <w:szCs w:val="20"/>
        </w:rPr>
      </w:pPr>
      <w:r w:rsidRPr="00E714D1">
        <w:rPr>
          <w:rFonts w:eastAsiaTheme="minorHAnsi"/>
          <w:b/>
          <w:szCs w:val="20"/>
          <w:lang w:bidi="ar-SA"/>
        </w:rPr>
        <w:t>&lt;/ul&gt;</w:t>
      </w:r>
    </w:p>
    <w:p w:rsidR="00DC0AAB" w:rsidRPr="00045646" w:rsidRDefault="00DC0AAB" w:rsidP="00DC0AAB">
      <w:pPr>
        <w:pStyle w:val="ppCodeIndent"/>
        <w:rPr>
          <w:rFonts w:eastAsiaTheme="minorHAnsi"/>
        </w:rPr>
      </w:pPr>
      <w:r w:rsidRPr="00045646">
        <w:rPr>
          <w:rFonts w:eastAsiaTheme="minorHAnsi"/>
          <w:szCs w:val="20"/>
        </w:rPr>
        <w:lastRenderedPageBreak/>
        <w:t>&lt;/asp:Content&gt;</w:t>
      </w:r>
    </w:p>
    <w:p w:rsidR="00E13812" w:rsidRPr="00E13812" w:rsidRDefault="00E13812" w:rsidP="00E13812">
      <w:pPr>
        <w:pStyle w:val="ppBodyTextIndent"/>
      </w:pPr>
    </w:p>
    <w:p w:rsidR="00DC0AAB" w:rsidRPr="00C4487E" w:rsidRDefault="00DC0AAB" w:rsidP="00DC0AAB">
      <w:pPr>
        <w:pStyle w:val="ppNoteIndent"/>
      </w:pPr>
      <w:r w:rsidRPr="0061399A">
        <w:rPr>
          <w:b/>
        </w:rPr>
        <w:t xml:space="preserve">Note: </w:t>
      </w:r>
      <w:r w:rsidRPr="00C4487E">
        <w:t xml:space="preserve">The links are constructed using the </w:t>
      </w:r>
      <w:r w:rsidRPr="003D7584">
        <w:rPr>
          <w:b/>
        </w:rPr>
        <w:t>Html.</w:t>
      </w:r>
      <w:r w:rsidRPr="00824756">
        <w:rPr>
          <w:b/>
        </w:rPr>
        <w:t>ActionLink</w:t>
      </w:r>
      <w:r w:rsidRPr="00C4487E">
        <w:t xml:space="preserve"> helper method.</w:t>
      </w:r>
      <w:r>
        <w:t xml:space="preserve"> This</w:t>
      </w:r>
      <w:r w:rsidRPr="00C4487E">
        <w:t xml:space="preserve"> method </w:t>
      </w:r>
      <w:r>
        <w:t>helps to</w:t>
      </w:r>
      <w:r w:rsidRPr="00C4487E">
        <w:t xml:space="preserve"> dynamically generate HTML hyperlinks that link back to action methods on Controllers</w:t>
      </w:r>
      <w:r>
        <w:t xml:space="preserve"> </w:t>
      </w:r>
      <w:r w:rsidRPr="00C4487E">
        <w:t>us</w:t>
      </w:r>
      <w:r>
        <w:t>ing</w:t>
      </w:r>
      <w:r w:rsidRPr="00C4487E">
        <w:t xml:space="preserve"> the URL mapping rules of your </w:t>
      </w:r>
      <w:r>
        <w:t>application</w:t>
      </w:r>
      <w:r w:rsidRPr="00C4487E">
        <w:t>. The first argument represents the inner content of the hyperlink to render (</w:t>
      </w:r>
      <w:r>
        <w:t>the name of the customer in this case);</w:t>
      </w:r>
      <w:r w:rsidRPr="00C4487E">
        <w:t xml:space="preserve"> </w:t>
      </w:r>
      <w:r>
        <w:t>t</w:t>
      </w:r>
      <w:r w:rsidRPr="00C4487E">
        <w:t>he second argument is</w:t>
      </w:r>
      <w:r>
        <w:t xml:space="preserve"> the name of the action we’re linking to, and the third argument is</w:t>
      </w:r>
      <w:r w:rsidRPr="00C4487E">
        <w:t xml:space="preserve"> an anonymous object </w:t>
      </w:r>
      <w:r>
        <w:t>that specifies the parameters to construct the URL.</w:t>
      </w:r>
    </w:p>
    <w:p w:rsidR="00DC0AAB" w:rsidRDefault="00DC0AAB" w:rsidP="00DC0AAB">
      <w:pPr>
        <w:pStyle w:val="ppBodyTextIndent"/>
      </w:pPr>
    </w:p>
    <w:p w:rsidR="00DC0AAB" w:rsidRDefault="00DC0AAB" w:rsidP="00DC0AAB">
      <w:pPr>
        <w:pStyle w:val="ppNumberList"/>
      </w:pPr>
      <w:r>
        <w:t xml:space="preserve">Implement the next and previous page links. To do this paste the following code below the </w:t>
      </w:r>
      <w:r w:rsidRPr="0037335F">
        <w:rPr>
          <w:i/>
        </w:rPr>
        <w:t>&lt;ul&gt;</w:t>
      </w:r>
      <w:r>
        <w:t xml:space="preserve"> element inserted </w:t>
      </w:r>
      <w:r w:rsidR="00E13812">
        <w:t>in the previous step</w:t>
      </w:r>
      <w:r>
        <w:t xml:space="preserve">. The links are generated using the </w:t>
      </w:r>
      <w:r>
        <w:rPr>
          <w:i/>
        </w:rPr>
        <w:t>Html.ActionLink</w:t>
      </w:r>
      <w:r>
        <w:t xml:space="preserve"> helper method and the </w:t>
      </w:r>
      <w:r w:rsidRPr="00FD7496">
        <w:rPr>
          <w:b/>
        </w:rPr>
        <w:t>PreviousPage</w:t>
      </w:r>
      <w:r>
        <w:t xml:space="preserve"> and </w:t>
      </w:r>
      <w:r w:rsidRPr="00FD7496">
        <w:rPr>
          <w:b/>
        </w:rPr>
        <w:t>NextPage</w:t>
      </w:r>
      <w:r>
        <w:t xml:space="preserve"> properties of the </w:t>
      </w:r>
      <w:r w:rsidRPr="00FD7496">
        <w:rPr>
          <w:b/>
        </w:rPr>
        <w:t>CustomerViewData</w:t>
      </w:r>
      <w:r>
        <w:t>.</w:t>
      </w:r>
    </w:p>
    <w:p w:rsidR="00DC0AAB" w:rsidRDefault="00DC0AAB" w:rsidP="00DC0AAB">
      <w:pPr>
        <w:pStyle w:val="ppCodeLanguageIndent"/>
      </w:pPr>
      <w:r>
        <w:t>ASP.NET</w:t>
      </w:r>
    </w:p>
    <w:p w:rsidR="00DC0AAB" w:rsidRDefault="00DC0AAB" w:rsidP="00DC0AAB">
      <w:pPr>
        <w:pStyle w:val="ppCodeIndent"/>
      </w:pPr>
      <w:r>
        <w:t xml:space="preserve">    &lt;/ul&gt;    </w:t>
      </w:r>
    </w:p>
    <w:p w:rsidR="00DC0AAB" w:rsidRPr="00C24540" w:rsidRDefault="00DC0AAB" w:rsidP="00DC0AAB">
      <w:pPr>
        <w:pStyle w:val="ppCodeIndent"/>
        <w:rPr>
          <w:b/>
        </w:rPr>
      </w:pPr>
      <w:r w:rsidRPr="00C24540">
        <w:rPr>
          <w:b/>
        </w:rPr>
        <w:t xml:space="preserve">    &lt;%=Html.ActionLink("&lt;&lt; Previous Page", "Index", new { page = ViewData.Model.PreviousPage }) %&gt;&amp;nbsp;&amp;nbsp;&amp;nbsp;&amp;nbsp   </w:t>
      </w:r>
    </w:p>
    <w:p w:rsidR="00DC0AAB" w:rsidRPr="00C24540" w:rsidRDefault="00DC0AAB" w:rsidP="00DC0AAB">
      <w:pPr>
        <w:pStyle w:val="ppCodeIndent"/>
        <w:rPr>
          <w:b/>
        </w:rPr>
      </w:pPr>
      <w:r w:rsidRPr="00C24540">
        <w:rPr>
          <w:b/>
        </w:rPr>
        <w:t xml:space="preserve">    &lt;%=Html.ActionLink("Next Page &gt;&gt;", "Index", new { page = ViewData.Model.NextPage }) %&gt;   </w:t>
      </w:r>
    </w:p>
    <w:p w:rsidR="00DC0AAB" w:rsidRPr="00C24540" w:rsidRDefault="00DC0AAB" w:rsidP="00DC0AAB">
      <w:pPr>
        <w:pStyle w:val="ppCodeIndent"/>
      </w:pPr>
      <w:r>
        <w:t>&lt;/asp:Content&gt;</w:t>
      </w:r>
    </w:p>
    <w:p w:rsidR="002B44CF" w:rsidRPr="002B44CF" w:rsidRDefault="002B44CF" w:rsidP="002B44CF">
      <w:pPr>
        <w:pStyle w:val="ppBodyTextIndent"/>
      </w:pPr>
    </w:p>
    <w:p w:rsidR="00DC0AAB" w:rsidRPr="0037335F" w:rsidRDefault="00DC0AAB" w:rsidP="00DC0AAB">
      <w:pPr>
        <w:pStyle w:val="ppNoteIndent"/>
      </w:pPr>
      <w:r w:rsidRPr="00C4487E">
        <w:rPr>
          <w:b/>
        </w:rPr>
        <w:t>Note:</w:t>
      </w:r>
      <w:r>
        <w:t xml:space="preserve"> </w:t>
      </w:r>
      <w:r w:rsidRPr="00C4487E">
        <w:t xml:space="preserve">In addition to using </w:t>
      </w:r>
      <w:r w:rsidRPr="0096301C">
        <w:rPr>
          <w:b/>
        </w:rPr>
        <w:t>Html.ActionLink</w:t>
      </w:r>
      <w:r w:rsidRPr="00C4487E">
        <w:t>, ASP</w:t>
      </w:r>
      <w:r>
        <w:t xml:space="preserve">.NET MVC </w:t>
      </w:r>
      <w:r w:rsidR="002B44CF">
        <w:t xml:space="preserve">has </w:t>
      </w:r>
      <w:r>
        <w:t xml:space="preserve">also the </w:t>
      </w:r>
      <w:r w:rsidRPr="00B8425B">
        <w:rPr>
          <w:b/>
        </w:rPr>
        <w:t>Url.Action</w:t>
      </w:r>
      <w:r>
        <w:t xml:space="preserve"> h</w:t>
      </w:r>
      <w:r w:rsidRPr="00C4487E">
        <w:t>elper m</w:t>
      </w:r>
      <w:r>
        <w:t>ethod that</w:t>
      </w:r>
      <w:r w:rsidRPr="00C4487E">
        <w:t xml:space="preserve"> generates raw string URLs</w:t>
      </w:r>
      <w:r>
        <w:t>.</w:t>
      </w:r>
    </w:p>
    <w:p w:rsidR="00DC0AAB" w:rsidRPr="00772A9F" w:rsidRDefault="00DC0AAB" w:rsidP="00DC0AAB">
      <w:pPr>
        <w:pStyle w:val="ppListEnd"/>
      </w:pPr>
    </w:p>
    <w:p w:rsidR="00DC0AAB" w:rsidRPr="00F25893" w:rsidRDefault="00DC0AAB" w:rsidP="00DC0AAB">
      <w:pPr>
        <w:pStyle w:val="ppProcedureStart"/>
      </w:pPr>
      <w:bookmarkStart w:id="34" w:name="_Toc223351753"/>
      <w:bookmarkStart w:id="35" w:name="_Toc224707080"/>
      <w:r w:rsidRPr="00F25893">
        <w:t xml:space="preserve">Task </w:t>
      </w:r>
      <w:r>
        <w:t>7</w:t>
      </w:r>
      <w:r w:rsidRPr="00F25893">
        <w:t xml:space="preserve"> – </w:t>
      </w:r>
      <w:r w:rsidR="00B2270F">
        <w:t>Creating</w:t>
      </w:r>
      <w:r>
        <w:t xml:space="preserve"> </w:t>
      </w:r>
      <w:r w:rsidR="00603E41">
        <w:t>Customer</w:t>
      </w:r>
      <w:r w:rsidR="00B2270F">
        <w:t xml:space="preserve"> </w:t>
      </w:r>
      <w:r>
        <w:t>Controller Info</w:t>
      </w:r>
      <w:r w:rsidRPr="00F25893">
        <w:t xml:space="preserve"> </w:t>
      </w:r>
      <w:r>
        <w:t>View</w:t>
      </w:r>
      <w:bookmarkEnd w:id="34"/>
      <w:bookmarkEnd w:id="35"/>
    </w:p>
    <w:p w:rsidR="00DC0AAB" w:rsidRDefault="00DC0AAB" w:rsidP="00DC0AAB">
      <w:pPr>
        <w:pStyle w:val="ppBodyText"/>
      </w:pPr>
      <w:r>
        <w:t xml:space="preserve">In this task you will create other views handled by the customer controller. The </w:t>
      </w:r>
      <w:r w:rsidRPr="005828C8">
        <w:rPr>
          <w:b/>
        </w:rPr>
        <w:t>Info</w:t>
      </w:r>
      <w:r>
        <w:t xml:space="preserve"> view displays customer’s information, including a list of his/her addresses.</w:t>
      </w:r>
    </w:p>
    <w:p w:rsidR="006E1B50" w:rsidRDefault="006E1B50" w:rsidP="00DC0AAB">
      <w:pPr>
        <w:pStyle w:val="ppNumberList"/>
      </w:pPr>
      <w:r>
        <w:t xml:space="preserve">Open the </w:t>
      </w:r>
      <w:r>
        <w:rPr>
          <w:b/>
        </w:rPr>
        <w:t>Customer</w:t>
      </w:r>
      <w:r w:rsidRPr="00C22B16">
        <w:rPr>
          <w:b/>
        </w:rPr>
        <w:t>Controller</w:t>
      </w:r>
      <w:r>
        <w:t xml:space="preserve"> class, right-click inside the </w:t>
      </w:r>
      <w:r>
        <w:rPr>
          <w:b/>
        </w:rPr>
        <w:t>Info</w:t>
      </w:r>
      <w:r>
        <w:t xml:space="preserve"> method code, and select </w:t>
      </w:r>
      <w:r w:rsidRPr="00C22B16">
        <w:rPr>
          <w:b/>
        </w:rPr>
        <w:t>Add View</w:t>
      </w:r>
      <w:r>
        <w:t xml:space="preserve"> action from the context menu.</w:t>
      </w:r>
    </w:p>
    <w:p w:rsidR="006E1B50" w:rsidRDefault="00D42EB0" w:rsidP="006E1B50">
      <w:pPr>
        <w:pStyle w:val="ppFigureIndent"/>
        <w:keepNext/>
      </w:pPr>
      <w:r>
        <w:rPr>
          <w:noProof/>
          <w:lang w:bidi="ar-SA"/>
        </w:rPr>
        <w:drawing>
          <wp:inline distT="0" distB="0" distL="0" distR="0">
            <wp:extent cx="4314825" cy="895350"/>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14825" cy="895350"/>
                    </a:xfrm>
                    <a:prstGeom prst="rect">
                      <a:avLst/>
                    </a:prstGeom>
                    <a:noFill/>
                    <a:ln w="9525">
                      <a:noFill/>
                      <a:miter lim="800000"/>
                      <a:headEnd/>
                      <a:tailEnd/>
                    </a:ln>
                  </pic:spPr>
                </pic:pic>
              </a:graphicData>
            </a:graphic>
          </wp:inline>
        </w:drawing>
      </w:r>
    </w:p>
    <w:p w:rsidR="00DC0AAB" w:rsidRDefault="006E1B50" w:rsidP="006E1B50">
      <w:pPr>
        <w:pStyle w:val="ppFigureNumberIndent"/>
      </w:pPr>
      <w:r>
        <w:t xml:space="preserve">Figure </w:t>
      </w:r>
      <w:fldSimple w:instr=" SEQ Figure \* ARABIC ">
        <w:r w:rsidR="00760697">
          <w:rPr>
            <w:noProof/>
          </w:rPr>
          <w:t>20</w:t>
        </w:r>
      </w:fldSimple>
    </w:p>
    <w:p w:rsidR="006E1B50" w:rsidRPr="006E1B50" w:rsidRDefault="006E1B50" w:rsidP="006E1B50">
      <w:pPr>
        <w:pStyle w:val="ppFigureCaptionIndent"/>
      </w:pPr>
      <w:r>
        <w:t>Add View option for Info view</w:t>
      </w:r>
    </w:p>
    <w:p w:rsidR="006E1B50" w:rsidRPr="006E1B50" w:rsidRDefault="006E1B50" w:rsidP="003F074A">
      <w:pPr>
        <w:pStyle w:val="ppBodyText"/>
      </w:pPr>
    </w:p>
    <w:p w:rsidR="00DC0AAB" w:rsidRDefault="00DC0AAB" w:rsidP="00DC0AAB">
      <w:pPr>
        <w:pStyle w:val="ppNumberList"/>
      </w:pPr>
      <w:r>
        <w:t xml:space="preserve">In the </w:t>
      </w:r>
      <w:r w:rsidRPr="0012323A">
        <w:rPr>
          <w:b/>
        </w:rPr>
        <w:t xml:space="preserve">Add </w:t>
      </w:r>
      <w:r>
        <w:rPr>
          <w:b/>
        </w:rPr>
        <w:t>View</w:t>
      </w:r>
      <w:r w:rsidRPr="0012323A">
        <w:rPr>
          <w:b/>
        </w:rPr>
        <w:t xml:space="preserve"> </w:t>
      </w:r>
      <w:r>
        <w:t>dialog box specify the following values:</w:t>
      </w:r>
    </w:p>
    <w:p w:rsidR="001506A5" w:rsidRDefault="001506A5" w:rsidP="001506A5">
      <w:pPr>
        <w:pStyle w:val="ppBulletListIndent"/>
        <w:ind w:left="1757" w:hanging="360"/>
      </w:pPr>
      <w:r w:rsidRPr="00DD7EDB">
        <w:rPr>
          <w:b/>
        </w:rPr>
        <w:lastRenderedPageBreak/>
        <w:t>View Name</w:t>
      </w:r>
      <w:r>
        <w:t xml:space="preserve">: </w:t>
      </w:r>
      <w:r w:rsidR="004C01C1">
        <w:t>Info</w:t>
      </w:r>
    </w:p>
    <w:p w:rsidR="001506A5" w:rsidRDefault="001506A5" w:rsidP="001506A5">
      <w:pPr>
        <w:pStyle w:val="ppBulletListIndent"/>
        <w:ind w:left="1757" w:hanging="360"/>
      </w:pPr>
      <w:r>
        <w:t xml:space="preserve">Check the </w:t>
      </w:r>
      <w:r w:rsidRPr="001506A5">
        <w:t>Create a strongly-typed view</w:t>
      </w:r>
      <w:r>
        <w:t xml:space="preserve"> option</w:t>
      </w:r>
    </w:p>
    <w:p w:rsidR="001506A5" w:rsidRDefault="001506A5" w:rsidP="001506A5">
      <w:pPr>
        <w:pStyle w:val="ppBulletListIndent2"/>
        <w:ind w:left="2520" w:hanging="360"/>
      </w:pPr>
      <w:r w:rsidRPr="001506A5">
        <w:rPr>
          <w:b/>
        </w:rPr>
        <w:t>View data class</w:t>
      </w:r>
      <w:r>
        <w:t>: MvcSampleApp.</w:t>
      </w:r>
      <w:r w:rsidR="004C01C1">
        <w:t>Models.Customer</w:t>
      </w:r>
    </w:p>
    <w:p w:rsidR="001506A5" w:rsidRDefault="001506A5" w:rsidP="001506A5">
      <w:pPr>
        <w:pStyle w:val="ppBulletListIndent2"/>
        <w:ind w:left="2520" w:hanging="360"/>
      </w:pPr>
      <w:r w:rsidRPr="00DD7EDB">
        <w:rPr>
          <w:b/>
        </w:rPr>
        <w:t>View content</w:t>
      </w:r>
      <w:r>
        <w:t>: Empty</w:t>
      </w:r>
    </w:p>
    <w:p w:rsidR="001506A5" w:rsidRDefault="001506A5" w:rsidP="001506A5">
      <w:pPr>
        <w:pStyle w:val="ppBulletListIndent"/>
        <w:ind w:left="1757" w:hanging="360"/>
      </w:pPr>
      <w:r>
        <w:t xml:space="preserve">Check the </w:t>
      </w:r>
      <w:r w:rsidRPr="00DD7EDB">
        <w:rPr>
          <w:b/>
        </w:rPr>
        <w:t>Select master page</w:t>
      </w:r>
      <w:r>
        <w:t xml:space="preserve"> option</w:t>
      </w:r>
    </w:p>
    <w:p w:rsidR="001506A5" w:rsidRDefault="001506A5" w:rsidP="001506A5">
      <w:pPr>
        <w:pStyle w:val="ppBulletListIndent2"/>
        <w:ind w:left="2520" w:hanging="360"/>
      </w:pPr>
      <w:r>
        <w:t xml:space="preserve">Leave </w:t>
      </w:r>
      <w:r w:rsidR="00582526">
        <w:t>the default master page value:</w:t>
      </w:r>
      <w:r>
        <w:t xml:space="preserve"> </w:t>
      </w:r>
      <w:r w:rsidRPr="001506A5">
        <w:rPr>
          <w:b/>
        </w:rPr>
        <w:t>~/Views/Shared/Site.Master</w:t>
      </w:r>
    </w:p>
    <w:p w:rsidR="001506A5" w:rsidRDefault="001506A5" w:rsidP="001506A5">
      <w:pPr>
        <w:pStyle w:val="ppBulletListIndent2"/>
        <w:ind w:left="2520" w:hanging="360"/>
      </w:pPr>
      <w:r w:rsidRPr="00DD7EDB">
        <w:rPr>
          <w:b/>
        </w:rPr>
        <w:t>ContentPlaceHolder ID</w:t>
      </w:r>
      <w:r>
        <w:t xml:space="preserve">: </w:t>
      </w:r>
      <w:r w:rsidRPr="00C03D75">
        <w:t>MainContent</w:t>
      </w:r>
    </w:p>
    <w:p w:rsidR="00DC0AAB" w:rsidRDefault="00DC0AAB" w:rsidP="00775CBF">
      <w:pPr>
        <w:pStyle w:val="ppBodyTextIndent"/>
      </w:pPr>
    </w:p>
    <w:p w:rsidR="00DC0AAB" w:rsidRDefault="00DC0AAB" w:rsidP="00DC0AAB">
      <w:pPr>
        <w:pStyle w:val="ppFigureIndent"/>
      </w:pPr>
      <w:r w:rsidRPr="00596E5C">
        <w:rPr>
          <w:noProof/>
          <w:lang w:bidi="ar-SA"/>
        </w:rPr>
        <w:drawing>
          <wp:inline distT="0" distB="0" distL="0" distR="0">
            <wp:extent cx="3848100" cy="4086225"/>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848100" cy="4086225"/>
                    </a:xfrm>
                    <a:prstGeom prst="rect">
                      <a:avLst/>
                    </a:prstGeom>
                    <a:noFill/>
                    <a:ln w="9525">
                      <a:noFill/>
                      <a:miter lim="800000"/>
                      <a:headEnd/>
                      <a:tailEnd/>
                    </a:ln>
                  </pic:spPr>
                </pic:pic>
              </a:graphicData>
            </a:graphic>
          </wp:inline>
        </w:drawing>
      </w:r>
    </w:p>
    <w:p w:rsidR="00DC0AAB" w:rsidRPr="0092305F" w:rsidRDefault="00DC0AAB" w:rsidP="00DC0AAB">
      <w:pPr>
        <w:pStyle w:val="ppFigureNumberIndent"/>
      </w:pPr>
      <w:r w:rsidRPr="0092305F">
        <w:t xml:space="preserve">Figure </w:t>
      </w:r>
      <w:r w:rsidR="004E7764">
        <w:fldChar w:fldCharType="begin"/>
      </w:r>
      <w:r>
        <w:instrText xml:space="preserve"> SEQ Figure \* ARABIC </w:instrText>
      </w:r>
      <w:r w:rsidR="004E7764">
        <w:fldChar w:fldCharType="separate"/>
      </w:r>
      <w:r w:rsidR="00760697">
        <w:rPr>
          <w:noProof/>
        </w:rPr>
        <w:t>21</w:t>
      </w:r>
      <w:r w:rsidR="004E7764">
        <w:fldChar w:fldCharType="end"/>
      </w:r>
    </w:p>
    <w:p w:rsidR="00DC0AAB" w:rsidRDefault="00DC0AAB" w:rsidP="00DC0AAB">
      <w:pPr>
        <w:pStyle w:val="ppFigureCaptionIndent"/>
      </w:pPr>
      <w:r>
        <w:t>Adding Info view</w:t>
      </w:r>
    </w:p>
    <w:p w:rsidR="00DC0AAB" w:rsidRDefault="00DC0AAB" w:rsidP="00A80D21">
      <w:pPr>
        <w:pStyle w:val="ppBodyText"/>
      </w:pPr>
    </w:p>
    <w:p w:rsidR="00DC0AAB" w:rsidRDefault="00DC0AAB" w:rsidP="00DC0AAB">
      <w:pPr>
        <w:pStyle w:val="ppNumberList"/>
        <w:rPr>
          <w:rFonts w:eastAsia="Times New Roman"/>
        </w:rPr>
      </w:pPr>
      <w:r>
        <w:rPr>
          <w:rFonts w:eastAsia="Times New Roman"/>
        </w:rPr>
        <w:t>Add the code to display the customer general information.</w:t>
      </w:r>
      <w:r w:rsidRPr="00596E5C">
        <w:rPr>
          <w:rFonts w:eastAsia="Times New Roman"/>
        </w:rPr>
        <w:t xml:space="preserve"> </w:t>
      </w:r>
      <w:r>
        <w:rPr>
          <w:rFonts w:eastAsia="Times New Roman"/>
        </w:rPr>
        <w:t>To do this,</w:t>
      </w:r>
      <w:r>
        <w:t xml:space="preserve"> in </w:t>
      </w:r>
      <w:r w:rsidRPr="00D841C2">
        <w:rPr>
          <w:b/>
        </w:rPr>
        <w:t>Solution Explorer</w:t>
      </w:r>
      <w:r>
        <w:t xml:space="preserve"> double-click </w:t>
      </w:r>
      <w:r>
        <w:rPr>
          <w:b/>
        </w:rPr>
        <w:t>Info</w:t>
      </w:r>
      <w:r w:rsidRPr="00EB2578">
        <w:rPr>
          <w:b/>
        </w:rPr>
        <w:t>.aspx</w:t>
      </w:r>
      <w:r w:rsidR="00C92C9A">
        <w:rPr>
          <w:b/>
        </w:rPr>
        <w:t xml:space="preserve"> </w:t>
      </w:r>
      <w:r w:rsidR="00C92C9A" w:rsidRPr="00C92C9A">
        <w:t>(</w:t>
      </w:r>
      <w:r>
        <w:t xml:space="preserve">under </w:t>
      </w:r>
      <w:r w:rsidR="00C92C9A" w:rsidRPr="00C92C9A">
        <w:rPr>
          <w:b/>
        </w:rPr>
        <w:t>Views\</w:t>
      </w:r>
      <w:r w:rsidRPr="00D841C2">
        <w:rPr>
          <w:b/>
        </w:rPr>
        <w:t>Customers</w:t>
      </w:r>
      <w:r>
        <w:t xml:space="preserve"> folder</w:t>
      </w:r>
      <w:r w:rsidR="00C92C9A">
        <w:t>), and p</w:t>
      </w:r>
      <w:r>
        <w:rPr>
          <w:rFonts w:eastAsia="Times New Roman"/>
        </w:rPr>
        <w:t xml:space="preserve">aste the following code below the </w:t>
      </w:r>
      <w:r w:rsidR="00C92C9A">
        <w:rPr>
          <w:rFonts w:eastAsia="Times New Roman"/>
        </w:rPr>
        <w:t>second</w:t>
      </w:r>
      <w:r>
        <w:rPr>
          <w:rFonts w:eastAsia="Times New Roman"/>
        </w:rPr>
        <w:t xml:space="preserve"> </w:t>
      </w:r>
      <w:r>
        <w:rPr>
          <w:rFonts w:eastAsia="Times New Roman"/>
          <w:i/>
        </w:rPr>
        <w:t>&lt;asp:C</w:t>
      </w:r>
      <w:r w:rsidRPr="007747C1">
        <w:rPr>
          <w:rFonts w:eastAsia="Times New Roman"/>
          <w:i/>
        </w:rPr>
        <w:t>ontent&gt;</w:t>
      </w:r>
      <w:r>
        <w:rPr>
          <w:rFonts w:eastAsia="Times New Roman"/>
        </w:rPr>
        <w:t xml:space="preserve"> tag to replace the generated code. The customer company’s name, email address, name and phone are displayed in a table using a MVC helper method to display text boxes.</w:t>
      </w:r>
    </w:p>
    <w:p w:rsidR="00DC0AAB" w:rsidRDefault="00DC0AAB" w:rsidP="00DC0AAB">
      <w:pPr>
        <w:pStyle w:val="ppCodeLanguageIndent"/>
      </w:pPr>
      <w:r>
        <w:lastRenderedPageBreak/>
        <w:t>ASP.NET</w:t>
      </w:r>
    </w:p>
    <w:p w:rsidR="00DC0AAB" w:rsidRDefault="00DC0AAB" w:rsidP="00DC0AAB">
      <w:pPr>
        <w:pStyle w:val="ppCodeIndent"/>
      </w:pPr>
      <w:r>
        <w:t>&lt;asp:Content ID="Content2" ContentPlaceHolderID="MainContent" runat="server"&gt;</w:t>
      </w:r>
    </w:p>
    <w:p w:rsidR="00DC0AAB" w:rsidRPr="00596E5C" w:rsidRDefault="00DC0AAB" w:rsidP="00DC0AAB">
      <w:pPr>
        <w:pStyle w:val="ppCodeIndent"/>
        <w:rPr>
          <w:b/>
        </w:rPr>
      </w:pPr>
      <w:r w:rsidRPr="00596E5C">
        <w:rPr>
          <w:b/>
        </w:rPr>
        <w:t xml:space="preserve">    &lt;h2&gt;</w:t>
      </w:r>
    </w:p>
    <w:p w:rsidR="00DC0AAB" w:rsidRPr="00596E5C" w:rsidRDefault="00DC0AAB" w:rsidP="00DC0AAB">
      <w:pPr>
        <w:pStyle w:val="ppCodeIndent"/>
        <w:rPr>
          <w:b/>
        </w:rPr>
      </w:pPr>
      <w:r w:rsidRPr="00596E5C">
        <w:rPr>
          <w:b/>
        </w:rPr>
        <w:t xml:space="preserve">        Customer Information&lt;/h2&gt;</w:t>
      </w:r>
    </w:p>
    <w:p w:rsidR="00DC0AAB" w:rsidRPr="00596E5C" w:rsidRDefault="00DC0AAB" w:rsidP="00DC0AAB">
      <w:pPr>
        <w:pStyle w:val="ppCodeIndent"/>
        <w:rPr>
          <w:b/>
        </w:rPr>
      </w:pPr>
      <w:r w:rsidRPr="00596E5C">
        <w:rPr>
          <w:b/>
        </w:rPr>
        <w:t xml:space="preserve">    &lt;fieldset&gt;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CompanyName:</w:t>
      </w:r>
    </w:p>
    <w:p w:rsidR="00DC0AAB" w:rsidRPr="00596E5C" w:rsidRDefault="00DC0AAB" w:rsidP="00DC0AAB">
      <w:pPr>
        <w:pStyle w:val="ppCodeIndent"/>
        <w:rPr>
          <w:b/>
        </w:rPr>
      </w:pPr>
      <w:r w:rsidRPr="00596E5C">
        <w:rPr>
          <w:b/>
        </w:rPr>
        <w:t xml:space="preserve">            &lt;%= Html.Encode(Model.CompanyName) %&gt;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EmailAddress:</w:t>
      </w:r>
    </w:p>
    <w:p w:rsidR="00DC0AAB" w:rsidRPr="00596E5C" w:rsidRDefault="00DC0AAB" w:rsidP="00DC0AAB">
      <w:pPr>
        <w:pStyle w:val="ppCodeIndent"/>
        <w:rPr>
          <w:b/>
        </w:rPr>
      </w:pPr>
      <w:r w:rsidRPr="00596E5C">
        <w:rPr>
          <w:b/>
        </w:rPr>
        <w:t xml:space="preserve">            &lt;%= Html.Encode(Model.EmailAddress) %&gt;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Name:</w:t>
      </w:r>
    </w:p>
    <w:p w:rsidR="00DC0AAB" w:rsidRPr="00596E5C" w:rsidRDefault="00DC0AAB" w:rsidP="00DC0AAB">
      <w:pPr>
        <w:pStyle w:val="ppCodeIndent"/>
        <w:rPr>
          <w:b/>
        </w:rPr>
      </w:pPr>
      <w:r w:rsidRPr="00596E5C">
        <w:rPr>
          <w:b/>
        </w:rPr>
        <w:t xml:space="preserve">            &lt;%= Html.Encode(Model.Title + " " + Model.FirstName + " " + Model.MiddleName + Model.LastName) %&gt;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Phone:</w:t>
      </w:r>
    </w:p>
    <w:p w:rsidR="00DC0AAB" w:rsidRPr="00596E5C" w:rsidRDefault="00DC0AAB" w:rsidP="00DC0AAB">
      <w:pPr>
        <w:pStyle w:val="ppCodeIndent"/>
        <w:rPr>
          <w:b/>
        </w:rPr>
      </w:pPr>
      <w:r w:rsidRPr="00596E5C">
        <w:rPr>
          <w:b/>
        </w:rPr>
        <w:t xml:space="preserve">            &lt;%= Html.Encode(Model.Phone) %&gt;</w:t>
      </w:r>
    </w:p>
    <w:p w:rsidR="00DC0AAB" w:rsidRPr="00596E5C" w:rsidRDefault="00DC0AAB" w:rsidP="00DC0AAB">
      <w:pPr>
        <w:pStyle w:val="ppCodeIndent"/>
        <w:rPr>
          <w:b/>
        </w:rPr>
      </w:pPr>
      <w:r w:rsidRPr="00596E5C">
        <w:rPr>
          <w:b/>
        </w:rPr>
        <w:t xml:space="preserve">        &lt;/p&gt;</w:t>
      </w:r>
    </w:p>
    <w:p w:rsidR="00DC0AAB" w:rsidRPr="00596E5C" w:rsidRDefault="00DC0AAB" w:rsidP="00DC0AAB">
      <w:pPr>
        <w:pStyle w:val="ppCodeIndent"/>
        <w:rPr>
          <w:b/>
        </w:rPr>
      </w:pPr>
      <w:r w:rsidRPr="00596E5C">
        <w:rPr>
          <w:b/>
        </w:rPr>
        <w:t xml:space="preserve">    &lt;/fieldset&gt;</w:t>
      </w:r>
    </w:p>
    <w:p w:rsidR="00DC0AAB" w:rsidRDefault="00DC0AAB" w:rsidP="00DC0AAB">
      <w:pPr>
        <w:pStyle w:val="ppCodeIndent"/>
      </w:pPr>
      <w:r>
        <w:t>&lt;/asp:Content&gt;</w:t>
      </w:r>
    </w:p>
    <w:p w:rsidR="00C92C9A" w:rsidRDefault="00C92C9A" w:rsidP="00C92C9A">
      <w:pPr>
        <w:pStyle w:val="ppBodyTextIndent"/>
      </w:pPr>
    </w:p>
    <w:p w:rsidR="00C92C9A" w:rsidRDefault="00DC0AAB" w:rsidP="00DC0AAB">
      <w:pPr>
        <w:pStyle w:val="ppNumberList"/>
      </w:pPr>
      <w:r w:rsidRPr="00BC44AC">
        <w:t xml:space="preserve">Add the code to display a list of the customer’s addresses. To do this, paste the following code below the </w:t>
      </w:r>
      <w:r w:rsidRPr="00664527">
        <w:rPr>
          <w:i/>
        </w:rPr>
        <w:t>&lt;</w:t>
      </w:r>
      <w:r>
        <w:rPr>
          <w:i/>
        </w:rPr>
        <w:t>fieldset</w:t>
      </w:r>
      <w:r w:rsidRPr="00664527">
        <w:rPr>
          <w:i/>
        </w:rPr>
        <w:t>&gt;</w:t>
      </w:r>
      <w:r w:rsidRPr="00BC44AC">
        <w:t xml:space="preserve"> section inserted in the previous step (and </w:t>
      </w:r>
      <w:r w:rsidR="00C92C9A">
        <w:t>inside</w:t>
      </w:r>
      <w:r w:rsidRPr="00BC44AC">
        <w:t xml:space="preserve"> the</w:t>
      </w:r>
      <w:r w:rsidRPr="004622E0">
        <w:t xml:space="preserve"> </w:t>
      </w:r>
      <w:r w:rsidRPr="004622E0">
        <w:rPr>
          <w:i/>
        </w:rPr>
        <w:t>&lt;/asp:Content&gt;</w:t>
      </w:r>
      <w:r w:rsidRPr="004622E0">
        <w:t xml:space="preserve"> </w:t>
      </w:r>
      <w:r w:rsidRPr="00BC44AC">
        <w:t xml:space="preserve">tag). </w:t>
      </w:r>
    </w:p>
    <w:p w:rsidR="00DC0AAB" w:rsidRDefault="00C92C9A" w:rsidP="00C92C9A">
      <w:pPr>
        <w:pStyle w:val="ppNoteIndent"/>
      </w:pPr>
      <w:r w:rsidRPr="00C92C9A">
        <w:rPr>
          <w:b/>
        </w:rPr>
        <w:t>Note:</w:t>
      </w:r>
      <w:r>
        <w:t xml:space="preserve"> </w:t>
      </w:r>
      <w:r w:rsidR="00DC0AAB" w:rsidRPr="00BC44AC">
        <w:t>This code loops over the collection of addresses inside the customer entity object printing the addresses and g</w:t>
      </w:r>
      <w:r w:rsidR="00BE3ACF">
        <w:t xml:space="preserve">enerating links to the </w:t>
      </w:r>
      <w:r w:rsidR="00BE3ACF" w:rsidRPr="00BE3ACF">
        <w:rPr>
          <w:b/>
        </w:rPr>
        <w:t>Address</w:t>
      </w:r>
      <w:r w:rsidR="00DC0AAB" w:rsidRPr="00BC44AC">
        <w:t xml:space="preserve"> controller edit and delete actions. Finally</w:t>
      </w:r>
      <w:r w:rsidR="00DC0AAB">
        <w:t>,</w:t>
      </w:r>
      <w:r w:rsidR="00DC0AAB" w:rsidRPr="00BC44AC">
        <w:t xml:space="preserve"> a link to add a new address to the customer is inserted.</w:t>
      </w:r>
    </w:p>
    <w:p w:rsidR="00C92C9A" w:rsidRDefault="00C92C9A" w:rsidP="00C92C9A">
      <w:pPr>
        <w:pStyle w:val="ppBodyTextIndent"/>
      </w:pPr>
    </w:p>
    <w:p w:rsidR="00DC0AAB" w:rsidRDefault="00DC0AAB" w:rsidP="00DC0AAB">
      <w:pPr>
        <w:pStyle w:val="ppCodeLanguageIndent"/>
      </w:pPr>
      <w:r>
        <w:t>ASP.NET</w:t>
      </w:r>
    </w:p>
    <w:p w:rsidR="00DC0AAB" w:rsidRDefault="00DC0AAB" w:rsidP="00DC0AAB">
      <w:pPr>
        <w:pStyle w:val="ppCodeIndent"/>
      </w:pPr>
      <w:r>
        <w:t xml:space="preserve">    &lt;/fieldset&gt;</w:t>
      </w:r>
    </w:p>
    <w:p w:rsidR="00DC0AAB" w:rsidRPr="00596E5C" w:rsidRDefault="00DC0AAB" w:rsidP="00DC0AAB">
      <w:pPr>
        <w:pStyle w:val="ppCodeIndent"/>
        <w:rPr>
          <w:b/>
        </w:rPr>
      </w:pPr>
      <w:r w:rsidRPr="00596E5C">
        <w:rPr>
          <w:b/>
        </w:rPr>
        <w:t xml:space="preserve">    &lt;h3&gt;</w:t>
      </w:r>
    </w:p>
    <w:p w:rsidR="00DC0AAB" w:rsidRPr="00596E5C" w:rsidRDefault="00DC0AAB" w:rsidP="00DC0AAB">
      <w:pPr>
        <w:pStyle w:val="ppCodeIndent"/>
        <w:rPr>
          <w:b/>
        </w:rPr>
      </w:pPr>
      <w:r w:rsidRPr="00596E5C">
        <w:rPr>
          <w:b/>
        </w:rPr>
        <w:t xml:space="preserve">        Addresses&lt;/h3&gt;</w:t>
      </w:r>
    </w:p>
    <w:p w:rsidR="00DC0AAB" w:rsidRPr="00596E5C" w:rsidRDefault="00DC0AAB" w:rsidP="00DC0AAB">
      <w:pPr>
        <w:pStyle w:val="ppCodeIndent"/>
        <w:rPr>
          <w:b/>
        </w:rPr>
      </w:pPr>
      <w:r w:rsidRPr="00596E5C">
        <w:rPr>
          <w:b/>
        </w:rPr>
        <w:t xml:space="preserve">    &lt;ul&gt;</w:t>
      </w:r>
    </w:p>
    <w:p w:rsidR="00DC0AAB" w:rsidRPr="00596E5C" w:rsidRDefault="00DC0AAB" w:rsidP="00DC0AAB">
      <w:pPr>
        <w:pStyle w:val="ppCodeIndent"/>
        <w:rPr>
          <w:b/>
        </w:rPr>
      </w:pPr>
      <w:r w:rsidRPr="00596E5C">
        <w:rPr>
          <w:b/>
        </w:rPr>
        <w:t xml:space="preserve">        &lt;% foreach (var address in Model.CustomerAddress)</w:t>
      </w:r>
    </w:p>
    <w:p w:rsidR="00DC0AAB" w:rsidRPr="00596E5C" w:rsidRDefault="00DC0AAB" w:rsidP="00DC0AAB">
      <w:pPr>
        <w:pStyle w:val="ppCodeIndent"/>
        <w:rPr>
          <w:b/>
        </w:rPr>
      </w:pPr>
      <w:r w:rsidRPr="00596E5C">
        <w:rPr>
          <w:b/>
        </w:rPr>
        <w:t xml:space="preserve">           { %&gt;</w:t>
      </w:r>
    </w:p>
    <w:p w:rsidR="00DC0AAB" w:rsidRPr="00596E5C" w:rsidRDefault="00DC0AAB" w:rsidP="00DC0AAB">
      <w:pPr>
        <w:pStyle w:val="ppCodeIndent"/>
        <w:rPr>
          <w:b/>
        </w:rPr>
      </w:pPr>
      <w:r w:rsidRPr="00596E5C">
        <w:rPr>
          <w:b/>
        </w:rPr>
        <w:t xml:space="preserve">        &lt;li&gt;</w:t>
      </w:r>
    </w:p>
    <w:p w:rsidR="00DC0AAB" w:rsidRPr="00596E5C" w:rsidRDefault="00DC0AAB" w:rsidP="00DC0AAB">
      <w:pPr>
        <w:pStyle w:val="ppCodeIndent"/>
        <w:rPr>
          <w:b/>
        </w:rPr>
      </w:pPr>
      <w:r w:rsidRPr="00596E5C">
        <w:rPr>
          <w:b/>
        </w:rPr>
        <w:t xml:space="preserve">            &lt;%= address.Address.AddressLine1 + " " + address.Address.AddressLine2 + " - " + address.Address.City %&gt;</w:t>
      </w:r>
    </w:p>
    <w:p w:rsidR="00DC0AAB" w:rsidRPr="00596E5C" w:rsidRDefault="00DC0AAB" w:rsidP="00DC0AAB">
      <w:pPr>
        <w:pStyle w:val="ppCodeIndent"/>
        <w:rPr>
          <w:b/>
        </w:rPr>
      </w:pPr>
      <w:r w:rsidRPr="00596E5C">
        <w:rPr>
          <w:b/>
        </w:rPr>
        <w:t xml:space="preserve">            &lt;%=Html.ActionL</w:t>
      </w:r>
      <w:r w:rsidR="00BE3ACF">
        <w:rPr>
          <w:b/>
        </w:rPr>
        <w:t>ink("(Edit)", "Edit", "Address</w:t>
      </w:r>
      <w:r w:rsidRPr="00596E5C">
        <w:rPr>
          <w:b/>
        </w:rPr>
        <w:t>", new { address.AddressID,</w:t>
      </w:r>
      <w:r>
        <w:rPr>
          <w:b/>
        </w:rPr>
        <w:t xml:space="preserve"> </w:t>
      </w:r>
      <w:r w:rsidRPr="00596E5C">
        <w:rPr>
          <w:b/>
        </w:rPr>
        <w:t>Model.CustomerID }, null)%&gt;</w:t>
      </w:r>
    </w:p>
    <w:p w:rsidR="00DC0AAB" w:rsidRPr="00596E5C" w:rsidRDefault="00DC0AAB" w:rsidP="00DC0AAB">
      <w:pPr>
        <w:pStyle w:val="ppCodeIndent"/>
        <w:rPr>
          <w:b/>
        </w:rPr>
      </w:pPr>
      <w:r w:rsidRPr="00596E5C">
        <w:rPr>
          <w:b/>
        </w:rPr>
        <w:lastRenderedPageBreak/>
        <w:t xml:space="preserve">            &lt;%=Html.ActionLink(</w:t>
      </w:r>
      <w:r w:rsidR="00BE3ACF">
        <w:rPr>
          <w:b/>
        </w:rPr>
        <w:t>"(Delete)", "Delete", "Address</w:t>
      </w:r>
      <w:r w:rsidRPr="00596E5C">
        <w:rPr>
          <w:b/>
        </w:rPr>
        <w:t>", new { address.AddressID,</w:t>
      </w:r>
      <w:r>
        <w:rPr>
          <w:b/>
        </w:rPr>
        <w:t xml:space="preserve"> </w:t>
      </w:r>
      <w:r w:rsidRPr="00596E5C">
        <w:rPr>
          <w:b/>
        </w:rPr>
        <w:t>Model.CustomerID }, null)%&gt;</w:t>
      </w:r>
    </w:p>
    <w:p w:rsidR="00DC0AAB" w:rsidRPr="00596E5C" w:rsidRDefault="00DC0AAB" w:rsidP="00DC0AAB">
      <w:pPr>
        <w:pStyle w:val="ppCodeIndent"/>
        <w:rPr>
          <w:b/>
        </w:rPr>
      </w:pPr>
      <w:r w:rsidRPr="00596E5C">
        <w:rPr>
          <w:b/>
        </w:rPr>
        <w:t xml:space="preserve">        &lt;/li&gt;</w:t>
      </w:r>
    </w:p>
    <w:p w:rsidR="00DC0AAB" w:rsidRPr="00596E5C" w:rsidRDefault="00DC0AAB" w:rsidP="00DC0AAB">
      <w:pPr>
        <w:pStyle w:val="ppCodeIndent"/>
        <w:rPr>
          <w:b/>
        </w:rPr>
      </w:pPr>
      <w:r w:rsidRPr="00596E5C">
        <w:rPr>
          <w:b/>
        </w:rPr>
        <w:t xml:space="preserve">        &lt;% } %&gt;</w:t>
      </w:r>
    </w:p>
    <w:p w:rsidR="00DC0AAB" w:rsidRPr="00596E5C" w:rsidRDefault="00DC0AAB" w:rsidP="00DC0AAB">
      <w:pPr>
        <w:pStyle w:val="ppCodeIndent"/>
        <w:rPr>
          <w:b/>
        </w:rPr>
      </w:pPr>
      <w:r w:rsidRPr="00596E5C">
        <w:rPr>
          <w:b/>
        </w:rPr>
        <w:t xml:space="preserve">    &lt;/ul&gt;</w:t>
      </w:r>
    </w:p>
    <w:p w:rsidR="00DC0AAB" w:rsidRPr="00AD1D6E" w:rsidRDefault="00DC0AAB" w:rsidP="00DC0AAB">
      <w:pPr>
        <w:pStyle w:val="ppCodeIndent"/>
        <w:rPr>
          <w:b/>
        </w:rPr>
      </w:pPr>
      <w:r w:rsidRPr="00596E5C">
        <w:rPr>
          <w:b/>
        </w:rPr>
        <w:t xml:space="preserve">    &lt;%=Html.ActionLink("Add Ne</w:t>
      </w:r>
      <w:r w:rsidR="00BE3ACF">
        <w:rPr>
          <w:b/>
        </w:rPr>
        <w:t>w Address", "Create", "Address</w:t>
      </w:r>
      <w:r w:rsidRPr="00596E5C">
        <w:rPr>
          <w:b/>
        </w:rPr>
        <w:t>", new {</w:t>
      </w:r>
      <w:r>
        <w:rPr>
          <w:b/>
        </w:rPr>
        <w:t xml:space="preserve"> </w:t>
      </w:r>
      <w:r w:rsidRPr="00596E5C">
        <w:rPr>
          <w:b/>
        </w:rPr>
        <w:t>Model.CustomerID }, null)%&gt;</w:t>
      </w:r>
    </w:p>
    <w:p w:rsidR="00DC0AAB" w:rsidRPr="004260C2" w:rsidRDefault="00DC0AAB" w:rsidP="00DC0AAB">
      <w:pPr>
        <w:pStyle w:val="ppCodeIndent"/>
      </w:pPr>
      <w:r>
        <w:t>&lt;/asp:Content&gt;</w:t>
      </w:r>
    </w:p>
    <w:p w:rsidR="00DC0AAB" w:rsidRDefault="00DC0AAB" w:rsidP="00DC0AAB">
      <w:pPr>
        <w:pStyle w:val="ppListEnd"/>
      </w:pPr>
    </w:p>
    <w:p w:rsidR="00DC0AAB" w:rsidRDefault="00DC0AAB" w:rsidP="00DC0AAB">
      <w:pPr>
        <w:pStyle w:val="ppProcedureStart"/>
      </w:pPr>
      <w:bookmarkStart w:id="36" w:name="_Toc223351754"/>
      <w:bookmarkStart w:id="37" w:name="_Toc224707081"/>
      <w:r w:rsidRPr="00F25893">
        <w:t xml:space="preserve">Task </w:t>
      </w:r>
      <w:r>
        <w:t>8</w:t>
      </w:r>
      <w:r w:rsidRPr="00F25893">
        <w:t xml:space="preserve"> – </w:t>
      </w:r>
      <w:r w:rsidR="00B2270F">
        <w:t>Creating</w:t>
      </w:r>
      <w:r w:rsidR="00603E41">
        <w:t xml:space="preserve"> Address</w:t>
      </w:r>
      <w:r>
        <w:t xml:space="preserve"> Controller Edit View</w:t>
      </w:r>
      <w:bookmarkEnd w:id="36"/>
      <w:bookmarkEnd w:id="37"/>
    </w:p>
    <w:p w:rsidR="00DC0AAB" w:rsidRDefault="00DC0AAB" w:rsidP="00DC0AAB">
      <w:pPr>
        <w:pStyle w:val="ppBodyText"/>
      </w:pPr>
      <w:r>
        <w:t xml:space="preserve">In this task you will create the </w:t>
      </w:r>
      <w:r w:rsidRPr="005A2007">
        <w:rPr>
          <w:b/>
        </w:rPr>
        <w:t>Edit</w:t>
      </w:r>
      <w:r>
        <w:t xml:space="preserve"> view which is handled by </w:t>
      </w:r>
      <w:r w:rsidR="00A80D21">
        <w:t>the address controller. This</w:t>
      </w:r>
      <w:r>
        <w:t xml:space="preserve"> view </w:t>
      </w:r>
      <w:r w:rsidR="00A80D21">
        <w:t>will display</w:t>
      </w:r>
      <w:r>
        <w:t xml:space="preserve"> information about an existing address, giving the possibility to make changes.</w:t>
      </w:r>
    </w:p>
    <w:p w:rsidR="00DC0AAB" w:rsidRDefault="00DC0AAB" w:rsidP="00DC0AAB">
      <w:pPr>
        <w:pStyle w:val="ppNumberList"/>
      </w:pPr>
      <w:r>
        <w:t xml:space="preserve">Open the </w:t>
      </w:r>
      <w:r w:rsidR="00132BAA" w:rsidRPr="00F56A94">
        <w:rPr>
          <w:b/>
        </w:rPr>
        <w:t>AddressController</w:t>
      </w:r>
      <w:r>
        <w:t xml:space="preserve"> class</w:t>
      </w:r>
      <w:r w:rsidR="00F56A94">
        <w:t>, right-</w:t>
      </w:r>
      <w:r>
        <w:t xml:space="preserve">click inside the </w:t>
      </w:r>
      <w:r w:rsidRPr="00F56A94">
        <w:rPr>
          <w:b/>
        </w:rPr>
        <w:t>Edit</w:t>
      </w:r>
      <w:r w:rsidR="00F56A94">
        <w:t xml:space="preserve"> method code</w:t>
      </w:r>
      <w:r w:rsidR="00FF47A4">
        <w:t xml:space="preserve"> for the </w:t>
      </w:r>
      <w:r w:rsidR="00FF47A4" w:rsidRPr="00FF47A4">
        <w:rPr>
          <w:b/>
        </w:rPr>
        <w:t>GET</w:t>
      </w:r>
      <w:r w:rsidR="00FF47A4">
        <w:t xml:space="preserve"> operation</w:t>
      </w:r>
      <w:r w:rsidR="00F56A94">
        <w:t>, and s</w:t>
      </w:r>
      <w:r>
        <w:t xml:space="preserve">elect </w:t>
      </w:r>
      <w:r w:rsidRPr="00F56A94">
        <w:rPr>
          <w:b/>
        </w:rPr>
        <w:t>Add View</w:t>
      </w:r>
      <w:r>
        <w:t xml:space="preserve"> action from the context menu.</w:t>
      </w:r>
    </w:p>
    <w:p w:rsidR="00FF47A4" w:rsidRDefault="00E14F39" w:rsidP="00FF47A4">
      <w:pPr>
        <w:pStyle w:val="ppFigureIndent"/>
        <w:keepNext/>
      </w:pPr>
      <w:r>
        <w:rPr>
          <w:noProof/>
          <w:lang w:bidi="ar-SA"/>
        </w:rPr>
        <w:drawing>
          <wp:inline distT="0" distB="0" distL="0" distR="0">
            <wp:extent cx="5486400" cy="1638300"/>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86400" cy="1638300"/>
                    </a:xfrm>
                    <a:prstGeom prst="rect">
                      <a:avLst/>
                    </a:prstGeom>
                    <a:noFill/>
                    <a:ln w="9525">
                      <a:noFill/>
                      <a:miter lim="800000"/>
                      <a:headEnd/>
                      <a:tailEnd/>
                    </a:ln>
                  </pic:spPr>
                </pic:pic>
              </a:graphicData>
            </a:graphic>
          </wp:inline>
        </w:drawing>
      </w:r>
    </w:p>
    <w:p w:rsidR="00FF47A4" w:rsidRDefault="00FF47A4" w:rsidP="00FF47A4">
      <w:pPr>
        <w:pStyle w:val="ppFigureNumberIndent"/>
      </w:pPr>
      <w:r>
        <w:t xml:space="preserve">Figure </w:t>
      </w:r>
      <w:fldSimple w:instr=" SEQ Figure \* ARABIC ">
        <w:r w:rsidR="00760697">
          <w:rPr>
            <w:noProof/>
          </w:rPr>
          <w:t>22</w:t>
        </w:r>
      </w:fldSimple>
    </w:p>
    <w:p w:rsidR="00FF47A4" w:rsidRPr="00FF47A4" w:rsidRDefault="00FF47A4" w:rsidP="00FF47A4">
      <w:pPr>
        <w:pStyle w:val="ppFigureCaptionIndent"/>
      </w:pPr>
      <w:r>
        <w:t>Add View option for Edit view</w:t>
      </w:r>
    </w:p>
    <w:p w:rsidR="00FF47A4" w:rsidRPr="00FF47A4" w:rsidRDefault="00FF47A4" w:rsidP="00160BAA">
      <w:pPr>
        <w:pStyle w:val="ppBodyText"/>
      </w:pPr>
    </w:p>
    <w:p w:rsidR="00DC0AAB" w:rsidRDefault="00DC0AAB" w:rsidP="00DC0AAB">
      <w:pPr>
        <w:pStyle w:val="ppNumberList"/>
      </w:pPr>
      <w:r>
        <w:t xml:space="preserve">In the </w:t>
      </w:r>
      <w:r w:rsidRPr="0012323A">
        <w:rPr>
          <w:b/>
        </w:rPr>
        <w:t xml:space="preserve">Add </w:t>
      </w:r>
      <w:r>
        <w:rPr>
          <w:b/>
        </w:rPr>
        <w:t>View</w:t>
      </w:r>
      <w:r w:rsidRPr="0012323A">
        <w:rPr>
          <w:b/>
        </w:rPr>
        <w:t xml:space="preserve"> </w:t>
      </w:r>
      <w:r>
        <w:t>dialog b</w:t>
      </w:r>
      <w:r w:rsidR="00873C88">
        <w:t xml:space="preserve">ox specify the following values, and click </w:t>
      </w:r>
      <w:r w:rsidR="00873C88" w:rsidRPr="00873C88">
        <w:rPr>
          <w:b/>
        </w:rPr>
        <w:t>Add</w:t>
      </w:r>
      <w:r w:rsidR="00873C88">
        <w:t>:</w:t>
      </w:r>
    </w:p>
    <w:p w:rsidR="00873C88" w:rsidRDefault="00873C88" w:rsidP="00873C88">
      <w:pPr>
        <w:pStyle w:val="ppBulletListIndent"/>
      </w:pPr>
      <w:r w:rsidRPr="003F693F">
        <w:rPr>
          <w:b/>
        </w:rPr>
        <w:t>View Name</w:t>
      </w:r>
      <w:r>
        <w:t xml:space="preserve">: </w:t>
      </w:r>
      <w:r w:rsidRPr="00873C88">
        <w:t>Edit</w:t>
      </w:r>
    </w:p>
    <w:p w:rsidR="00873C88" w:rsidRDefault="00873C88" w:rsidP="00873C88">
      <w:pPr>
        <w:pStyle w:val="ppBulletListIndent"/>
      </w:pPr>
      <w:r>
        <w:t xml:space="preserve">Check the </w:t>
      </w:r>
      <w:r w:rsidRPr="003F693F">
        <w:rPr>
          <w:b/>
        </w:rPr>
        <w:t>Create a strongly-typed view</w:t>
      </w:r>
      <w:r>
        <w:t xml:space="preserve"> option</w:t>
      </w:r>
    </w:p>
    <w:p w:rsidR="00873C88" w:rsidRDefault="00873C88" w:rsidP="00873C88">
      <w:pPr>
        <w:pStyle w:val="ppBulletListIndent2"/>
        <w:ind w:left="2520" w:hanging="360"/>
      </w:pPr>
      <w:r w:rsidRPr="00C03D75">
        <w:rPr>
          <w:b/>
        </w:rPr>
        <w:t>View data class</w:t>
      </w:r>
      <w:r>
        <w:t>: MvcSampleApp.ViewData.AddressViewData</w:t>
      </w:r>
    </w:p>
    <w:p w:rsidR="00873C88" w:rsidRDefault="00873C88" w:rsidP="00873C88">
      <w:pPr>
        <w:pStyle w:val="ppBulletListIndent2"/>
        <w:ind w:left="2520" w:hanging="360"/>
      </w:pPr>
      <w:r w:rsidRPr="00C03D75">
        <w:rPr>
          <w:b/>
        </w:rPr>
        <w:t>View content</w:t>
      </w:r>
      <w:r>
        <w:t>: Edit</w:t>
      </w:r>
    </w:p>
    <w:p w:rsidR="00873C88" w:rsidRDefault="00873C88" w:rsidP="00873C88">
      <w:pPr>
        <w:pStyle w:val="ppBulletListIndent"/>
      </w:pPr>
      <w:r>
        <w:t xml:space="preserve">Check the </w:t>
      </w:r>
      <w:r w:rsidRPr="00C03D75">
        <w:rPr>
          <w:b/>
        </w:rPr>
        <w:t>Select master page</w:t>
      </w:r>
      <w:r>
        <w:t xml:space="preserve"> option</w:t>
      </w:r>
    </w:p>
    <w:p w:rsidR="00873C88" w:rsidRDefault="00873C88" w:rsidP="00873C88">
      <w:pPr>
        <w:pStyle w:val="ppBulletListIndent2"/>
        <w:ind w:left="2520" w:hanging="360"/>
      </w:pPr>
      <w:r>
        <w:t xml:space="preserve">Leave the default master page value: </w:t>
      </w:r>
      <w:r w:rsidRPr="00C03D75">
        <w:rPr>
          <w:b/>
        </w:rPr>
        <w:t>~/Views/Shared/Site.Master</w:t>
      </w:r>
    </w:p>
    <w:p w:rsidR="00873C88" w:rsidRDefault="00873C88" w:rsidP="00873C88">
      <w:pPr>
        <w:pStyle w:val="ppBulletListIndent2"/>
        <w:ind w:left="2520" w:hanging="360"/>
      </w:pPr>
      <w:r w:rsidRPr="00C03D75">
        <w:rPr>
          <w:b/>
        </w:rPr>
        <w:t>ContentPlaceHolder ID</w:t>
      </w:r>
      <w:r>
        <w:t xml:space="preserve">: </w:t>
      </w:r>
      <w:r w:rsidRPr="00C03D75">
        <w:t>MainContent</w:t>
      </w:r>
    </w:p>
    <w:p w:rsidR="00873C88" w:rsidRDefault="00873C88" w:rsidP="00873C88">
      <w:pPr>
        <w:pStyle w:val="ppBodyText"/>
      </w:pPr>
    </w:p>
    <w:p w:rsidR="00DC0AAB" w:rsidRDefault="00DC0AAB" w:rsidP="00DC0AAB">
      <w:pPr>
        <w:pStyle w:val="ppFigureIndent"/>
      </w:pPr>
      <w:r w:rsidRPr="004C0F36">
        <w:rPr>
          <w:noProof/>
          <w:lang w:bidi="ar-SA"/>
        </w:rPr>
        <w:lastRenderedPageBreak/>
        <w:drawing>
          <wp:inline distT="0" distB="0" distL="0" distR="0">
            <wp:extent cx="3848100" cy="4086225"/>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848100" cy="4086225"/>
                    </a:xfrm>
                    <a:prstGeom prst="rect">
                      <a:avLst/>
                    </a:prstGeom>
                    <a:noFill/>
                    <a:ln w="9525">
                      <a:noFill/>
                      <a:miter lim="800000"/>
                      <a:headEnd/>
                      <a:tailEnd/>
                    </a:ln>
                  </pic:spPr>
                </pic:pic>
              </a:graphicData>
            </a:graphic>
          </wp:inline>
        </w:drawing>
      </w:r>
    </w:p>
    <w:p w:rsidR="00DC0AAB" w:rsidRPr="0092305F" w:rsidRDefault="00DC0AAB" w:rsidP="00DC0AAB">
      <w:pPr>
        <w:pStyle w:val="ppFigureNumberIndent"/>
      </w:pPr>
      <w:r w:rsidRPr="0092305F">
        <w:t xml:space="preserve">Figure </w:t>
      </w:r>
      <w:fldSimple w:instr=" SEQ Figure \* ARABIC ">
        <w:r w:rsidR="00760697">
          <w:rPr>
            <w:noProof/>
          </w:rPr>
          <w:t>23</w:t>
        </w:r>
      </w:fldSimple>
    </w:p>
    <w:p w:rsidR="00DC0AAB" w:rsidRDefault="00DC0AAB" w:rsidP="00DC0AAB">
      <w:pPr>
        <w:pStyle w:val="ppFigureCaptionIndent"/>
      </w:pPr>
      <w:r>
        <w:t>Adding Edit view</w:t>
      </w:r>
    </w:p>
    <w:p w:rsidR="00DC0AAB" w:rsidRPr="009D16EA" w:rsidRDefault="00DC0AAB" w:rsidP="00BE54E4">
      <w:pPr>
        <w:pStyle w:val="ppBodyTextIndent"/>
      </w:pPr>
    </w:p>
    <w:p w:rsidR="00DC0AAB" w:rsidRDefault="00DC0AAB" w:rsidP="00DC0AAB">
      <w:pPr>
        <w:pStyle w:val="ppNumberList"/>
        <w:rPr>
          <w:rFonts w:eastAsia="Times New Roman"/>
        </w:rPr>
      </w:pPr>
      <w:r>
        <w:rPr>
          <w:rFonts w:eastAsia="Times New Roman"/>
        </w:rPr>
        <w:t xml:space="preserve">Add the code to display the address </w:t>
      </w:r>
      <w:r w:rsidRPr="00F07AB5">
        <w:t>information</w:t>
      </w:r>
      <w:r>
        <w:rPr>
          <w:rFonts w:eastAsia="Times New Roman"/>
        </w:rPr>
        <w:t>.  To do this,</w:t>
      </w:r>
      <w:r>
        <w:t xml:space="preserve"> in </w:t>
      </w:r>
      <w:r w:rsidRPr="00D841C2">
        <w:rPr>
          <w:b/>
        </w:rPr>
        <w:t>Solution Explorer</w:t>
      </w:r>
      <w:r>
        <w:t xml:space="preserve"> double-click </w:t>
      </w:r>
      <w:r>
        <w:rPr>
          <w:b/>
        </w:rPr>
        <w:t>Edit</w:t>
      </w:r>
      <w:r w:rsidRPr="00EB2578">
        <w:rPr>
          <w:b/>
        </w:rPr>
        <w:t>.aspx</w:t>
      </w:r>
      <w:r>
        <w:t xml:space="preserve"> under the </w:t>
      </w:r>
      <w:r w:rsidR="00305579" w:rsidRPr="00305579">
        <w:rPr>
          <w:b/>
        </w:rPr>
        <w:t>Views\</w:t>
      </w:r>
      <w:r>
        <w:rPr>
          <w:b/>
        </w:rPr>
        <w:t>Address</w:t>
      </w:r>
      <w:r>
        <w:t xml:space="preserve"> folder to open the file. P</w:t>
      </w:r>
      <w:r>
        <w:rPr>
          <w:rFonts w:eastAsia="Times New Roman"/>
        </w:rPr>
        <w:t xml:space="preserve">aste the following code below the </w:t>
      </w:r>
      <w:r w:rsidR="00716A14">
        <w:rPr>
          <w:rFonts w:eastAsia="Times New Roman"/>
        </w:rPr>
        <w:t xml:space="preserve">second </w:t>
      </w:r>
      <w:r>
        <w:rPr>
          <w:rFonts w:eastAsia="Times New Roman"/>
          <w:i/>
        </w:rPr>
        <w:t>&lt;asp:C</w:t>
      </w:r>
      <w:r w:rsidRPr="007747C1">
        <w:rPr>
          <w:rFonts w:eastAsia="Times New Roman"/>
          <w:i/>
        </w:rPr>
        <w:t>ontent&gt;</w:t>
      </w:r>
      <w:r>
        <w:rPr>
          <w:rFonts w:eastAsia="Times New Roman"/>
        </w:rPr>
        <w:t xml:space="preserve"> tag to replace the generated code. The address information is displayed in a table using the </w:t>
      </w:r>
      <w:r w:rsidRPr="00A9566A">
        <w:rPr>
          <w:rFonts w:eastAsia="Times New Roman"/>
          <w:b/>
        </w:rPr>
        <w:t>Html.TextBox</w:t>
      </w:r>
      <w:r>
        <w:rPr>
          <w:rFonts w:eastAsia="Times New Roman"/>
        </w:rPr>
        <w:t xml:space="preserve"> helper method to display text boxes, and the </w:t>
      </w:r>
      <w:r w:rsidRPr="00B20984">
        <w:rPr>
          <w:rFonts w:eastAsia="Times New Roman"/>
          <w:b/>
        </w:rPr>
        <w:t>Html.Form</w:t>
      </w:r>
      <w:r>
        <w:rPr>
          <w:rFonts w:eastAsia="Times New Roman"/>
        </w:rPr>
        <w:t xml:space="preserve"> helper method to render a form.</w:t>
      </w:r>
    </w:p>
    <w:p w:rsidR="00DC0AAB" w:rsidRDefault="00DC0AAB" w:rsidP="00DC0AAB">
      <w:pPr>
        <w:pStyle w:val="ppCodeLanguageIndent"/>
      </w:pPr>
      <w:r>
        <w:t>ASP.NET</w:t>
      </w:r>
    </w:p>
    <w:p w:rsidR="00DC0AAB" w:rsidRPr="008B1B7B" w:rsidRDefault="00330A13" w:rsidP="00DC0AAB">
      <w:pPr>
        <w:pStyle w:val="ppCodeIndent"/>
        <w:rPr>
          <w:rFonts w:eastAsiaTheme="minorHAnsi"/>
          <w:szCs w:val="20"/>
        </w:rPr>
      </w:pPr>
      <w:r>
        <w:rPr>
          <w:rFonts w:eastAsiaTheme="minorHAnsi"/>
          <w:szCs w:val="20"/>
        </w:rPr>
        <w:t>&lt;asp:Content ID="Content2</w:t>
      </w:r>
      <w:r w:rsidR="00DC0AAB" w:rsidRPr="008B1B7B">
        <w:rPr>
          <w:rFonts w:eastAsiaTheme="minorHAnsi"/>
          <w:szCs w:val="20"/>
        </w:rPr>
        <w:t>" ContentPlac</w:t>
      </w:r>
      <w:r w:rsidR="00DC0AAB">
        <w:rPr>
          <w:rFonts w:eastAsiaTheme="minorHAnsi"/>
          <w:szCs w:val="20"/>
        </w:rPr>
        <w:t>eHolderID="MainContent</w:t>
      </w:r>
      <w:r w:rsidR="00DC0AAB" w:rsidRPr="008B1B7B">
        <w:rPr>
          <w:rFonts w:eastAsiaTheme="minorHAnsi"/>
          <w:szCs w:val="20"/>
        </w:rPr>
        <w:t>" runat="server"&gt;</w:t>
      </w:r>
    </w:p>
    <w:p w:rsidR="00DC0AAB" w:rsidRDefault="00DC0AAB" w:rsidP="00DC0AAB">
      <w:pPr>
        <w:pStyle w:val="ppCodeIndent"/>
        <w:rPr>
          <w:rFonts w:eastAsiaTheme="minorHAnsi"/>
          <w:b/>
          <w:szCs w:val="20"/>
        </w:rPr>
      </w:pPr>
      <w:r w:rsidRPr="008B1B7B">
        <w:rPr>
          <w:rFonts w:eastAsiaTheme="minorHAnsi"/>
          <w:szCs w:val="20"/>
        </w:rPr>
        <w:t xml:space="preserve">   </w:t>
      </w:r>
      <w:r w:rsidRPr="00B20984">
        <w:rPr>
          <w:rFonts w:eastAsiaTheme="minorHAnsi"/>
          <w:b/>
          <w:szCs w:val="20"/>
        </w:rPr>
        <w:t>&lt;h2&gt;Editing: &lt;%=</w:t>
      </w:r>
      <w:r>
        <w:rPr>
          <w:rFonts w:eastAsiaTheme="minorHAnsi"/>
          <w:b/>
          <w:szCs w:val="20"/>
        </w:rPr>
        <w:t xml:space="preserve"> Model</w:t>
      </w:r>
      <w:r w:rsidRPr="00B20984">
        <w:rPr>
          <w:rFonts w:eastAsiaTheme="minorHAnsi"/>
          <w:b/>
          <w:szCs w:val="20"/>
        </w:rPr>
        <w:t>.Address.AddressLine1 %&gt;&lt;/h2&gt;</w:t>
      </w:r>
    </w:p>
    <w:p w:rsidR="00DC0AAB" w:rsidRDefault="00DC0AAB" w:rsidP="00DC0AAB">
      <w:pPr>
        <w:pStyle w:val="ppCodeIndent"/>
        <w:rPr>
          <w:rFonts w:eastAsiaTheme="minorHAnsi"/>
          <w:b/>
          <w:szCs w:val="20"/>
        </w:rPr>
      </w:pPr>
    </w:p>
    <w:p w:rsidR="00DC0AAB" w:rsidRDefault="00DC0AAB" w:rsidP="00DC0AAB">
      <w:pPr>
        <w:pStyle w:val="ppCodeIndent"/>
        <w:rPr>
          <w:rFonts w:eastAsiaTheme="minorHAnsi"/>
          <w:b/>
          <w:szCs w:val="20"/>
        </w:rPr>
      </w:pPr>
      <w:r w:rsidRPr="008B1B7B">
        <w:rPr>
          <w:rFonts w:eastAsiaTheme="minorHAnsi"/>
          <w:szCs w:val="20"/>
        </w:rPr>
        <w:t xml:space="preserve">   </w:t>
      </w:r>
      <w:r w:rsidRPr="00D834F0">
        <w:rPr>
          <w:rFonts w:eastAsiaTheme="minorHAnsi"/>
          <w:b/>
          <w:szCs w:val="20"/>
        </w:rPr>
        <w:t>&lt;%= Html.ValidationSummary("Edit was unsuccessful. Please correct the errors and try again.") %&gt;</w:t>
      </w:r>
    </w:p>
    <w:p w:rsidR="00DC0AAB" w:rsidRPr="00B20984" w:rsidRDefault="00DC0AAB" w:rsidP="00DC0AAB">
      <w:pPr>
        <w:pStyle w:val="ppCodeIndent"/>
        <w:rPr>
          <w:rFonts w:eastAsiaTheme="minorHAnsi"/>
          <w:b/>
          <w:szCs w:val="20"/>
        </w:rPr>
      </w:pPr>
    </w:p>
    <w:p w:rsidR="00DC0AAB" w:rsidRPr="00D834F0" w:rsidRDefault="00DC0AAB" w:rsidP="00DC0AAB">
      <w:pPr>
        <w:pStyle w:val="ppCodeIndent"/>
        <w:rPr>
          <w:rFonts w:eastAsiaTheme="minorHAnsi"/>
          <w:b/>
          <w:szCs w:val="20"/>
        </w:rPr>
      </w:pPr>
      <w:r w:rsidRPr="008B1B7B">
        <w:rPr>
          <w:rFonts w:eastAsiaTheme="minorHAnsi"/>
          <w:szCs w:val="20"/>
        </w:rPr>
        <w:t xml:space="preserve">   </w:t>
      </w:r>
      <w:r w:rsidRPr="00D834F0">
        <w:rPr>
          <w:rFonts w:eastAsiaTheme="minorHAnsi"/>
          <w:b/>
          <w:szCs w:val="20"/>
        </w:rPr>
        <w:t>&lt;% using (Html.BeginForm()) {%&gt;</w:t>
      </w:r>
    </w:p>
    <w:p w:rsidR="00DC0AAB" w:rsidRPr="00D834F0" w:rsidRDefault="00DC0AAB" w:rsidP="00DC0AAB">
      <w:pPr>
        <w:pStyle w:val="ppCodeIndent"/>
        <w:rPr>
          <w:rFonts w:eastAsiaTheme="minorHAnsi"/>
          <w:b/>
          <w:szCs w:val="20"/>
        </w:rPr>
      </w:pPr>
    </w:p>
    <w:p w:rsidR="00DC0AAB" w:rsidRPr="00D834F0" w:rsidRDefault="00DC0AAB" w:rsidP="00DC0AAB">
      <w:pPr>
        <w:pStyle w:val="ppCodeIndent"/>
        <w:rPr>
          <w:rFonts w:eastAsiaTheme="minorHAnsi"/>
          <w:b/>
          <w:szCs w:val="20"/>
        </w:rPr>
      </w:pPr>
      <w:r w:rsidRPr="008B1B7B">
        <w:rPr>
          <w:rFonts w:eastAsiaTheme="minorHAnsi"/>
          <w:szCs w:val="20"/>
        </w:rPr>
        <w:t xml:space="preserve">   </w:t>
      </w:r>
      <w:r w:rsidRPr="00D834F0">
        <w:rPr>
          <w:rFonts w:eastAsiaTheme="minorHAnsi"/>
          <w:b/>
          <w:szCs w:val="20"/>
        </w:rPr>
        <w:t>&lt;fieldset&gt;</w:t>
      </w:r>
    </w:p>
    <w:p w:rsidR="00DC0AAB" w:rsidRPr="00D834F0" w:rsidRDefault="00DC0AAB" w:rsidP="00DC0AAB">
      <w:pPr>
        <w:pStyle w:val="ppCodeIndent"/>
        <w:rPr>
          <w:rFonts w:eastAsiaTheme="minorHAnsi"/>
          <w:b/>
          <w:szCs w:val="20"/>
        </w:rPr>
      </w:pPr>
      <w:r w:rsidRPr="008B1B7B">
        <w:rPr>
          <w:rFonts w:eastAsiaTheme="minorHAnsi"/>
          <w:szCs w:val="20"/>
        </w:rPr>
        <w:t xml:space="preserve">      </w:t>
      </w:r>
      <w:r w:rsidRPr="00D834F0">
        <w:rPr>
          <w:rFonts w:eastAsiaTheme="minorHAnsi"/>
          <w:b/>
          <w:szCs w:val="20"/>
        </w:rPr>
        <w:t>&lt;legend&gt;Fields&lt;/legend&gt;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&lt;label for="AddressLine1"&gt;Address Line 1:&lt;/label&gt;</w:t>
      </w:r>
    </w:p>
    <w:p w:rsidR="00DC0AAB" w:rsidRPr="0051726A" w:rsidRDefault="00DC0AAB" w:rsidP="00DC0AAB">
      <w:pPr>
        <w:pStyle w:val="ppCodeIndent"/>
        <w:rPr>
          <w:rFonts w:eastAsiaTheme="minorHAnsi"/>
          <w:b/>
          <w:szCs w:val="20"/>
        </w:rPr>
      </w:pPr>
      <w:r w:rsidRPr="008B1B7B">
        <w:rPr>
          <w:rFonts w:eastAsiaTheme="minorHAnsi"/>
          <w:szCs w:val="20"/>
        </w:rPr>
        <w:lastRenderedPageBreak/>
        <w:t xml:space="preserve">         </w:t>
      </w:r>
      <w:r w:rsidRPr="0051726A">
        <w:rPr>
          <w:rFonts w:eastAsiaTheme="minorHAnsi"/>
          <w:b/>
          <w:szCs w:val="20"/>
        </w:rPr>
        <w:t>&lt;%=Html.TextBox("</w:t>
      </w:r>
      <w:r>
        <w:rPr>
          <w:rFonts w:eastAsiaTheme="minorHAnsi"/>
          <w:b/>
          <w:szCs w:val="20"/>
        </w:rPr>
        <w:t>Address.</w:t>
      </w:r>
      <w:r w:rsidRPr="0051726A">
        <w:rPr>
          <w:rFonts w:eastAsiaTheme="minorHAnsi"/>
          <w:b/>
          <w:szCs w:val="20"/>
        </w:rPr>
        <w:t>AddressLine1</w:t>
      </w:r>
      <w:r w:rsidR="00330A13" w:rsidRPr="0051726A">
        <w:rPr>
          <w:rFonts w:eastAsiaTheme="minorHAnsi"/>
          <w:b/>
          <w:szCs w:val="20"/>
        </w:rPr>
        <w:t>"</w:t>
      </w:r>
      <w:r w:rsidRPr="0051726A">
        <w:rPr>
          <w:rFonts w:eastAsiaTheme="minorHAnsi"/>
          <w:b/>
          <w:szCs w:val="20"/>
        </w:rPr>
        <w:t>)%&gt;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&lt;label for="AddressLine2"&gt;Address Line 2:&lt;/label&gt;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&lt;%=Html.TextBox("</w:t>
      </w:r>
      <w:r>
        <w:rPr>
          <w:rFonts w:eastAsiaTheme="minorHAnsi"/>
          <w:b/>
          <w:szCs w:val="20"/>
        </w:rPr>
        <w:t>Address.</w:t>
      </w:r>
      <w:r w:rsidRPr="0051726A">
        <w:rPr>
          <w:rFonts w:eastAsiaTheme="minorHAnsi"/>
          <w:b/>
          <w:szCs w:val="20"/>
        </w:rPr>
        <w:t>AddressLine2")%&gt;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&lt;label for="City"&gt;City:&lt;/label&gt;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&lt;%=Html.TextBox("</w:t>
      </w:r>
      <w:r>
        <w:rPr>
          <w:rFonts w:eastAsiaTheme="minorHAnsi"/>
          <w:b/>
          <w:szCs w:val="20"/>
        </w:rPr>
        <w:t>Address.</w:t>
      </w:r>
      <w:r w:rsidRPr="0051726A">
        <w:rPr>
          <w:rFonts w:eastAsiaTheme="minorHAnsi"/>
          <w:b/>
          <w:szCs w:val="20"/>
        </w:rPr>
        <w:t>City")%&gt;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&lt;label for="StateProvince"&gt;State/Province:&lt;/label&gt;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&lt;%=Html.TextBox("</w:t>
      </w:r>
      <w:r>
        <w:rPr>
          <w:rFonts w:eastAsiaTheme="minorHAnsi"/>
          <w:b/>
          <w:szCs w:val="20"/>
        </w:rPr>
        <w:t>Address.</w:t>
      </w:r>
      <w:r w:rsidRPr="0051726A">
        <w:rPr>
          <w:rFonts w:eastAsiaTheme="minorHAnsi"/>
          <w:b/>
          <w:szCs w:val="20"/>
        </w:rPr>
        <w:t>StateProvince")%&gt;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&lt;label for="PostalCode"&gt;Postal Code:&lt;/label&gt;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&lt;%=Html.TextBox("</w:t>
      </w:r>
      <w:r>
        <w:rPr>
          <w:rFonts w:eastAsiaTheme="minorHAnsi"/>
          <w:b/>
          <w:szCs w:val="20"/>
        </w:rPr>
        <w:t>Address.</w:t>
      </w:r>
      <w:r w:rsidRPr="0051726A">
        <w:rPr>
          <w:rFonts w:eastAsiaTheme="minorHAnsi"/>
          <w:b/>
          <w:szCs w:val="20"/>
        </w:rPr>
        <w:t>PostalCode")%&gt;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&lt;label for="CountryRegion"&gt;Country/Region:&lt;/label&gt;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&lt;%=Html.TextBox("</w:t>
      </w:r>
      <w:r>
        <w:rPr>
          <w:rFonts w:eastAsiaTheme="minorHAnsi"/>
          <w:b/>
          <w:szCs w:val="20"/>
        </w:rPr>
        <w:t>Address.</w:t>
      </w:r>
      <w:r w:rsidRPr="0051726A">
        <w:rPr>
          <w:rFonts w:eastAsiaTheme="minorHAnsi"/>
          <w:b/>
          <w:szCs w:val="20"/>
        </w:rPr>
        <w:t>CountryRegion")%&gt;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51726A"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&lt;input type="submit" value="Save" /&gt;</w:t>
      </w:r>
    </w:p>
    <w:p w:rsidR="00DC0AAB"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&lt;/p&gt;</w:t>
      </w:r>
    </w:p>
    <w:p w:rsidR="00DC0AAB" w:rsidRPr="00B20984" w:rsidRDefault="00DC0AAB" w:rsidP="00DC0AAB">
      <w:pPr>
        <w:pStyle w:val="ppCodeIndent"/>
        <w:rPr>
          <w:rFonts w:eastAsiaTheme="minorHAnsi"/>
          <w:b/>
          <w:szCs w:val="20"/>
        </w:rPr>
      </w:pPr>
      <w:r w:rsidRPr="008B1B7B">
        <w:rPr>
          <w:rFonts w:eastAsiaTheme="minorHAnsi"/>
          <w:szCs w:val="20"/>
        </w:rPr>
        <w:t xml:space="preserve">   </w:t>
      </w:r>
      <w:r w:rsidRPr="0051726A">
        <w:rPr>
          <w:rFonts w:eastAsiaTheme="minorHAnsi"/>
          <w:b/>
          <w:szCs w:val="20"/>
        </w:rPr>
        <w:t>&lt;/fieldset&gt;</w:t>
      </w:r>
    </w:p>
    <w:p w:rsidR="00DC0AAB" w:rsidRPr="00D57B50" w:rsidRDefault="00DC0AAB" w:rsidP="00DC0AAB">
      <w:pPr>
        <w:pStyle w:val="ppCodeIndent"/>
        <w:rPr>
          <w:rFonts w:eastAsiaTheme="minorHAnsi"/>
          <w:b/>
          <w:szCs w:val="20"/>
        </w:rPr>
      </w:pPr>
      <w:r w:rsidRPr="00D57B50">
        <w:rPr>
          <w:rFonts w:eastAsiaTheme="minorHAnsi"/>
          <w:b/>
          <w:szCs w:val="20"/>
        </w:rPr>
        <w:t xml:space="preserve">   &lt;% } %&gt;</w:t>
      </w:r>
    </w:p>
    <w:p w:rsidR="00DC0AAB" w:rsidRPr="008B1B7B" w:rsidRDefault="00DC0AAB" w:rsidP="00DC0AAB">
      <w:pPr>
        <w:pStyle w:val="ppCodeIndent"/>
        <w:rPr>
          <w:rFonts w:eastAsiaTheme="minorHAnsi"/>
        </w:rPr>
      </w:pPr>
      <w:r w:rsidRPr="008B1B7B">
        <w:rPr>
          <w:rFonts w:eastAsiaTheme="minorHAnsi"/>
          <w:szCs w:val="20"/>
        </w:rPr>
        <w:t>&lt;/asp:Content&gt;</w:t>
      </w:r>
    </w:p>
    <w:p w:rsidR="00481E91" w:rsidRPr="00481E91" w:rsidRDefault="00481E91" w:rsidP="00481E91">
      <w:pPr>
        <w:pStyle w:val="ppBodyTextIndent"/>
      </w:pPr>
    </w:p>
    <w:p w:rsidR="00DC0AAB" w:rsidRDefault="00DC0AAB" w:rsidP="00DC0AAB">
      <w:pPr>
        <w:pStyle w:val="ppNoteIndent"/>
      </w:pPr>
      <w:r w:rsidRPr="00264630">
        <w:rPr>
          <w:b/>
        </w:rPr>
        <w:t>Note:</w:t>
      </w:r>
      <w:r w:rsidRPr="00264630">
        <w:t xml:space="preserve"> Notice how the </w:t>
      </w:r>
      <w:r>
        <w:rPr>
          <w:b/>
        </w:rPr>
        <w:t>Html.BeginForm</w:t>
      </w:r>
      <w:r w:rsidRPr="00264630">
        <w:t xml:space="preserve"> helper method </w:t>
      </w:r>
      <w:r>
        <w:t xml:space="preserve">is used to render a form leveraging </w:t>
      </w:r>
      <w:r w:rsidRPr="00D57B50">
        <w:t xml:space="preserve">the </w:t>
      </w:r>
      <w:r w:rsidRPr="00481E91">
        <w:rPr>
          <w:b/>
        </w:rPr>
        <w:t>IDisposable</w:t>
      </w:r>
      <w:r w:rsidRPr="00D57B50">
        <w:t xml:space="preserve"> pattern with the using keyword</w:t>
      </w:r>
      <w:r>
        <w:t xml:space="preserve"> </w:t>
      </w:r>
      <w:r w:rsidRPr="00D57B50">
        <w:t>to auto-terminate</w:t>
      </w:r>
      <w:r>
        <w:t xml:space="preserve"> the </w:t>
      </w:r>
      <w:r w:rsidRPr="00481E91">
        <w:rPr>
          <w:b/>
        </w:rPr>
        <w:t>Form</w:t>
      </w:r>
      <w:r>
        <w:t xml:space="preserve"> declaration. The form submitting method call will then be translated into the proper URL form. </w:t>
      </w:r>
    </w:p>
    <w:p w:rsidR="00DC0AAB" w:rsidRDefault="00DC0AAB" w:rsidP="00DC0AAB">
      <w:pPr>
        <w:pStyle w:val="ppBodyText"/>
      </w:pPr>
    </w:p>
    <w:p w:rsidR="00DC0AAB" w:rsidRDefault="00DC0AAB" w:rsidP="00DC0AAB">
      <w:pPr>
        <w:pStyle w:val="ppNoteIndent"/>
        <w:rPr>
          <w:rFonts w:eastAsia="Times New Roman"/>
        </w:rPr>
      </w:pPr>
      <w:r w:rsidRPr="004A495A">
        <w:rPr>
          <w:rFonts w:eastAsia="Times New Roman"/>
          <w:b/>
        </w:rPr>
        <w:t>Note:</w:t>
      </w:r>
      <w:r w:rsidRPr="004A495A">
        <w:rPr>
          <w:rFonts w:eastAsia="Times New Roman"/>
        </w:rPr>
        <w:t xml:space="preserve"> The </w:t>
      </w:r>
      <w:r w:rsidRPr="004A495A">
        <w:rPr>
          <w:rFonts w:eastAsia="Times New Roman"/>
          <w:b/>
        </w:rPr>
        <w:t>Html.TextBox</w:t>
      </w:r>
      <w:r w:rsidRPr="004A495A">
        <w:rPr>
          <w:rFonts w:eastAsia="Times New Roman"/>
        </w:rPr>
        <w:t xml:space="preserve"> helper method used above dynamically generates the HTML code for a tex</w:t>
      </w:r>
      <w:r>
        <w:rPr>
          <w:rFonts w:eastAsia="Times New Roman"/>
        </w:rPr>
        <w:t xml:space="preserve">t box. It receives as arguments: the html name, the </w:t>
      </w:r>
      <w:r w:rsidRPr="004A495A">
        <w:rPr>
          <w:rFonts w:eastAsia="Times New Roman"/>
        </w:rPr>
        <w:t xml:space="preserve">text to display and an </w:t>
      </w:r>
      <w:r>
        <w:rPr>
          <w:rFonts w:eastAsia="Times New Roman"/>
        </w:rPr>
        <w:t>a</w:t>
      </w:r>
      <w:r w:rsidRPr="004A495A">
        <w:rPr>
          <w:rFonts w:eastAsia="Times New Roman"/>
        </w:rPr>
        <w:t xml:space="preserve">nonymous object with desired element’s html attributes. </w:t>
      </w:r>
    </w:p>
    <w:p w:rsidR="00DC0AAB" w:rsidRPr="004C0F36" w:rsidRDefault="00DC0AAB" w:rsidP="00DC0AAB">
      <w:pPr>
        <w:pStyle w:val="ppNoteIndent"/>
      </w:pPr>
      <w:r w:rsidRPr="004C0F36">
        <w:t xml:space="preserve">Notice that in some cases, we’re not specifying the value of the textbox. This is because the </w:t>
      </w:r>
      <w:r w:rsidRPr="004C0F36">
        <w:rPr>
          <w:b/>
        </w:rPr>
        <w:t>Html.TextBox</w:t>
      </w:r>
      <w:r w:rsidRPr="004C0F36">
        <w:t xml:space="preserve"> helper method will look for a property in ViewData (or ViewData.Model) that has the same name as the name given to the textbox. If it finds one then it will grab that value and use it. </w:t>
      </w:r>
    </w:p>
    <w:p w:rsidR="00DC0AAB" w:rsidRDefault="00DC0AAB" w:rsidP="00DC0AAB">
      <w:pPr>
        <w:pStyle w:val="ppListEnd"/>
      </w:pPr>
    </w:p>
    <w:p w:rsidR="00DC0AAB" w:rsidRDefault="00DC0AAB" w:rsidP="00DC0AAB">
      <w:pPr>
        <w:pStyle w:val="ppProcedureStart"/>
      </w:pPr>
      <w:bookmarkStart w:id="38" w:name="_Toc223351755"/>
      <w:bookmarkStart w:id="39" w:name="_Toc224707082"/>
      <w:r w:rsidRPr="00F25893">
        <w:t xml:space="preserve">Task </w:t>
      </w:r>
      <w:r>
        <w:t>9</w:t>
      </w:r>
      <w:r w:rsidRPr="00F25893">
        <w:t xml:space="preserve"> – </w:t>
      </w:r>
      <w:r w:rsidR="00B2270F">
        <w:t>Creating</w:t>
      </w:r>
      <w:r w:rsidR="00603E41">
        <w:t xml:space="preserve"> Address</w:t>
      </w:r>
      <w:r>
        <w:t xml:space="preserve"> Controller New View</w:t>
      </w:r>
      <w:bookmarkEnd w:id="38"/>
      <w:bookmarkEnd w:id="39"/>
    </w:p>
    <w:p w:rsidR="00DC0AAB" w:rsidRDefault="00DC0AAB" w:rsidP="00DC0AAB">
      <w:pPr>
        <w:pStyle w:val="ppBodyText"/>
      </w:pPr>
      <w:r>
        <w:lastRenderedPageBreak/>
        <w:t xml:space="preserve">In this task you will create the </w:t>
      </w:r>
      <w:r>
        <w:rPr>
          <w:b/>
        </w:rPr>
        <w:t>Create</w:t>
      </w:r>
      <w:r>
        <w:t xml:space="preserve"> view which is handled by the address controller. The </w:t>
      </w:r>
      <w:r>
        <w:rPr>
          <w:b/>
        </w:rPr>
        <w:t>Create</w:t>
      </w:r>
      <w:r>
        <w:t xml:space="preserve"> view displays a blank form to create a new address for the selected customer.</w:t>
      </w:r>
    </w:p>
    <w:p w:rsidR="00DC0AAB" w:rsidRDefault="00D863A7" w:rsidP="00DC0AAB">
      <w:pPr>
        <w:pStyle w:val="ppNumberList"/>
      </w:pPr>
      <w:r>
        <w:t xml:space="preserve">Open the </w:t>
      </w:r>
      <w:r w:rsidRPr="00F56A94">
        <w:rPr>
          <w:b/>
        </w:rPr>
        <w:t>AddressController</w:t>
      </w:r>
      <w:r>
        <w:t xml:space="preserve"> class, right-click inside the </w:t>
      </w:r>
      <w:r>
        <w:rPr>
          <w:b/>
        </w:rPr>
        <w:t>Create</w:t>
      </w:r>
      <w:r>
        <w:t xml:space="preserve"> method code for the </w:t>
      </w:r>
      <w:r w:rsidRPr="00FF47A4">
        <w:rPr>
          <w:b/>
        </w:rPr>
        <w:t>GET</w:t>
      </w:r>
      <w:r>
        <w:t xml:space="preserve"> operation, and select </w:t>
      </w:r>
      <w:r w:rsidRPr="00F56A94">
        <w:rPr>
          <w:b/>
        </w:rPr>
        <w:t>Add View</w:t>
      </w:r>
      <w:r>
        <w:t xml:space="preserve"> action from the context menu.</w:t>
      </w:r>
    </w:p>
    <w:p w:rsidR="00086881" w:rsidRDefault="00CF5AEF" w:rsidP="00086881">
      <w:pPr>
        <w:pStyle w:val="ppFigureIndent"/>
      </w:pPr>
      <w:r>
        <w:rPr>
          <w:noProof/>
          <w:lang w:bidi="ar-SA"/>
        </w:rPr>
        <w:drawing>
          <wp:inline distT="0" distB="0" distL="0" distR="0">
            <wp:extent cx="4552950" cy="1847850"/>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4552950" cy="1847850"/>
                    </a:xfrm>
                    <a:prstGeom prst="rect">
                      <a:avLst/>
                    </a:prstGeom>
                    <a:noFill/>
                    <a:ln w="9525">
                      <a:noFill/>
                      <a:miter lim="800000"/>
                      <a:headEnd/>
                      <a:tailEnd/>
                    </a:ln>
                  </pic:spPr>
                </pic:pic>
              </a:graphicData>
            </a:graphic>
          </wp:inline>
        </w:drawing>
      </w:r>
    </w:p>
    <w:p w:rsidR="00086881" w:rsidRPr="0092305F" w:rsidRDefault="00086881" w:rsidP="00086881">
      <w:pPr>
        <w:pStyle w:val="ppFigureNumberIndent"/>
      </w:pPr>
      <w:r w:rsidRPr="0092305F">
        <w:t xml:space="preserve">Figure </w:t>
      </w:r>
      <w:r w:rsidR="004E7764">
        <w:fldChar w:fldCharType="begin"/>
      </w:r>
      <w:r>
        <w:instrText xml:space="preserve"> SEQ Figure \* ARABIC </w:instrText>
      </w:r>
      <w:r w:rsidR="004E7764">
        <w:fldChar w:fldCharType="separate"/>
      </w:r>
      <w:r>
        <w:rPr>
          <w:noProof/>
        </w:rPr>
        <w:t>24</w:t>
      </w:r>
      <w:r w:rsidR="004E7764">
        <w:fldChar w:fldCharType="end"/>
      </w:r>
    </w:p>
    <w:p w:rsidR="00086881" w:rsidRDefault="00E244C9" w:rsidP="00086881">
      <w:pPr>
        <w:pStyle w:val="ppFigureCaptionIndent"/>
      </w:pPr>
      <w:r>
        <w:t>Add View option for Create view</w:t>
      </w:r>
    </w:p>
    <w:p w:rsidR="00C51884" w:rsidRDefault="00C51884" w:rsidP="00AC6313">
      <w:pPr>
        <w:pStyle w:val="ppBodyTextIndent"/>
      </w:pPr>
    </w:p>
    <w:p w:rsidR="00DC0AAB" w:rsidRDefault="00DC0AAB" w:rsidP="00DC0AAB">
      <w:pPr>
        <w:pStyle w:val="ppNumberList"/>
      </w:pPr>
      <w:r>
        <w:t xml:space="preserve">In the </w:t>
      </w:r>
      <w:r w:rsidRPr="0012323A">
        <w:rPr>
          <w:b/>
        </w:rPr>
        <w:t xml:space="preserve">Add </w:t>
      </w:r>
      <w:r>
        <w:rPr>
          <w:b/>
        </w:rPr>
        <w:t>View</w:t>
      </w:r>
      <w:r w:rsidRPr="0012323A">
        <w:rPr>
          <w:b/>
        </w:rPr>
        <w:t xml:space="preserve"> </w:t>
      </w:r>
      <w:r>
        <w:t>dialog box specify the following values</w:t>
      </w:r>
      <w:r w:rsidR="007F70DF">
        <w:t xml:space="preserve">, and click </w:t>
      </w:r>
      <w:r w:rsidR="007F70DF" w:rsidRPr="007F70DF">
        <w:rPr>
          <w:b/>
        </w:rPr>
        <w:t>Add</w:t>
      </w:r>
      <w:r w:rsidR="007F70DF">
        <w:t xml:space="preserve"> to create the view</w:t>
      </w:r>
      <w:r>
        <w:t>:</w:t>
      </w:r>
    </w:p>
    <w:p w:rsidR="00D863A7" w:rsidRDefault="00D863A7" w:rsidP="00D863A7">
      <w:pPr>
        <w:pStyle w:val="ppBulletListIndent"/>
      </w:pPr>
      <w:r w:rsidRPr="003F693F">
        <w:rPr>
          <w:b/>
        </w:rPr>
        <w:t>View Name</w:t>
      </w:r>
      <w:r>
        <w:t xml:space="preserve">: </w:t>
      </w:r>
      <w:r w:rsidRPr="00D863A7">
        <w:t>Create</w:t>
      </w:r>
    </w:p>
    <w:p w:rsidR="00D863A7" w:rsidRDefault="00D863A7" w:rsidP="00D863A7">
      <w:pPr>
        <w:pStyle w:val="ppBulletListIndent"/>
      </w:pPr>
      <w:r>
        <w:t xml:space="preserve">Check the </w:t>
      </w:r>
      <w:r w:rsidRPr="003F693F">
        <w:rPr>
          <w:b/>
        </w:rPr>
        <w:t>Create a strongly-typed view</w:t>
      </w:r>
      <w:r>
        <w:t xml:space="preserve"> option</w:t>
      </w:r>
    </w:p>
    <w:p w:rsidR="00D863A7" w:rsidRDefault="00D863A7" w:rsidP="00D863A7">
      <w:pPr>
        <w:pStyle w:val="ppBulletListIndent2"/>
        <w:ind w:left="2520" w:hanging="360"/>
      </w:pPr>
      <w:r w:rsidRPr="00C03D75">
        <w:rPr>
          <w:b/>
        </w:rPr>
        <w:t>View data class</w:t>
      </w:r>
      <w:r>
        <w:t>: MvcSampleApp.ViewData.AddressViewData</w:t>
      </w:r>
    </w:p>
    <w:p w:rsidR="00D863A7" w:rsidRDefault="00D863A7" w:rsidP="00D863A7">
      <w:pPr>
        <w:pStyle w:val="ppBulletListIndent2"/>
        <w:ind w:left="2520" w:hanging="360"/>
      </w:pPr>
      <w:r w:rsidRPr="00C03D75">
        <w:rPr>
          <w:b/>
        </w:rPr>
        <w:t>View content</w:t>
      </w:r>
      <w:r>
        <w:t>: Create</w:t>
      </w:r>
    </w:p>
    <w:p w:rsidR="00D863A7" w:rsidRDefault="00D863A7" w:rsidP="00D863A7">
      <w:pPr>
        <w:pStyle w:val="ppBulletListIndent"/>
      </w:pPr>
      <w:r>
        <w:t xml:space="preserve">Check the </w:t>
      </w:r>
      <w:r w:rsidRPr="00C03D75">
        <w:rPr>
          <w:b/>
        </w:rPr>
        <w:t>Select master page</w:t>
      </w:r>
      <w:r>
        <w:t xml:space="preserve"> option</w:t>
      </w:r>
    </w:p>
    <w:p w:rsidR="00D863A7" w:rsidRDefault="00D863A7" w:rsidP="00D863A7">
      <w:pPr>
        <w:pStyle w:val="ppBulletListIndent2"/>
        <w:ind w:left="2520" w:hanging="360"/>
      </w:pPr>
      <w:r>
        <w:t xml:space="preserve">Leave the default master page value: </w:t>
      </w:r>
      <w:r w:rsidRPr="00C03D75">
        <w:rPr>
          <w:b/>
        </w:rPr>
        <w:t>~/Views/Shared/Site.Master</w:t>
      </w:r>
    </w:p>
    <w:p w:rsidR="00D863A7" w:rsidRDefault="00D863A7" w:rsidP="00D863A7">
      <w:pPr>
        <w:pStyle w:val="ppBulletListIndent2"/>
        <w:ind w:left="2520" w:hanging="360"/>
      </w:pPr>
      <w:r w:rsidRPr="00C03D75">
        <w:rPr>
          <w:b/>
        </w:rPr>
        <w:t>ContentPlaceHolder ID</w:t>
      </w:r>
      <w:r>
        <w:t xml:space="preserve">: </w:t>
      </w:r>
      <w:r w:rsidRPr="00C03D75">
        <w:t>MainContent</w:t>
      </w:r>
    </w:p>
    <w:p w:rsidR="00C75EE5" w:rsidRDefault="00C51884" w:rsidP="00C75EE5">
      <w:pPr>
        <w:pStyle w:val="ppFigureIndent"/>
      </w:pPr>
      <w:r>
        <w:rPr>
          <w:noProof/>
          <w:lang w:bidi="ar-SA"/>
        </w:rPr>
        <w:lastRenderedPageBreak/>
        <w:drawing>
          <wp:inline distT="0" distB="0" distL="0" distR="0">
            <wp:extent cx="3848100" cy="408622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848100" cy="4086225"/>
                    </a:xfrm>
                    <a:prstGeom prst="rect">
                      <a:avLst/>
                    </a:prstGeom>
                    <a:noFill/>
                    <a:ln w="9525">
                      <a:noFill/>
                      <a:miter lim="800000"/>
                      <a:headEnd/>
                      <a:tailEnd/>
                    </a:ln>
                  </pic:spPr>
                </pic:pic>
              </a:graphicData>
            </a:graphic>
          </wp:inline>
        </w:drawing>
      </w:r>
    </w:p>
    <w:p w:rsidR="00C75EE5" w:rsidRPr="0092305F" w:rsidRDefault="00C75EE5" w:rsidP="00C75EE5">
      <w:pPr>
        <w:pStyle w:val="ppFigureNumberIndent"/>
      </w:pPr>
      <w:r w:rsidRPr="0092305F">
        <w:t xml:space="preserve">Figure </w:t>
      </w:r>
      <w:r w:rsidR="004E7764">
        <w:fldChar w:fldCharType="begin"/>
      </w:r>
      <w:r>
        <w:instrText xml:space="preserve"> SEQ Figure \* ARABIC </w:instrText>
      </w:r>
      <w:r w:rsidR="004E7764">
        <w:fldChar w:fldCharType="separate"/>
      </w:r>
      <w:r>
        <w:rPr>
          <w:noProof/>
        </w:rPr>
        <w:t>25</w:t>
      </w:r>
      <w:r w:rsidR="004E7764">
        <w:fldChar w:fldCharType="end"/>
      </w:r>
    </w:p>
    <w:p w:rsidR="00C75EE5" w:rsidRDefault="00C75EE5" w:rsidP="00C75EE5">
      <w:pPr>
        <w:pStyle w:val="ppFigureCaptionIndent"/>
      </w:pPr>
      <w:r>
        <w:t>Adding Create view</w:t>
      </w:r>
    </w:p>
    <w:p w:rsidR="00C51884" w:rsidRDefault="00C51884">
      <w:pPr>
        <w:pStyle w:val="ppBodyTextIndent"/>
      </w:pPr>
    </w:p>
    <w:p w:rsidR="00DC0AAB" w:rsidRDefault="00DC0AAB" w:rsidP="00DC0AAB">
      <w:pPr>
        <w:pStyle w:val="ppNumberList"/>
      </w:pPr>
      <w:r>
        <w:t xml:space="preserve">Implement the blank form in the view to capture user input for the new address. </w:t>
      </w:r>
      <w:r>
        <w:rPr>
          <w:rFonts w:eastAsia="Times New Roman"/>
        </w:rPr>
        <w:t>To do this,</w:t>
      </w:r>
      <w:r>
        <w:t xml:space="preserve"> in </w:t>
      </w:r>
      <w:r w:rsidRPr="00D841C2">
        <w:rPr>
          <w:b/>
        </w:rPr>
        <w:t>Solution Explorer</w:t>
      </w:r>
      <w:r>
        <w:t xml:space="preserve"> double-click </w:t>
      </w:r>
      <w:r>
        <w:rPr>
          <w:b/>
        </w:rPr>
        <w:t>Create</w:t>
      </w:r>
      <w:r w:rsidRPr="00EB2578">
        <w:rPr>
          <w:b/>
        </w:rPr>
        <w:t>.aspx</w:t>
      </w:r>
      <w:r w:rsidR="00CA2F06">
        <w:rPr>
          <w:b/>
        </w:rPr>
        <w:t xml:space="preserve"> </w:t>
      </w:r>
      <w:r w:rsidR="00CA2F06" w:rsidRPr="00CA2F06">
        <w:t>(</w:t>
      </w:r>
      <w:r>
        <w:t xml:space="preserve">under the </w:t>
      </w:r>
      <w:r w:rsidR="00CA2F06" w:rsidRPr="00CA2F06">
        <w:rPr>
          <w:b/>
        </w:rPr>
        <w:t>Views\</w:t>
      </w:r>
      <w:r>
        <w:rPr>
          <w:b/>
        </w:rPr>
        <w:t>Address</w:t>
      </w:r>
      <w:r>
        <w:t xml:space="preserve"> folder</w:t>
      </w:r>
      <w:r w:rsidR="00CA2F06">
        <w:t>)</w:t>
      </w:r>
      <w:r>
        <w:t xml:space="preserve"> to open the file. </w:t>
      </w:r>
      <w:r w:rsidR="00926C6B">
        <w:t>Rep</w:t>
      </w:r>
      <w:r>
        <w:t xml:space="preserve">lace </w:t>
      </w:r>
      <w:r w:rsidRPr="00F07AB5">
        <w:t>the</w:t>
      </w:r>
      <w:r>
        <w:t xml:space="preserve"> </w:t>
      </w:r>
      <w:r w:rsidR="00CA2F06">
        <w:t xml:space="preserve">second </w:t>
      </w:r>
      <w:r w:rsidRPr="005B3D87">
        <w:rPr>
          <w:i/>
        </w:rPr>
        <w:t>&lt;</w:t>
      </w:r>
      <w:r>
        <w:rPr>
          <w:i/>
        </w:rPr>
        <w:t>asp:C</w:t>
      </w:r>
      <w:r w:rsidRPr="005B3D87">
        <w:rPr>
          <w:i/>
        </w:rPr>
        <w:t>ontent&gt;</w:t>
      </w:r>
      <w:r>
        <w:t xml:space="preserve"> tag </w:t>
      </w:r>
      <w:r w:rsidR="00926C6B">
        <w:t>with the following code</w:t>
      </w:r>
      <w:r w:rsidR="00AC6313">
        <w:t>:</w:t>
      </w:r>
    </w:p>
    <w:p w:rsidR="00DC0AAB" w:rsidRDefault="00DC0AAB" w:rsidP="00DC0AAB">
      <w:pPr>
        <w:pStyle w:val="ppCodeLanguageIndent"/>
        <w:rPr>
          <w:rFonts w:eastAsiaTheme="minorHAnsi"/>
          <w:noProof/>
          <w:lang w:bidi="ar-SA"/>
        </w:rPr>
      </w:pPr>
      <w:r>
        <w:rPr>
          <w:rFonts w:eastAsiaTheme="minorHAnsi"/>
          <w:noProof/>
          <w:lang w:bidi="ar-SA"/>
        </w:rPr>
        <w:t>ASP.NET</w:t>
      </w:r>
    </w:p>
    <w:p w:rsidR="00DC0AAB" w:rsidRPr="001766E2" w:rsidRDefault="00CA2F06" w:rsidP="00DC0AAB">
      <w:pPr>
        <w:pStyle w:val="ppCodeIndent"/>
        <w:rPr>
          <w:rFonts w:eastAsiaTheme="minorHAnsi"/>
          <w:lang w:bidi="ar-SA"/>
        </w:rPr>
      </w:pPr>
      <w:r>
        <w:rPr>
          <w:rFonts w:eastAsiaTheme="minorHAnsi"/>
          <w:lang w:bidi="ar-SA"/>
        </w:rPr>
        <w:t>&lt;asp:Content ID="Content2</w:t>
      </w:r>
      <w:r w:rsidR="00DC0AAB" w:rsidRPr="001766E2">
        <w:rPr>
          <w:rFonts w:eastAsiaTheme="minorHAnsi"/>
          <w:lang w:bidi="ar-SA"/>
        </w:rPr>
        <w:t>" ContentPlaceHolderID="MainContent" runat="server"&gt;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&lt;h2&gt;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Create Address</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&lt;/h2&gt;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Html.ValidationSummary("Create was unsuccessful. Please correct the errors and try again.") %&gt;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using (Html.BeginForm())</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&lt;fieldset&gt;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&lt;legend&gt;Fields&lt;/legend&gt;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&lt;label for="AddressLine1"&gt;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Address Line 1:&lt;/label&gt;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Html.TextBox("</w:t>
      </w:r>
      <w:r>
        <w:rPr>
          <w:rFonts w:eastAsiaTheme="minorHAnsi"/>
          <w:b/>
          <w:lang w:bidi="ar-SA"/>
        </w:rPr>
        <w:t>Address.</w:t>
      </w:r>
      <w:r w:rsidRPr="004737CD">
        <w:rPr>
          <w:rFonts w:eastAsiaTheme="minorHAnsi"/>
          <w:b/>
          <w:lang w:bidi="ar-SA"/>
        </w:rPr>
        <w:t>AddressLine1") %&gt;</w:t>
      </w:r>
    </w:p>
    <w:p w:rsidR="00DC0AAB" w:rsidRPr="004737CD" w:rsidRDefault="00DC0AAB" w:rsidP="00DC0AAB">
      <w:pPr>
        <w:pStyle w:val="ppCodeIndent"/>
        <w:rPr>
          <w:rFonts w:eastAsiaTheme="minorHAnsi"/>
          <w:b/>
          <w:lang w:bidi="ar-SA"/>
        </w:rPr>
      </w:pPr>
      <w:r w:rsidRPr="004737CD">
        <w:rPr>
          <w:rFonts w:eastAsiaTheme="minorHAnsi"/>
          <w:b/>
          <w:lang w:bidi="ar-SA"/>
        </w:rPr>
        <w:lastRenderedPageBreak/>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&lt;label for="AddressLine2"&gt;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Address Line 2:&lt;/label&gt;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Html.TextBox("</w:t>
      </w:r>
      <w:r>
        <w:rPr>
          <w:rFonts w:eastAsiaTheme="minorHAnsi"/>
          <w:b/>
          <w:lang w:bidi="ar-SA"/>
        </w:rPr>
        <w:t>Address.</w:t>
      </w:r>
      <w:r w:rsidRPr="004737CD">
        <w:rPr>
          <w:rFonts w:eastAsiaTheme="minorHAnsi"/>
          <w:b/>
          <w:lang w:bidi="ar-SA"/>
        </w:rPr>
        <w:t>AddressLine2") %&gt;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&lt;label for="City"&gt;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City:&lt;/label&gt;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Html.TextBox("</w:t>
      </w:r>
      <w:r>
        <w:rPr>
          <w:rFonts w:eastAsiaTheme="minorHAnsi"/>
          <w:b/>
          <w:lang w:bidi="ar-SA"/>
        </w:rPr>
        <w:t>Address.</w:t>
      </w:r>
      <w:r w:rsidRPr="004737CD">
        <w:rPr>
          <w:rFonts w:eastAsiaTheme="minorHAnsi"/>
          <w:b/>
          <w:lang w:bidi="ar-SA"/>
        </w:rPr>
        <w:t>City")%&gt;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&lt;label for="StateProvince"&gt;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State/Province:&lt;/label&gt;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Html.TextBox("</w:t>
      </w:r>
      <w:r>
        <w:rPr>
          <w:rFonts w:eastAsiaTheme="minorHAnsi"/>
          <w:b/>
          <w:lang w:bidi="ar-SA"/>
        </w:rPr>
        <w:t>Address.</w:t>
      </w:r>
      <w:r w:rsidRPr="004737CD">
        <w:rPr>
          <w:rFonts w:eastAsiaTheme="minorHAnsi"/>
          <w:b/>
          <w:lang w:bidi="ar-SA"/>
        </w:rPr>
        <w:t>StateProvince")%&gt;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&lt;label for="PostalCode"&gt;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Postal Code:&lt;/label&gt;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Html.TextBox("</w:t>
      </w:r>
      <w:r>
        <w:rPr>
          <w:rFonts w:eastAsiaTheme="minorHAnsi"/>
          <w:b/>
          <w:lang w:bidi="ar-SA"/>
        </w:rPr>
        <w:t>Address.</w:t>
      </w:r>
      <w:r w:rsidRPr="004737CD">
        <w:rPr>
          <w:rFonts w:eastAsiaTheme="minorHAnsi"/>
          <w:b/>
          <w:lang w:bidi="ar-SA"/>
        </w:rPr>
        <w:t>PostalCode")%&gt;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&lt;label for="CountryRegion"&gt;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Country/Region:&lt;/label&gt;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Html.TextBox("</w:t>
      </w:r>
      <w:r>
        <w:rPr>
          <w:rFonts w:eastAsiaTheme="minorHAnsi"/>
          <w:b/>
          <w:lang w:bidi="ar-SA"/>
        </w:rPr>
        <w:t>Address.</w:t>
      </w:r>
      <w:r w:rsidRPr="004737CD">
        <w:rPr>
          <w:rFonts w:eastAsiaTheme="minorHAnsi"/>
          <w:b/>
          <w:lang w:bidi="ar-SA"/>
        </w:rPr>
        <w:t>CountryRegion")%&gt;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&lt;input type="submit" value="Create" /&gt;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&lt;/p&gt;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&lt;/fieldset&gt;</w:t>
      </w:r>
    </w:p>
    <w:p w:rsidR="00DC0AAB" w:rsidRPr="004737CD" w:rsidRDefault="00DC0AAB" w:rsidP="00DC0AAB">
      <w:pPr>
        <w:pStyle w:val="ppCodeIndent"/>
        <w:rPr>
          <w:rFonts w:eastAsiaTheme="minorHAnsi"/>
          <w:b/>
          <w:lang w:bidi="ar-SA"/>
        </w:rPr>
      </w:pPr>
      <w:r w:rsidRPr="004737CD">
        <w:rPr>
          <w:rFonts w:eastAsiaTheme="minorHAnsi"/>
          <w:b/>
          <w:lang w:bidi="ar-SA"/>
        </w:rPr>
        <w:t xml:space="preserve">    &lt;% } %&gt;</w:t>
      </w:r>
    </w:p>
    <w:p w:rsidR="00AF20E3" w:rsidRPr="001766E2" w:rsidRDefault="00DC0AAB" w:rsidP="00DC0AAB">
      <w:pPr>
        <w:pStyle w:val="ppCodeIndent"/>
        <w:rPr>
          <w:rFonts w:eastAsiaTheme="minorHAnsi"/>
          <w:lang w:bidi="ar-SA"/>
        </w:rPr>
      </w:pPr>
      <w:r w:rsidRPr="001766E2">
        <w:rPr>
          <w:rFonts w:eastAsiaTheme="minorHAnsi"/>
          <w:lang w:bidi="ar-SA"/>
        </w:rPr>
        <w:t>&lt;/asp:Content&gt;</w:t>
      </w:r>
    </w:p>
    <w:p w:rsidR="00AF20E3" w:rsidRPr="008C28D7" w:rsidRDefault="00AF20E3" w:rsidP="00AF20E3">
      <w:pPr>
        <w:pStyle w:val="ppListEnd"/>
      </w:pPr>
    </w:p>
    <w:p w:rsidR="00AC6313" w:rsidRDefault="00AC6313" w:rsidP="00AC6313">
      <w:pPr>
        <w:pStyle w:val="ppBodyText"/>
      </w:pPr>
    </w:p>
    <w:sdt>
      <w:sdtPr>
        <w:alias w:val="Topic"/>
        <w:tag w:val="7f4b5a85-d307-4062-bb46-d38706f1afba"/>
        <w:id w:val="121926261"/>
        <w:placeholder>
          <w:docPart w:val="3680D1649985489F98FDE02F2E82BE94"/>
        </w:placeholder>
        <w:text/>
      </w:sdtPr>
      <w:sdtContent>
        <w:bookmarkStart w:id="40" w:name="_Toc224707083" w:displacedByCustomXml="prev"/>
        <w:p w:rsidR="00AF20E3" w:rsidRDefault="00C81854" w:rsidP="00C81854">
          <w:pPr>
            <w:pStyle w:val="Heading2"/>
          </w:pPr>
          <w:r>
            <w:t>Exercise 2: Verification</w:t>
          </w:r>
        </w:p>
      </w:sdtContent>
    </w:sdt>
    <w:bookmarkEnd w:id="40" w:displacedByCustomXml="prev"/>
    <w:p w:rsidR="0086622E" w:rsidRPr="008C28D7" w:rsidRDefault="0086622E" w:rsidP="0086622E">
      <w:pPr>
        <w:pStyle w:val="ppBodyText"/>
        <w:rPr>
          <w:rFonts w:eastAsia="Arial Unicode MS"/>
          <w:noProof/>
        </w:rPr>
      </w:pPr>
      <w:r w:rsidRPr="008C28D7">
        <w:rPr>
          <w:rFonts w:eastAsia="Arial Unicode MS"/>
          <w:noProof/>
        </w:rPr>
        <w:t>In order to verify that you have correctly perf</w:t>
      </w:r>
      <w:r>
        <w:rPr>
          <w:rFonts w:eastAsia="Arial Unicode MS"/>
          <w:noProof/>
        </w:rPr>
        <w:t>ormed all steps of exercise one</w:t>
      </w:r>
      <w:r w:rsidRPr="008C28D7">
        <w:rPr>
          <w:rFonts w:eastAsia="Arial Unicode MS"/>
          <w:noProof/>
        </w:rPr>
        <w:t>, proceed as follows:</w:t>
      </w:r>
    </w:p>
    <w:p w:rsidR="0086622E" w:rsidRPr="008C28D7" w:rsidRDefault="0086622E" w:rsidP="0086622E">
      <w:pPr>
        <w:pStyle w:val="Heading3"/>
        <w:rPr>
          <w:noProof/>
        </w:rPr>
      </w:pPr>
      <w:bookmarkStart w:id="41" w:name="_Toc190145447"/>
      <w:bookmarkStart w:id="42" w:name="_Toc223351757"/>
      <w:bookmarkStart w:id="43" w:name="_Toc224707084"/>
      <w:r w:rsidRPr="008C28D7">
        <w:rPr>
          <w:noProof/>
        </w:rPr>
        <w:t>Verification 1</w:t>
      </w:r>
      <w:bookmarkEnd w:id="41"/>
      <w:bookmarkEnd w:id="42"/>
      <w:bookmarkEnd w:id="43"/>
    </w:p>
    <w:p w:rsidR="0086622E" w:rsidRPr="008C28D7" w:rsidRDefault="0086622E" w:rsidP="0086622E">
      <w:pPr>
        <w:pStyle w:val="ppBodyText"/>
      </w:pPr>
      <w:r w:rsidRPr="008C28D7">
        <w:t xml:space="preserve">In this verification you will navigate </w:t>
      </w:r>
      <w:r>
        <w:t xml:space="preserve">the </w:t>
      </w:r>
      <w:r w:rsidRPr="008C28D7">
        <w:t xml:space="preserve">MCV Web Application, testing </w:t>
      </w:r>
      <w:r w:rsidRPr="00577516">
        <w:rPr>
          <w:b/>
        </w:rPr>
        <w:t>Home</w:t>
      </w:r>
      <w:r w:rsidRPr="008C28D7">
        <w:t xml:space="preserve"> and </w:t>
      </w:r>
      <w:r w:rsidRPr="00577516">
        <w:rPr>
          <w:b/>
        </w:rPr>
        <w:t>Customer</w:t>
      </w:r>
      <w:r w:rsidRPr="008C28D7">
        <w:t xml:space="preserve"> controllers.</w:t>
      </w:r>
    </w:p>
    <w:p w:rsidR="0086622E" w:rsidRPr="008C28D7" w:rsidRDefault="0086622E" w:rsidP="0086622E">
      <w:pPr>
        <w:pStyle w:val="ppNumberList"/>
      </w:pPr>
      <w:r w:rsidRPr="008C28D7">
        <w:t xml:space="preserve">To test the MVC Web Application you need to start a new instance of the </w:t>
      </w:r>
      <w:r w:rsidRPr="008C28D7">
        <w:rPr>
          <w:b/>
        </w:rPr>
        <w:t>MvcSampleApp</w:t>
      </w:r>
      <w:r w:rsidRPr="008C28D7">
        <w:t xml:space="preserve"> project. To do this, in </w:t>
      </w:r>
      <w:r w:rsidRPr="008C28D7">
        <w:rPr>
          <w:b/>
        </w:rPr>
        <w:t>Solution Explorer</w:t>
      </w:r>
      <w:r>
        <w:t xml:space="preserve"> right-click </w:t>
      </w:r>
      <w:r w:rsidRPr="008C28D7">
        <w:rPr>
          <w:b/>
        </w:rPr>
        <w:t>MvcSampleApp</w:t>
      </w:r>
      <w:r w:rsidRPr="008C28D7">
        <w:t xml:space="preserve"> project, point to </w:t>
      </w:r>
      <w:r w:rsidRPr="008C28D7">
        <w:rPr>
          <w:b/>
        </w:rPr>
        <w:t>Debug</w:t>
      </w:r>
      <w:r w:rsidRPr="008C28D7">
        <w:t xml:space="preserve"> and select </w:t>
      </w:r>
      <w:r w:rsidRPr="008C28D7">
        <w:rPr>
          <w:b/>
        </w:rPr>
        <w:t>Start New Instance</w:t>
      </w:r>
      <w:r w:rsidRPr="008C28D7">
        <w:t>.</w:t>
      </w:r>
    </w:p>
    <w:p w:rsidR="0086622E" w:rsidRPr="008C28D7" w:rsidRDefault="0086622E" w:rsidP="0086622E">
      <w:pPr>
        <w:pStyle w:val="ppNoteIndent"/>
      </w:pPr>
      <w:r w:rsidRPr="008C28D7">
        <w:rPr>
          <w:b/>
        </w:rPr>
        <w:t>Note:</w:t>
      </w:r>
      <w:r w:rsidRPr="008C28D7">
        <w:t xml:space="preserve"> If the dialog </w:t>
      </w:r>
      <w:r w:rsidRPr="008C28D7">
        <w:rPr>
          <w:b/>
        </w:rPr>
        <w:t>Debugging Not Enabled</w:t>
      </w:r>
      <w:r w:rsidRPr="008C28D7">
        <w:t xml:space="preserve"> appears, select</w:t>
      </w:r>
      <w:r w:rsidRPr="00F506DB">
        <w:t xml:space="preserve"> </w:t>
      </w:r>
      <w:r w:rsidRPr="00F506DB">
        <w:rPr>
          <w:b/>
        </w:rPr>
        <w:t>Modify the Web.config file to enable debugging</w:t>
      </w:r>
      <w:r w:rsidRPr="008C28D7">
        <w:t xml:space="preserve"> and click </w:t>
      </w:r>
      <w:r w:rsidRPr="008C28D7">
        <w:rPr>
          <w:b/>
        </w:rPr>
        <w:t>OK</w:t>
      </w:r>
      <w:r w:rsidRPr="008C28D7">
        <w:t>.</w:t>
      </w:r>
    </w:p>
    <w:p w:rsidR="0086622E" w:rsidRDefault="0086622E" w:rsidP="0086622E">
      <w:pPr>
        <w:pStyle w:val="ppBodyTextIndent"/>
      </w:pPr>
    </w:p>
    <w:p w:rsidR="0086622E" w:rsidRPr="008C28D7" w:rsidRDefault="0086622E" w:rsidP="00AE08C7">
      <w:pPr>
        <w:pStyle w:val="ppBodyTextIndent"/>
      </w:pPr>
      <w:r w:rsidRPr="008C28D7">
        <w:t>You will be directed to</w:t>
      </w:r>
      <w:r w:rsidRPr="0095146E">
        <w:rPr>
          <w:b/>
        </w:rPr>
        <w:t xml:space="preserve"> </w:t>
      </w:r>
      <w:hyperlink r:id="rId45" w:history="1">
        <w:r w:rsidRPr="0095146E">
          <w:rPr>
            <w:rStyle w:val="Hyperlink"/>
            <w:rFonts w:cstheme="minorBidi"/>
            <w:b/>
          </w:rPr>
          <w:t>http://localhost:50000/</w:t>
        </w:r>
      </w:hyperlink>
      <w:r w:rsidRPr="008C28D7">
        <w:t>. This is the home page of the MVC Web Application, and it is generat</w:t>
      </w:r>
      <w:r>
        <w:t>ed by the ASP.NET MVC framework</w:t>
      </w:r>
      <w:r w:rsidRPr="008C28D7">
        <w:t xml:space="preserve"> by calling </w:t>
      </w:r>
      <w:r w:rsidRPr="00401F1B">
        <w:rPr>
          <w:b/>
        </w:rPr>
        <w:t>Home</w:t>
      </w:r>
      <w:r w:rsidR="00683318">
        <w:rPr>
          <w:b/>
        </w:rPr>
        <w:t>Controller</w:t>
      </w:r>
      <w:r w:rsidR="00401F1B">
        <w:t xml:space="preserve"> c</w:t>
      </w:r>
      <w:r w:rsidRPr="00EB2FA5">
        <w:t>ontroller’s</w:t>
      </w:r>
      <w:r w:rsidRPr="008C28D7">
        <w:t xml:space="preserve"> </w:t>
      </w:r>
      <w:r w:rsidRPr="0095146E">
        <w:rPr>
          <w:b/>
        </w:rPr>
        <w:t xml:space="preserve">Index </w:t>
      </w:r>
      <w:r w:rsidRPr="00D60B1D">
        <w:t>method</w:t>
      </w:r>
      <w:r w:rsidRPr="0095146E">
        <w:rPr>
          <w:b/>
        </w:rPr>
        <w:t xml:space="preserve"> </w:t>
      </w:r>
      <w:r w:rsidR="00401F1B" w:rsidRPr="00401F1B">
        <w:t>that</w:t>
      </w:r>
      <w:r w:rsidR="00401F1B">
        <w:rPr>
          <w:b/>
        </w:rPr>
        <w:t xml:space="preserve"> </w:t>
      </w:r>
      <w:r w:rsidR="00401F1B">
        <w:t>renders</w:t>
      </w:r>
      <w:r w:rsidRPr="008C28D7">
        <w:t xml:space="preserve"> the </w:t>
      </w:r>
      <w:r>
        <w:rPr>
          <w:b/>
        </w:rPr>
        <w:t>Index</w:t>
      </w:r>
      <w:r w:rsidRPr="0095146E">
        <w:rPr>
          <w:b/>
        </w:rPr>
        <w:t xml:space="preserve"> </w:t>
      </w:r>
      <w:r w:rsidR="00401F1B">
        <w:t>v</w:t>
      </w:r>
      <w:r w:rsidRPr="00297A67">
        <w:t>iew</w:t>
      </w:r>
      <w:r w:rsidRPr="008C28D7">
        <w:t>.</w:t>
      </w:r>
    </w:p>
    <w:p w:rsidR="0086622E" w:rsidRDefault="0086622E" w:rsidP="0086622E">
      <w:pPr>
        <w:pStyle w:val="ppNoteIndent"/>
      </w:pPr>
      <w:r w:rsidRPr="008C28D7">
        <w:rPr>
          <w:b/>
        </w:rPr>
        <w:t>Note:</w:t>
      </w:r>
      <w:r w:rsidRPr="008C28D7">
        <w:t xml:space="preserve"> In this case </w:t>
      </w:r>
      <w:r w:rsidRPr="008C28D7">
        <w:rPr>
          <w:b/>
        </w:rPr>
        <w:t>Index</w:t>
      </w:r>
      <w:r w:rsidRPr="008C28D7">
        <w:t xml:space="preserve"> method only renders the view, since no data is needed by </w:t>
      </w:r>
      <w:r>
        <w:t xml:space="preserve">the </w:t>
      </w:r>
      <w:r w:rsidRPr="00297A67">
        <w:t>Home controller’s</w:t>
      </w:r>
      <w:r>
        <w:rPr>
          <w:b/>
        </w:rPr>
        <w:t xml:space="preserve"> Index</w:t>
      </w:r>
      <w:r w:rsidRPr="0095146E">
        <w:rPr>
          <w:b/>
        </w:rPr>
        <w:t xml:space="preserve"> </w:t>
      </w:r>
      <w:r w:rsidRPr="00297A67">
        <w:t>View</w:t>
      </w:r>
      <w:r w:rsidRPr="008C28D7">
        <w:t>.</w:t>
      </w:r>
    </w:p>
    <w:p w:rsidR="009F3D01" w:rsidRPr="008C28D7" w:rsidRDefault="009F3D01" w:rsidP="009F3D01">
      <w:pPr>
        <w:pStyle w:val="ppBodyTextIndent"/>
      </w:pPr>
    </w:p>
    <w:p w:rsidR="0086622E" w:rsidRPr="008C28D7" w:rsidRDefault="00C51884" w:rsidP="0086622E">
      <w:pPr>
        <w:pStyle w:val="ppFigureIndent"/>
      </w:pPr>
      <w:r>
        <w:rPr>
          <w:noProof/>
          <w:lang w:bidi="ar-SA"/>
        </w:rPr>
        <w:drawing>
          <wp:inline distT="0" distB="0" distL="0" distR="0">
            <wp:extent cx="5486400" cy="4100581"/>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5486400" cy="4100581"/>
                    </a:xfrm>
                    <a:prstGeom prst="rect">
                      <a:avLst/>
                    </a:prstGeom>
                    <a:noFill/>
                    <a:ln w="9525">
                      <a:noFill/>
                      <a:miter lim="800000"/>
                      <a:headEnd/>
                      <a:tailEnd/>
                    </a:ln>
                  </pic:spPr>
                </pic:pic>
              </a:graphicData>
            </a:graphic>
          </wp:inline>
        </w:drawing>
      </w:r>
    </w:p>
    <w:p w:rsidR="0086622E" w:rsidRPr="008C28D7" w:rsidRDefault="0086622E" w:rsidP="0086622E">
      <w:pPr>
        <w:pStyle w:val="ppFigureNumberIndent"/>
      </w:pPr>
      <w:r w:rsidRPr="008C28D7">
        <w:t xml:space="preserve">Figure </w:t>
      </w:r>
      <w:fldSimple w:instr=" SEQ Figure \* ARABIC ">
        <w:r w:rsidR="009420ED">
          <w:rPr>
            <w:noProof/>
          </w:rPr>
          <w:t>26</w:t>
        </w:r>
      </w:fldSimple>
    </w:p>
    <w:p w:rsidR="0086622E" w:rsidRDefault="0086622E" w:rsidP="0086622E">
      <w:pPr>
        <w:pStyle w:val="ppFigureCaptionIndent"/>
      </w:pPr>
      <w:r w:rsidRPr="008C28D7">
        <w:t>M</w:t>
      </w:r>
      <w:r>
        <w:t>VC Sample Application home page</w:t>
      </w:r>
    </w:p>
    <w:p w:rsidR="0086622E" w:rsidRPr="00A014FA" w:rsidRDefault="0086622E" w:rsidP="0086622E">
      <w:pPr>
        <w:pStyle w:val="ppBodyTextIndent"/>
      </w:pPr>
    </w:p>
    <w:p w:rsidR="0086622E" w:rsidRPr="008C28D7" w:rsidRDefault="0086622E" w:rsidP="0086622E">
      <w:pPr>
        <w:pStyle w:val="ppNumberList"/>
      </w:pPr>
      <w:r>
        <w:t xml:space="preserve">To browse customers, click </w:t>
      </w:r>
      <w:r w:rsidRPr="00E6498C">
        <w:rPr>
          <w:b/>
        </w:rPr>
        <w:t>Customers</w:t>
      </w:r>
      <w:r w:rsidRPr="008C28D7">
        <w:t xml:space="preserve"> link</w:t>
      </w:r>
      <w:r>
        <w:t xml:space="preserve"> on page header</w:t>
      </w:r>
      <w:r w:rsidRPr="008C28D7">
        <w:t xml:space="preserve">. You will be redirected to the following address in the web browser </w:t>
      </w:r>
      <w:hyperlink r:id="rId47" w:history="1">
        <w:r w:rsidR="00F727C9" w:rsidRPr="00C170C7">
          <w:rPr>
            <w:rStyle w:val="Hyperlink"/>
            <w:rFonts w:cstheme="minorBidi"/>
          </w:rPr>
          <w:t>http://localhost:50000/Customer</w:t>
        </w:r>
      </w:hyperlink>
      <w:r w:rsidR="00F727C9">
        <w:t xml:space="preserve"> </w:t>
      </w:r>
      <w:r w:rsidRPr="008C28D7">
        <w:t xml:space="preserve">which invokes </w:t>
      </w:r>
      <w:r w:rsidRPr="008C28D7">
        <w:rPr>
          <w:b/>
        </w:rPr>
        <w:t>Index</w:t>
      </w:r>
      <w:r w:rsidRPr="008C28D7">
        <w:t xml:space="preserve"> method on the </w:t>
      </w:r>
      <w:r w:rsidR="00603E41">
        <w:rPr>
          <w:b/>
        </w:rPr>
        <w:t>Customer</w:t>
      </w:r>
      <w:r w:rsidRPr="008C28D7">
        <w:rPr>
          <w:b/>
        </w:rPr>
        <w:t>Controller</w:t>
      </w:r>
      <w:r w:rsidRPr="008C28D7">
        <w:t>. The following output should appear.</w:t>
      </w:r>
      <w:r>
        <w:t xml:space="preserve"> </w:t>
      </w:r>
      <w:r w:rsidRPr="008C28D7">
        <w:t>Previous and Next Page links are provided to navigate through all customers.</w:t>
      </w:r>
      <w:r>
        <w:t xml:space="preserve"> The page showed by default is page one.</w:t>
      </w:r>
    </w:p>
    <w:p w:rsidR="0086622E" w:rsidRPr="008C28D7" w:rsidRDefault="00C51884" w:rsidP="0086622E">
      <w:pPr>
        <w:pStyle w:val="ppFigureIndent"/>
      </w:pPr>
      <w:r>
        <w:rPr>
          <w:noProof/>
          <w:lang w:bidi="ar-SA"/>
        </w:rPr>
        <w:lastRenderedPageBreak/>
        <w:drawing>
          <wp:inline distT="0" distB="0" distL="0" distR="0">
            <wp:extent cx="5486400" cy="4097215"/>
            <wp:effectExtent l="1905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5486400" cy="4097215"/>
                    </a:xfrm>
                    <a:prstGeom prst="rect">
                      <a:avLst/>
                    </a:prstGeom>
                    <a:noFill/>
                    <a:ln w="9525">
                      <a:noFill/>
                      <a:miter lim="800000"/>
                      <a:headEnd/>
                      <a:tailEnd/>
                    </a:ln>
                  </pic:spPr>
                </pic:pic>
              </a:graphicData>
            </a:graphic>
          </wp:inline>
        </w:drawing>
      </w:r>
    </w:p>
    <w:p w:rsidR="0086622E" w:rsidRPr="008C28D7" w:rsidRDefault="0086622E" w:rsidP="0086622E">
      <w:pPr>
        <w:pStyle w:val="ppFigureNumberIndent"/>
      </w:pPr>
      <w:r w:rsidRPr="008C28D7">
        <w:t xml:space="preserve">Figure </w:t>
      </w:r>
      <w:fldSimple w:instr=" SEQ Figure \* ARABIC ">
        <w:r w:rsidR="009420ED">
          <w:rPr>
            <w:noProof/>
          </w:rPr>
          <w:t>27</w:t>
        </w:r>
      </w:fldSimple>
    </w:p>
    <w:p w:rsidR="0086622E" w:rsidRDefault="0086622E" w:rsidP="0086622E">
      <w:pPr>
        <w:pStyle w:val="ppFigureCaptionIndent"/>
      </w:pPr>
      <w:r w:rsidRPr="008C28D7">
        <w:t>Customers Index page</w:t>
      </w:r>
    </w:p>
    <w:p w:rsidR="0086622E" w:rsidRPr="00A014FA" w:rsidRDefault="0086622E" w:rsidP="0086622E">
      <w:pPr>
        <w:pStyle w:val="ppBodyTextIndent"/>
      </w:pPr>
    </w:p>
    <w:p w:rsidR="00DD3A46" w:rsidRDefault="00BB60FB" w:rsidP="0086622E">
      <w:pPr>
        <w:pStyle w:val="ppNumberList"/>
      </w:pPr>
      <w:r>
        <w:t>C</w:t>
      </w:r>
      <w:r w:rsidRPr="008C28D7">
        <w:t xml:space="preserve">lick on </w:t>
      </w:r>
      <w:r>
        <w:t>a</w:t>
      </w:r>
      <w:r w:rsidRPr="008C28D7">
        <w:t xml:space="preserve"> name </w:t>
      </w:r>
      <w:r>
        <w:t>to view a specific customer</w:t>
      </w:r>
      <w:r w:rsidR="00D71396">
        <w:t xml:space="preserve"> detail</w:t>
      </w:r>
      <w:r w:rsidR="0086622E" w:rsidRPr="008C28D7">
        <w:t xml:space="preserve">. </w:t>
      </w:r>
      <w:r w:rsidR="0086622E">
        <w:t xml:space="preserve">For example click the first customer. </w:t>
      </w:r>
      <w:r w:rsidR="0086622E" w:rsidRPr="008C28D7">
        <w:t xml:space="preserve">You will be redirected to </w:t>
      </w:r>
      <w:hyperlink r:id="rId49" w:history="1">
        <w:r w:rsidRPr="00C170C7">
          <w:rPr>
            <w:rStyle w:val="Hyperlink"/>
            <w:rFonts w:cstheme="minorBidi"/>
          </w:rPr>
          <w:t>http://localhost:50000/Customer/Info/1</w:t>
        </w:r>
      </w:hyperlink>
      <w:r w:rsidR="0086622E" w:rsidRPr="008C28D7">
        <w:t xml:space="preserve">  (where </w:t>
      </w:r>
      <w:r w:rsidR="0086622E">
        <w:t>“</w:t>
      </w:r>
      <w:r w:rsidR="0086622E" w:rsidRPr="008C28D7">
        <w:t>1</w:t>
      </w:r>
      <w:r w:rsidR="0086622E">
        <w:t>”</w:t>
      </w:r>
      <w:r w:rsidR="0086622E" w:rsidRPr="008C28D7">
        <w:t xml:space="preserve"> is the </w:t>
      </w:r>
      <w:r w:rsidR="0086622E">
        <w:rPr>
          <w:b/>
        </w:rPr>
        <w:t>Customer I</w:t>
      </w:r>
      <w:r w:rsidR="0086622E" w:rsidRPr="008C28D7">
        <w:rPr>
          <w:b/>
        </w:rPr>
        <w:t>d</w:t>
      </w:r>
      <w:r w:rsidR="00DD3A46">
        <w:t xml:space="preserve">). </w:t>
      </w:r>
    </w:p>
    <w:p w:rsidR="0086622E" w:rsidRDefault="00DD3A46" w:rsidP="00DD3A46">
      <w:pPr>
        <w:pStyle w:val="ppNoteIndent"/>
      </w:pPr>
      <w:r w:rsidRPr="00DD3A46">
        <w:rPr>
          <w:b/>
        </w:rPr>
        <w:t>Note:</w:t>
      </w:r>
      <w:r>
        <w:t xml:space="preserve"> </w:t>
      </w:r>
      <w:r w:rsidR="0086622E" w:rsidRPr="008C28D7">
        <w:t xml:space="preserve">The method </w:t>
      </w:r>
      <w:r w:rsidR="0086622E" w:rsidRPr="008C28D7">
        <w:rPr>
          <w:b/>
        </w:rPr>
        <w:t>Info</w:t>
      </w:r>
      <w:r w:rsidR="0086622E" w:rsidRPr="008C28D7">
        <w:t xml:space="preserve"> on </w:t>
      </w:r>
      <w:r w:rsidR="00603E41">
        <w:rPr>
          <w:b/>
        </w:rPr>
        <w:t>Customer</w:t>
      </w:r>
      <w:r w:rsidR="0086622E" w:rsidRPr="008C28D7">
        <w:rPr>
          <w:b/>
        </w:rPr>
        <w:t>Controller</w:t>
      </w:r>
      <w:r w:rsidR="0086622E" w:rsidRPr="008C28D7">
        <w:t xml:space="preserve"> is invoked, which retrieves customer data, and pass it to the </w:t>
      </w:r>
      <w:r w:rsidR="0086622E" w:rsidRPr="008C28D7">
        <w:rPr>
          <w:b/>
        </w:rPr>
        <w:t>Info View</w:t>
      </w:r>
      <w:r w:rsidR="0086622E" w:rsidRPr="008C28D7">
        <w:t xml:space="preserve"> </w:t>
      </w:r>
      <w:r w:rsidR="0086622E">
        <w:t xml:space="preserve">when </w:t>
      </w:r>
      <w:r w:rsidR="0086622E" w:rsidRPr="008C28D7">
        <w:t>rendering it. Details on the given customer and its currently asso</w:t>
      </w:r>
      <w:r w:rsidR="006879C8">
        <w:t>ciated addresses will be shown.</w:t>
      </w:r>
    </w:p>
    <w:p w:rsidR="006879C8" w:rsidRDefault="006879C8" w:rsidP="00DD3A46">
      <w:pPr>
        <w:pStyle w:val="ppNoteIndent"/>
      </w:pPr>
      <w:r w:rsidRPr="00737E0D">
        <w:t xml:space="preserve">Remember the </w:t>
      </w:r>
      <w:r>
        <w:t>default route created</w:t>
      </w:r>
      <w:r w:rsidRPr="00737E0D">
        <w:t xml:space="preserve"> in </w:t>
      </w:r>
      <w:r>
        <w:rPr>
          <w:b/>
        </w:rPr>
        <w:t>G</w:t>
      </w:r>
      <w:r w:rsidRPr="00F42DE2">
        <w:rPr>
          <w:b/>
        </w:rPr>
        <w:t>lobal.asax</w:t>
      </w:r>
      <w:r w:rsidRPr="00737E0D">
        <w:t xml:space="preserve"> </w:t>
      </w:r>
      <w:r>
        <w:t xml:space="preserve">was </w:t>
      </w:r>
      <w:r w:rsidRPr="00737E0D">
        <w:t>“</w:t>
      </w:r>
      <w:r>
        <w:rPr>
          <w:rFonts w:eastAsiaTheme="minorHAnsi"/>
          <w:szCs w:val="20"/>
        </w:rPr>
        <w:t>{controller}</w:t>
      </w:r>
      <w:r w:rsidRPr="00737E0D">
        <w:rPr>
          <w:rFonts w:eastAsiaTheme="minorHAnsi"/>
          <w:szCs w:val="20"/>
        </w:rPr>
        <w:t>/</w:t>
      </w:r>
      <w:r>
        <w:rPr>
          <w:rFonts w:eastAsiaTheme="minorHAnsi"/>
          <w:szCs w:val="20"/>
        </w:rPr>
        <w:t>{action}/{id}</w:t>
      </w:r>
      <w:r w:rsidRPr="00737E0D">
        <w:rPr>
          <w:rFonts w:eastAsiaTheme="minorHAnsi"/>
          <w:szCs w:val="20"/>
        </w:rPr>
        <w:t xml:space="preserve">”. So in this case “1” is the </w:t>
      </w:r>
      <w:r>
        <w:rPr>
          <w:rFonts w:eastAsiaTheme="minorHAnsi"/>
          <w:szCs w:val="20"/>
        </w:rPr>
        <w:t>id and “Info” is the action.</w:t>
      </w:r>
    </w:p>
    <w:p w:rsidR="00DD3A46" w:rsidRPr="008C28D7" w:rsidRDefault="00DD3A46" w:rsidP="00433631">
      <w:pPr>
        <w:pStyle w:val="ppBodyTextIndent"/>
      </w:pPr>
    </w:p>
    <w:p w:rsidR="0086622E" w:rsidRPr="008C28D7" w:rsidRDefault="00C51884" w:rsidP="0086622E">
      <w:pPr>
        <w:pStyle w:val="ppFigureIndent"/>
      </w:pPr>
      <w:r>
        <w:rPr>
          <w:noProof/>
          <w:lang w:bidi="ar-SA"/>
        </w:rPr>
        <w:lastRenderedPageBreak/>
        <w:drawing>
          <wp:inline distT="0" distB="0" distL="0" distR="0">
            <wp:extent cx="5486400" cy="4928016"/>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srcRect/>
                    <a:stretch>
                      <a:fillRect/>
                    </a:stretch>
                  </pic:blipFill>
                  <pic:spPr bwMode="auto">
                    <a:xfrm>
                      <a:off x="0" y="0"/>
                      <a:ext cx="5486400" cy="4928016"/>
                    </a:xfrm>
                    <a:prstGeom prst="rect">
                      <a:avLst/>
                    </a:prstGeom>
                    <a:noFill/>
                    <a:ln w="9525">
                      <a:noFill/>
                      <a:miter lim="800000"/>
                      <a:headEnd/>
                      <a:tailEnd/>
                    </a:ln>
                  </pic:spPr>
                </pic:pic>
              </a:graphicData>
            </a:graphic>
          </wp:inline>
        </w:drawing>
      </w:r>
    </w:p>
    <w:p w:rsidR="0086622E" w:rsidRPr="008C28D7" w:rsidRDefault="0086622E" w:rsidP="0086622E">
      <w:pPr>
        <w:pStyle w:val="ppFigureNumberIndent"/>
      </w:pPr>
      <w:r w:rsidRPr="008C28D7">
        <w:t xml:space="preserve">Figure </w:t>
      </w:r>
      <w:fldSimple w:instr=" SEQ Figure \* ARABIC ">
        <w:r w:rsidR="009420ED">
          <w:rPr>
            <w:noProof/>
          </w:rPr>
          <w:t>28</w:t>
        </w:r>
      </w:fldSimple>
    </w:p>
    <w:p w:rsidR="0086622E" w:rsidRDefault="0086622E" w:rsidP="0086622E">
      <w:pPr>
        <w:pStyle w:val="ppFigureCaptionIndent"/>
      </w:pPr>
      <w:r w:rsidRPr="008C28D7">
        <w:t>Customer Info page</w:t>
      </w:r>
    </w:p>
    <w:p w:rsidR="006879C8" w:rsidRPr="006879C8" w:rsidRDefault="0086622E" w:rsidP="0086622E">
      <w:pPr>
        <w:pStyle w:val="ppNoteIndent"/>
        <w:rPr>
          <w:rFonts w:eastAsiaTheme="minorHAnsi"/>
          <w:b/>
          <w:szCs w:val="20"/>
        </w:rPr>
      </w:pPr>
      <w:r w:rsidRPr="006879C8">
        <w:rPr>
          <w:b/>
        </w:rPr>
        <w:t>Note:</w:t>
      </w:r>
      <w:r w:rsidRPr="00737E0D">
        <w:t xml:space="preserve">  </w:t>
      </w:r>
      <w:r w:rsidR="006879C8" w:rsidRPr="008C28D7">
        <w:t>In the address</w:t>
      </w:r>
      <w:r w:rsidR="006879C8">
        <w:t>es</w:t>
      </w:r>
      <w:r w:rsidR="006879C8" w:rsidRPr="008C28D7">
        <w:t xml:space="preserve"> section of customer’s information</w:t>
      </w:r>
      <w:r w:rsidR="006879C8">
        <w:t>, n</w:t>
      </w:r>
      <w:r w:rsidR="006879C8" w:rsidRPr="008C28D7">
        <w:t xml:space="preserve">ext to each address there are two links, one for editing the address and the other to delete </w:t>
      </w:r>
      <w:r w:rsidR="006879C8">
        <w:t>and</w:t>
      </w:r>
      <w:r w:rsidR="006879C8" w:rsidRPr="008C28D7">
        <w:t xml:space="preserve"> there is</w:t>
      </w:r>
      <w:r w:rsidR="006879C8">
        <w:t xml:space="preserve"> also</w:t>
      </w:r>
      <w:r w:rsidR="006879C8" w:rsidRPr="008C28D7">
        <w:t xml:space="preserve"> an </w:t>
      </w:r>
      <w:r w:rsidR="006879C8" w:rsidRPr="006879C8">
        <w:rPr>
          <w:b/>
        </w:rPr>
        <w:t>Add New Address</w:t>
      </w:r>
      <w:r w:rsidR="006879C8">
        <w:t xml:space="preserve"> link</w:t>
      </w:r>
      <w:r w:rsidR="006879C8" w:rsidRPr="008C28D7">
        <w:t xml:space="preserve"> to create and associate a new address to the current customer.</w:t>
      </w:r>
    </w:p>
    <w:p w:rsidR="0086622E" w:rsidRDefault="0086622E" w:rsidP="00BE3ACF">
      <w:pPr>
        <w:pStyle w:val="ppBodyText"/>
        <w:numPr>
          <w:ilvl w:val="0"/>
          <w:numId w:val="0"/>
        </w:numPr>
      </w:pPr>
    </w:p>
    <w:p w:rsidR="00BE3ACF" w:rsidRDefault="00BE3ACF" w:rsidP="00BE3ACF">
      <w:pPr>
        <w:pStyle w:val="ppNumberList"/>
      </w:pPr>
      <w:r w:rsidRPr="0014761B">
        <w:t xml:space="preserve">Click on the </w:t>
      </w:r>
      <w:r w:rsidRPr="008B780F">
        <w:rPr>
          <w:b/>
        </w:rPr>
        <w:t>Add New Address</w:t>
      </w:r>
      <w:r w:rsidRPr="0014761B">
        <w:t xml:space="preserve"> link to create a new address </w:t>
      </w:r>
      <w:r>
        <w:t>for</w:t>
      </w:r>
      <w:r w:rsidRPr="0014761B">
        <w:t xml:space="preserve"> the current customer. </w:t>
      </w:r>
    </w:p>
    <w:p w:rsidR="00BE3ACF" w:rsidRPr="005F0BB2" w:rsidRDefault="00BE3ACF" w:rsidP="00BE3ACF">
      <w:pPr>
        <w:pStyle w:val="ppNoteIndent"/>
      </w:pPr>
      <w:r w:rsidRPr="005F0BB2">
        <w:rPr>
          <w:b/>
        </w:rPr>
        <w:t>Note:</w:t>
      </w:r>
      <w:r w:rsidRPr="005F0BB2">
        <w:t xml:space="preserve"> Clicking on Add New Address triggers the </w:t>
      </w:r>
      <w:r>
        <w:rPr>
          <w:b/>
        </w:rPr>
        <w:t>Create</w:t>
      </w:r>
      <w:r w:rsidRPr="005F0BB2">
        <w:t xml:space="preserve"> method on </w:t>
      </w:r>
      <w:r w:rsidRPr="00603E41">
        <w:rPr>
          <w:b/>
        </w:rPr>
        <w:t>AddressController</w:t>
      </w:r>
      <w:r w:rsidRPr="005F0BB2">
        <w:t xml:space="preserve"> which renders the </w:t>
      </w:r>
      <w:r w:rsidRPr="00E066A6">
        <w:rPr>
          <w:b/>
        </w:rPr>
        <w:t>Create</w:t>
      </w:r>
      <w:r w:rsidRPr="005F0BB2">
        <w:t xml:space="preserve"> view.</w:t>
      </w:r>
    </w:p>
    <w:p w:rsidR="00BE3ACF" w:rsidRDefault="00BE3ACF" w:rsidP="00BE3ACF">
      <w:pPr>
        <w:pStyle w:val="ppNoteIndent"/>
      </w:pPr>
      <w:r w:rsidRPr="005F0BB2">
        <w:t>When</w:t>
      </w:r>
      <w:r>
        <w:t xml:space="preserve"> the s</w:t>
      </w:r>
      <w:r w:rsidRPr="005F0BB2">
        <w:t xml:space="preserve">ave button is pressed on the view, the form submits to the </w:t>
      </w:r>
      <w:r w:rsidRPr="00A02236">
        <w:rPr>
          <w:b/>
        </w:rPr>
        <w:t>Create</w:t>
      </w:r>
      <w:r w:rsidRPr="005F0BB2">
        <w:t xml:space="preserve"> method. This method receives the address information and performs the insertion before redirecting to customer information page.</w:t>
      </w:r>
    </w:p>
    <w:p w:rsidR="00BE3ACF" w:rsidRDefault="00BE3ACF" w:rsidP="00BE3ACF">
      <w:pPr>
        <w:pStyle w:val="ppBodyText"/>
        <w:numPr>
          <w:ilvl w:val="0"/>
          <w:numId w:val="0"/>
        </w:numPr>
      </w:pPr>
    </w:p>
    <w:p w:rsidR="00BE3ACF" w:rsidRPr="005F0BB2" w:rsidRDefault="005E6506" w:rsidP="00BE3ACF">
      <w:pPr>
        <w:pStyle w:val="ppNumberList"/>
      </w:pPr>
      <w:r>
        <w:lastRenderedPageBreak/>
        <w:t xml:space="preserve">Fill the form, </w:t>
      </w:r>
      <w:r w:rsidR="00BE3ACF" w:rsidRPr="005F0BB2">
        <w:t xml:space="preserve">and click </w:t>
      </w:r>
      <w:r w:rsidR="00553825">
        <w:rPr>
          <w:b/>
        </w:rPr>
        <w:t>Create</w:t>
      </w:r>
      <w:r w:rsidR="00BE3ACF" w:rsidRPr="005F0BB2">
        <w:t>. You will be redirected to the customer information page where the new address will be shown.</w:t>
      </w:r>
    </w:p>
    <w:p w:rsidR="00BE3ACF" w:rsidRPr="00DE7740" w:rsidRDefault="00C51884" w:rsidP="00BE3ACF">
      <w:pPr>
        <w:pStyle w:val="ppFigureIndent"/>
        <w:rPr>
          <w:highlight w:val="yellow"/>
        </w:rPr>
      </w:pPr>
      <w:r>
        <w:rPr>
          <w:noProof/>
          <w:lang w:bidi="ar-SA"/>
        </w:rPr>
        <w:drawing>
          <wp:inline distT="0" distB="0" distL="0" distR="0">
            <wp:extent cx="5486400" cy="5630680"/>
            <wp:effectExtent l="1905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srcRect/>
                    <a:stretch>
                      <a:fillRect/>
                    </a:stretch>
                  </pic:blipFill>
                  <pic:spPr bwMode="auto">
                    <a:xfrm>
                      <a:off x="0" y="0"/>
                      <a:ext cx="5486400" cy="5630680"/>
                    </a:xfrm>
                    <a:prstGeom prst="rect">
                      <a:avLst/>
                    </a:prstGeom>
                    <a:noFill/>
                    <a:ln w="9525">
                      <a:noFill/>
                      <a:miter lim="800000"/>
                      <a:headEnd/>
                      <a:tailEnd/>
                    </a:ln>
                  </pic:spPr>
                </pic:pic>
              </a:graphicData>
            </a:graphic>
          </wp:inline>
        </w:drawing>
      </w:r>
    </w:p>
    <w:p w:rsidR="00BE3ACF" w:rsidRPr="008C28D7" w:rsidRDefault="00BE3ACF" w:rsidP="00BE3ACF">
      <w:pPr>
        <w:pStyle w:val="ppFigureNumberIndent"/>
      </w:pPr>
      <w:r w:rsidRPr="008C28D7">
        <w:t xml:space="preserve">Figure </w:t>
      </w:r>
      <w:fldSimple w:instr=" SEQ Figure \* ARABIC ">
        <w:r w:rsidR="009420ED">
          <w:rPr>
            <w:noProof/>
          </w:rPr>
          <w:t>29</w:t>
        </w:r>
      </w:fldSimple>
    </w:p>
    <w:p w:rsidR="00BE3ACF" w:rsidRDefault="00BE3ACF" w:rsidP="00BE3ACF">
      <w:pPr>
        <w:pStyle w:val="ppFigureCaptionIndent"/>
      </w:pPr>
      <w:r w:rsidRPr="008C28D7">
        <w:t xml:space="preserve"> </w:t>
      </w:r>
      <w:r w:rsidR="004532D3">
        <w:t>Creating a new Address</w:t>
      </w:r>
    </w:p>
    <w:p w:rsidR="00BE3ACF" w:rsidRDefault="00BE3ACF" w:rsidP="00760697">
      <w:pPr>
        <w:pStyle w:val="ppBodyText"/>
      </w:pPr>
    </w:p>
    <w:p w:rsidR="00760697" w:rsidRDefault="00C51884" w:rsidP="00760697">
      <w:pPr>
        <w:pStyle w:val="ppFigureIndent"/>
        <w:keepNext/>
      </w:pPr>
      <w:r>
        <w:rPr>
          <w:noProof/>
          <w:lang w:bidi="ar-SA"/>
        </w:rPr>
        <w:lastRenderedPageBreak/>
        <w:drawing>
          <wp:inline distT="0" distB="0" distL="0" distR="0">
            <wp:extent cx="5486400" cy="4956123"/>
            <wp:effectExtent l="1905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5486400" cy="4956123"/>
                    </a:xfrm>
                    <a:prstGeom prst="rect">
                      <a:avLst/>
                    </a:prstGeom>
                    <a:noFill/>
                    <a:ln w="9525">
                      <a:noFill/>
                      <a:miter lim="800000"/>
                      <a:headEnd/>
                      <a:tailEnd/>
                    </a:ln>
                  </pic:spPr>
                </pic:pic>
              </a:graphicData>
            </a:graphic>
          </wp:inline>
        </w:drawing>
      </w:r>
    </w:p>
    <w:p w:rsidR="00760697" w:rsidRDefault="00760697" w:rsidP="00760697">
      <w:pPr>
        <w:pStyle w:val="ppFigureNumberIndent"/>
      </w:pPr>
      <w:r>
        <w:t xml:space="preserve">Figure </w:t>
      </w:r>
      <w:fldSimple w:instr=" SEQ Figure \* ARABIC ">
        <w:r w:rsidR="009420ED">
          <w:rPr>
            <w:noProof/>
          </w:rPr>
          <w:t>30</w:t>
        </w:r>
      </w:fldSimple>
    </w:p>
    <w:p w:rsidR="00760697" w:rsidRPr="00760697" w:rsidRDefault="00760697" w:rsidP="00760697">
      <w:pPr>
        <w:pStyle w:val="ppFigureCaptionIndent"/>
      </w:pPr>
      <w:r>
        <w:t>Viewing the recently inserted Address</w:t>
      </w:r>
    </w:p>
    <w:p w:rsidR="005E6506" w:rsidRPr="00BE3ACF" w:rsidRDefault="005E6506" w:rsidP="00CF2AE2">
      <w:pPr>
        <w:pStyle w:val="ppBodyText"/>
      </w:pPr>
    </w:p>
    <w:p w:rsidR="00CF2AE2" w:rsidRDefault="00CF2AE2" w:rsidP="00CF2AE2">
      <w:pPr>
        <w:pStyle w:val="ppNumberList"/>
      </w:pPr>
      <w:r>
        <w:t xml:space="preserve">Delete an address. </w:t>
      </w:r>
      <w:r w:rsidRPr="008C28D7">
        <w:t xml:space="preserve">To </w:t>
      </w:r>
      <w:r>
        <w:t xml:space="preserve">do this, </w:t>
      </w:r>
      <w:r w:rsidRPr="008C28D7">
        <w:t xml:space="preserve">click </w:t>
      </w:r>
      <w:r>
        <w:t xml:space="preserve">the </w:t>
      </w:r>
      <w:r w:rsidRPr="001D46B0">
        <w:rPr>
          <w:b/>
        </w:rPr>
        <w:t>Delete</w:t>
      </w:r>
      <w:r w:rsidRPr="008C28D7">
        <w:t xml:space="preserve"> link on </w:t>
      </w:r>
      <w:r>
        <w:t>any of the</w:t>
      </w:r>
      <w:r w:rsidRPr="008C28D7">
        <w:t xml:space="preserve"> address</w:t>
      </w:r>
      <w:r>
        <w:t>es</w:t>
      </w:r>
      <w:r w:rsidRPr="008C28D7">
        <w:t xml:space="preserve"> of the list.</w:t>
      </w:r>
      <w:r>
        <w:t xml:space="preserve"> </w:t>
      </w:r>
    </w:p>
    <w:p w:rsidR="00CF2AE2" w:rsidRPr="00DE7740" w:rsidRDefault="00C51884" w:rsidP="00CF2AE2">
      <w:pPr>
        <w:pStyle w:val="ppFigureIndent"/>
        <w:rPr>
          <w:highlight w:val="yellow"/>
        </w:rPr>
      </w:pPr>
      <w:r>
        <w:rPr>
          <w:noProof/>
          <w:lang w:bidi="ar-SA"/>
        </w:rPr>
        <w:lastRenderedPageBreak/>
        <w:drawing>
          <wp:inline distT="0" distB="0" distL="0" distR="0">
            <wp:extent cx="5486400" cy="4956123"/>
            <wp:effectExtent l="19050" t="0" r="0" b="0"/>
            <wp:docPr id="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5486400" cy="4956123"/>
                    </a:xfrm>
                    <a:prstGeom prst="rect">
                      <a:avLst/>
                    </a:prstGeom>
                    <a:noFill/>
                    <a:ln w="9525">
                      <a:noFill/>
                      <a:miter lim="800000"/>
                      <a:headEnd/>
                      <a:tailEnd/>
                    </a:ln>
                  </pic:spPr>
                </pic:pic>
              </a:graphicData>
            </a:graphic>
          </wp:inline>
        </w:drawing>
      </w:r>
    </w:p>
    <w:p w:rsidR="00CF2AE2" w:rsidRPr="00193B3F" w:rsidRDefault="00CF2AE2" w:rsidP="00CF2AE2">
      <w:pPr>
        <w:pStyle w:val="ppFigureNumberIndent"/>
      </w:pPr>
      <w:r w:rsidRPr="00193B3F">
        <w:t xml:space="preserve">Figure </w:t>
      </w:r>
      <w:fldSimple w:instr=" SEQ Figure \* ARABIC ">
        <w:r w:rsidR="009420ED">
          <w:rPr>
            <w:noProof/>
          </w:rPr>
          <w:t>31</w:t>
        </w:r>
      </w:fldSimple>
    </w:p>
    <w:p w:rsidR="00CF2AE2" w:rsidRDefault="00CF2AE2" w:rsidP="00CF2AE2">
      <w:pPr>
        <w:pStyle w:val="ppFigureCaptionIndent"/>
      </w:pPr>
      <w:r w:rsidRPr="00193B3F">
        <w:t>Deleting an address</w:t>
      </w:r>
    </w:p>
    <w:p w:rsidR="00CD6067" w:rsidRPr="00CD6067" w:rsidRDefault="00CD6067" w:rsidP="00CD6067">
      <w:pPr>
        <w:pStyle w:val="ppBodyTextIndent"/>
      </w:pPr>
    </w:p>
    <w:p w:rsidR="00CF2AE2" w:rsidRDefault="00CF2AE2" w:rsidP="00CF2AE2">
      <w:pPr>
        <w:pStyle w:val="ppNoteIndent"/>
      </w:pPr>
      <w:r w:rsidRPr="008443EE">
        <w:rPr>
          <w:b/>
        </w:rPr>
        <w:t>Note:</w:t>
      </w:r>
      <w:r>
        <w:t xml:space="preserve"> </w:t>
      </w:r>
      <w:r w:rsidRPr="00193B3F">
        <w:t xml:space="preserve">Clicking on </w:t>
      </w:r>
      <w:r w:rsidRPr="001D46B0">
        <w:rPr>
          <w:b/>
        </w:rPr>
        <w:t>Delete</w:t>
      </w:r>
      <w:r w:rsidRPr="00193B3F">
        <w:t xml:space="preserve"> link will trigger </w:t>
      </w:r>
      <w:r w:rsidRPr="00193B3F">
        <w:rPr>
          <w:b/>
        </w:rPr>
        <w:t>Delete</w:t>
      </w:r>
      <w:r w:rsidRPr="00193B3F">
        <w:t xml:space="preserve"> method on </w:t>
      </w:r>
      <w:r w:rsidRPr="00193B3F">
        <w:rPr>
          <w:b/>
        </w:rPr>
        <w:t>AddressController</w:t>
      </w:r>
      <w:r w:rsidRPr="00193B3F">
        <w:t>, which doesn’t render any view; instead</w:t>
      </w:r>
      <w:r>
        <w:t>, it performs deletion</w:t>
      </w:r>
      <w:r w:rsidRPr="00193B3F">
        <w:t xml:space="preserve"> of selected address and </w:t>
      </w:r>
      <w:r>
        <w:t>then reloads customer i</w:t>
      </w:r>
      <w:r w:rsidRPr="00193B3F">
        <w:t>nfo</w:t>
      </w:r>
      <w:r>
        <w:t>rmation</w:t>
      </w:r>
      <w:r w:rsidRPr="00193B3F">
        <w:t xml:space="preserve"> page to show the changes. </w:t>
      </w:r>
    </w:p>
    <w:p w:rsidR="009F3D01" w:rsidRPr="00193B3F" w:rsidRDefault="009F3D01" w:rsidP="009F3D01">
      <w:pPr>
        <w:pStyle w:val="ppBodyTextIndent"/>
      </w:pPr>
    </w:p>
    <w:p w:rsidR="00CF2AE2" w:rsidRPr="00DE7740" w:rsidRDefault="004D0CAE" w:rsidP="00CF2AE2">
      <w:pPr>
        <w:pStyle w:val="ppFigureIndent"/>
        <w:rPr>
          <w:highlight w:val="yellow"/>
        </w:rPr>
      </w:pPr>
      <w:r>
        <w:rPr>
          <w:noProof/>
          <w:lang w:bidi="ar-SA"/>
        </w:rPr>
        <w:lastRenderedPageBreak/>
        <w:drawing>
          <wp:inline distT="0" distB="0" distL="0" distR="0">
            <wp:extent cx="5486400" cy="4862434"/>
            <wp:effectExtent l="19050" t="0" r="0" b="0"/>
            <wp:docPr id="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5486400" cy="4862434"/>
                    </a:xfrm>
                    <a:prstGeom prst="rect">
                      <a:avLst/>
                    </a:prstGeom>
                    <a:noFill/>
                    <a:ln w="9525">
                      <a:noFill/>
                      <a:miter lim="800000"/>
                      <a:headEnd/>
                      <a:tailEnd/>
                    </a:ln>
                  </pic:spPr>
                </pic:pic>
              </a:graphicData>
            </a:graphic>
          </wp:inline>
        </w:drawing>
      </w:r>
    </w:p>
    <w:p w:rsidR="00CF2AE2" w:rsidRPr="008C28D7" w:rsidRDefault="00CF2AE2" w:rsidP="00CF2AE2">
      <w:pPr>
        <w:pStyle w:val="ppFigureNumberIndent"/>
      </w:pPr>
      <w:r w:rsidRPr="008C28D7">
        <w:t xml:space="preserve">Figure </w:t>
      </w:r>
      <w:fldSimple w:instr=" SEQ Figure \* ARABIC ">
        <w:r w:rsidR="009420ED">
          <w:rPr>
            <w:noProof/>
          </w:rPr>
          <w:t>32</w:t>
        </w:r>
      </w:fldSimple>
    </w:p>
    <w:p w:rsidR="00CF2AE2" w:rsidRDefault="00CF2AE2" w:rsidP="00CF2AE2">
      <w:pPr>
        <w:pStyle w:val="ppFigureCaptionIndent"/>
      </w:pPr>
      <w:r w:rsidRPr="008C28D7">
        <w:t xml:space="preserve">Address </w:t>
      </w:r>
      <w:r>
        <w:t>d</w:t>
      </w:r>
      <w:r w:rsidRPr="008C28D7">
        <w:t>eleted</w:t>
      </w:r>
    </w:p>
    <w:p w:rsidR="00CF2AE2" w:rsidRPr="00272015" w:rsidRDefault="00CF2AE2" w:rsidP="00DE1963">
      <w:pPr>
        <w:pStyle w:val="ppBodyTextIndent"/>
      </w:pPr>
    </w:p>
    <w:p w:rsidR="00CF2AE2" w:rsidRPr="008C28D7" w:rsidRDefault="00CF2AE2" w:rsidP="00CF2AE2">
      <w:pPr>
        <w:pStyle w:val="ppNumberList"/>
      </w:pPr>
      <w:r w:rsidRPr="008C28D7">
        <w:t>You can also try</w:t>
      </w:r>
      <w:r>
        <w:t xml:space="preserve"> the</w:t>
      </w:r>
      <w:r w:rsidRPr="008C28D7">
        <w:t xml:space="preserve"> </w:t>
      </w:r>
      <w:r w:rsidRPr="001D46B0">
        <w:rPr>
          <w:i/>
        </w:rPr>
        <w:t>Edit</w:t>
      </w:r>
      <w:r w:rsidRPr="008C28D7">
        <w:t xml:space="preserve"> operation on this application since it is similar to </w:t>
      </w:r>
      <w:r w:rsidRPr="008C28D7">
        <w:rPr>
          <w:i/>
        </w:rPr>
        <w:t>Create</w:t>
      </w:r>
      <w:r w:rsidRPr="008C28D7">
        <w:t>.</w:t>
      </w:r>
    </w:p>
    <w:p w:rsidR="0086622E" w:rsidRPr="008C28D7" w:rsidRDefault="00CF2AE2" w:rsidP="00CF2AE2">
      <w:pPr>
        <w:pStyle w:val="ppNumberList"/>
      </w:pPr>
      <w:r w:rsidRPr="008C28D7">
        <w:t>Close the application to end this verification.</w:t>
      </w:r>
    </w:p>
    <w:p w:rsidR="0086622E" w:rsidRPr="00DE7740" w:rsidRDefault="0086622E" w:rsidP="0086622E">
      <w:pPr>
        <w:pStyle w:val="ppListEnd"/>
        <w:rPr>
          <w:highlight w:val="yellow"/>
        </w:rPr>
      </w:pPr>
    </w:p>
    <w:p w:rsidR="00AF20E3" w:rsidRPr="00DE7740" w:rsidRDefault="00AF20E3" w:rsidP="00AF20E3">
      <w:pPr>
        <w:pStyle w:val="ppListEnd"/>
        <w:rPr>
          <w:highlight w:val="yellow"/>
        </w:rPr>
      </w:pPr>
    </w:p>
    <w:p w:rsidR="00333AFA" w:rsidRDefault="00333AFA" w:rsidP="00333AFA">
      <w:pPr>
        <w:pStyle w:val="ppBodyText"/>
        <w:rPr>
          <w:noProof/>
        </w:rPr>
      </w:pPr>
    </w:p>
    <w:sdt>
      <w:sdtPr>
        <w:rPr>
          <w:noProof/>
        </w:rPr>
        <w:alias w:val="Topic"/>
        <w:tag w:val="1c38029d-4ef1-4f11-a89c-b7f6230bae93"/>
        <w:id w:val="7296024"/>
        <w:placeholder>
          <w:docPart w:val="6B9CBA7595474257A980F8AE4E9F5C1A"/>
        </w:placeholder>
        <w:text/>
      </w:sdtPr>
      <w:sdtContent>
        <w:bookmarkStart w:id="44" w:name="_Toc224707085" w:displacedByCustomXml="prev"/>
        <w:bookmarkStart w:id="45" w:name="_Toc205281194" w:displacedByCustomXml="prev"/>
        <w:p w:rsidR="00074F6F" w:rsidRDefault="00074F6F" w:rsidP="00074F6F">
          <w:pPr>
            <w:pStyle w:val="ppTopic"/>
            <w:rPr>
              <w:noProof/>
            </w:rPr>
          </w:pPr>
          <w:r w:rsidRPr="00074F6F">
            <w:rPr>
              <w:noProof/>
            </w:rPr>
            <w:t>Exercise 3: Testing an ASP.NET MVC Application</w:t>
          </w:r>
        </w:p>
      </w:sdtContent>
    </w:sdt>
    <w:bookmarkEnd w:id="44" w:displacedByCustomXml="prev"/>
    <w:bookmarkEnd w:id="45" w:displacedByCustomXml="prev"/>
    <w:p w:rsidR="00F94A74" w:rsidRDefault="00F94A74" w:rsidP="00F94A74">
      <w:pPr>
        <w:pStyle w:val="ppBodyText"/>
        <w:rPr>
          <w:noProof/>
        </w:rPr>
      </w:pPr>
      <w:r w:rsidRPr="00AB14F6">
        <w:rPr>
          <w:noProof/>
        </w:rPr>
        <w:t xml:space="preserve">Separation of application tasks (input logic, business logic, and UI logic) in MVC ASP.NET applications enables testability, and test-driven development (TDD) by default. All core contracts within the MVC </w:t>
      </w:r>
      <w:r w:rsidRPr="00AB14F6">
        <w:rPr>
          <w:noProof/>
        </w:rPr>
        <w:lastRenderedPageBreak/>
        <w:t>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F94A74" w:rsidRDefault="00F94A74" w:rsidP="00F94A74">
      <w:pPr>
        <w:pStyle w:val="ppBodyText"/>
      </w:pPr>
      <w:r>
        <w:rPr>
          <w:noProof/>
        </w:rPr>
        <w:t>Even though this exercise does not follow strictly the Test-Driven Development approach you will learn what is needed and how</w:t>
      </w:r>
      <w:r w:rsidRPr="00616A3E">
        <w:rPr>
          <w:noProof/>
        </w:rPr>
        <w:t xml:space="preserve"> to</w:t>
      </w:r>
      <w:r>
        <w:rPr>
          <w:noProof/>
        </w:rPr>
        <w:t xml:space="preserve"> perform unit testing while</w:t>
      </w:r>
      <w:r w:rsidRPr="00616A3E">
        <w:rPr>
          <w:noProof/>
        </w:rPr>
        <w:t xml:space="preserve"> creating an ASP.NET MVC application.</w:t>
      </w:r>
      <w:r>
        <w:rPr>
          <w:noProof/>
        </w:rPr>
        <w:t xml:space="preserve"> </w:t>
      </w:r>
    </w:p>
    <w:p w:rsidR="00F94A74" w:rsidRDefault="00F94A74" w:rsidP="00F94A74">
      <w:pPr>
        <w:pStyle w:val="ppProcedureStart"/>
      </w:pPr>
      <w:bookmarkStart w:id="46" w:name="_Toc190837083"/>
      <w:bookmarkStart w:id="47" w:name="_Toc205281195"/>
      <w:bookmarkStart w:id="48" w:name="_Toc223344224"/>
      <w:bookmarkStart w:id="49" w:name="_Toc224707086"/>
      <w:r>
        <w:t>Task 1 – Opening the ASP.NET MVC Application</w:t>
      </w:r>
      <w:bookmarkEnd w:id="46"/>
      <w:bookmarkEnd w:id="47"/>
      <w:bookmarkEnd w:id="48"/>
      <w:bookmarkEnd w:id="49"/>
    </w:p>
    <w:p w:rsidR="00F94A74" w:rsidRDefault="00F94A74" w:rsidP="00F94A74">
      <w:pPr>
        <w:pStyle w:val="ppBodyText"/>
      </w:pPr>
      <w:r>
        <w:t xml:space="preserve">In this task you will obtain the necessary files to be able to do the exercise and open the Visual Studio begin solution. </w:t>
      </w:r>
    </w:p>
    <w:p w:rsidR="00F94A74" w:rsidRDefault="00F94A74" w:rsidP="00F94A74">
      <w:pPr>
        <w:pStyle w:val="ppBodyText"/>
      </w:pPr>
      <w:r>
        <w:t xml:space="preserve">To </w:t>
      </w:r>
      <w:r w:rsidRPr="008C04F9">
        <w:t>able to test in isolation</w:t>
      </w:r>
      <w:r>
        <w:t xml:space="preserve"> ASP.NET MVC routes, this exercise uses a mock framework for the .NET</w:t>
      </w:r>
      <w:r w:rsidRPr="0064441F">
        <w:t xml:space="preserve"> plat</w:t>
      </w:r>
      <w:r>
        <w:t xml:space="preserve">form called </w:t>
      </w:r>
      <w:r>
        <w:rPr>
          <w:b/>
        </w:rPr>
        <w:t>Moq</w:t>
      </w:r>
      <w:r w:rsidRPr="00071DE4">
        <w:t>, which is the same mock framework used by the ASP.NET MVC team.</w:t>
      </w:r>
    </w:p>
    <w:p w:rsidR="00F94A74" w:rsidRDefault="00F94A74" w:rsidP="00F94A74">
      <w:pPr>
        <w:pStyle w:val="ppNumberList"/>
      </w:pPr>
      <w:r>
        <w:t xml:space="preserve">Download the </w:t>
      </w:r>
      <w:r>
        <w:rPr>
          <w:b/>
        </w:rPr>
        <w:t>Moq</w:t>
      </w:r>
      <w:r>
        <w:t xml:space="preserve"> </w:t>
      </w:r>
      <w:r w:rsidR="00B8155C">
        <w:t>L</w:t>
      </w:r>
      <w:r w:rsidR="003D61C6">
        <w:t>ibrary</w:t>
      </w:r>
      <w:r>
        <w:t xml:space="preserve">. To do this, follow this link: </w:t>
      </w:r>
      <w:hyperlink r:id="rId55" w:history="1">
        <w:r w:rsidRPr="00752E16">
          <w:rPr>
            <w:rStyle w:val="Hyperlink"/>
            <w:rFonts w:cstheme="minorBidi"/>
          </w:rPr>
          <w:t>http://code.google.com/p/moq/</w:t>
        </w:r>
      </w:hyperlink>
      <w:r>
        <w:t xml:space="preserve"> and download the </w:t>
      </w:r>
      <w:r>
        <w:rPr>
          <w:b/>
        </w:rPr>
        <w:t>Moq</w:t>
      </w:r>
      <w:r>
        <w:t xml:space="preserve"> </w:t>
      </w:r>
      <w:r w:rsidR="00B8155C">
        <w:t>L</w:t>
      </w:r>
      <w:r w:rsidR="003D61C6">
        <w:t>ibrary</w:t>
      </w:r>
      <w:r>
        <w:t xml:space="preserve"> 3.0 version </w:t>
      </w:r>
      <w:r w:rsidR="00D50CFB">
        <w:t>binaries</w:t>
      </w:r>
      <w:r>
        <w:t>.</w:t>
      </w:r>
    </w:p>
    <w:p w:rsidR="00F94A74" w:rsidRPr="00FD6D50" w:rsidRDefault="00F94A74" w:rsidP="00F94A74">
      <w:pPr>
        <w:pStyle w:val="ppNumberList"/>
      </w:pPr>
      <w:r w:rsidRPr="00045420">
        <w:t xml:space="preserve">Once </w:t>
      </w:r>
      <w:r w:rsidR="0099191C">
        <w:t>the download is finished</w:t>
      </w:r>
      <w:r>
        <w:t xml:space="preserve">, extract and copy the </w:t>
      </w:r>
      <w:r>
        <w:rPr>
          <w:b/>
        </w:rPr>
        <w:t>Moq</w:t>
      </w:r>
      <w:r w:rsidRPr="001E30D9">
        <w:rPr>
          <w:b/>
        </w:rPr>
        <w:t>.dll</w:t>
      </w:r>
      <w:r>
        <w:t xml:space="preserve"> file into </w:t>
      </w:r>
      <w:r w:rsidRPr="0092305F">
        <w:rPr>
          <w:b/>
        </w:rPr>
        <w:t>AspNetMvc\Assets\</w:t>
      </w:r>
      <w:r>
        <w:rPr>
          <w:b/>
        </w:rPr>
        <w:t xml:space="preserve"> </w:t>
      </w:r>
      <w:r w:rsidRPr="00365187">
        <w:t>folder</w:t>
      </w:r>
      <w:r>
        <w:rPr>
          <w:b/>
        </w:rPr>
        <w:t>.</w:t>
      </w:r>
    </w:p>
    <w:p w:rsidR="00F94A74" w:rsidRPr="00913190" w:rsidRDefault="00F94A74" w:rsidP="00F94A74">
      <w:pPr>
        <w:pStyle w:val="ppNumberList"/>
      </w:pPr>
      <w:r>
        <w:t xml:space="preserve">Open Microsoft Visual Studio 2008 from </w:t>
      </w:r>
      <w:r w:rsidRPr="003B349E">
        <w:rPr>
          <w:b/>
        </w:rPr>
        <w:t>Start | All Programs | Microsoft Visual Studio 2008 | Microsoft Visual Studio 2008</w:t>
      </w:r>
      <w:r>
        <w:t xml:space="preserve">. Open the solution file </w:t>
      </w:r>
      <w:r w:rsidRPr="00BA6FFC">
        <w:rPr>
          <w:b/>
        </w:rPr>
        <w:t>Mvc</w:t>
      </w:r>
      <w:r>
        <w:rPr>
          <w:b/>
        </w:rPr>
        <w:t>SampleApp</w:t>
      </w:r>
      <w:r w:rsidRPr="00BA6FFC">
        <w:rPr>
          <w:b/>
        </w:rPr>
        <w:t>.sln</w:t>
      </w:r>
      <w:r>
        <w:t xml:space="preserve"> located under </w:t>
      </w:r>
      <w:r w:rsidRPr="0092305F">
        <w:rPr>
          <w:b/>
        </w:rPr>
        <w:t>AspNetMvc\</w:t>
      </w:r>
      <w:r w:rsidRPr="001D4B80">
        <w:rPr>
          <w:rFonts w:eastAsia="Arial Unicode MS"/>
          <w:b/>
          <w:noProof/>
        </w:rPr>
        <w:t>Ex03-TestingMvcApp</w:t>
      </w:r>
      <w:r w:rsidRPr="002149AB">
        <w:rPr>
          <w:rFonts w:eastAsia="Arial Unicode MS"/>
          <w:b/>
          <w:noProof/>
        </w:rPr>
        <w:t>\begin\</w:t>
      </w:r>
      <w:r w:rsidRPr="00BA6FFC">
        <w:t>.</w:t>
      </w:r>
    </w:p>
    <w:p w:rsidR="00F94A74" w:rsidRDefault="00F94A74" w:rsidP="00F94A74">
      <w:pPr>
        <w:pStyle w:val="ppListEnd"/>
      </w:pPr>
    </w:p>
    <w:p w:rsidR="00F94A74" w:rsidRDefault="00F94A74" w:rsidP="00F94A74">
      <w:pPr>
        <w:pStyle w:val="ppProcedureStart"/>
      </w:pPr>
      <w:bookmarkStart w:id="50" w:name="_Toc190837084"/>
      <w:bookmarkStart w:id="51" w:name="_Toc205281196"/>
      <w:bookmarkStart w:id="52" w:name="_Toc223344225"/>
      <w:bookmarkStart w:id="53" w:name="_Toc224707087"/>
      <w:r>
        <w:t>Task 2 – Testing Application Routes</w:t>
      </w:r>
      <w:bookmarkEnd w:id="50"/>
      <w:bookmarkEnd w:id="51"/>
      <w:bookmarkEnd w:id="52"/>
      <w:bookmarkEnd w:id="53"/>
    </w:p>
    <w:p w:rsidR="00F94A74" w:rsidRPr="00B21BC3" w:rsidRDefault="00F94A74" w:rsidP="00F94A74">
      <w:pPr>
        <w:pStyle w:val="ppBodyText"/>
      </w:pPr>
      <w:r w:rsidRPr="00B21BC3">
        <w:t>In this task you will lear</w:t>
      </w:r>
      <w:r>
        <w:t>n how to write unit tests for the</w:t>
      </w:r>
      <w:r w:rsidRPr="00B21BC3">
        <w:t xml:space="preserve"> </w:t>
      </w:r>
      <w:r w:rsidRPr="00B21BC3">
        <w:rPr>
          <w:szCs w:val="20"/>
        </w:rPr>
        <w:t>route matching rules</w:t>
      </w:r>
      <w:r>
        <w:rPr>
          <w:szCs w:val="20"/>
        </w:rPr>
        <w:t xml:space="preserve"> defined in </w:t>
      </w:r>
      <w:r w:rsidRPr="00C9380C">
        <w:rPr>
          <w:b/>
          <w:szCs w:val="20"/>
        </w:rPr>
        <w:t>Global.asax</w:t>
      </w:r>
      <w:r>
        <w:rPr>
          <w:szCs w:val="20"/>
        </w:rPr>
        <w:t>.</w:t>
      </w:r>
    </w:p>
    <w:p w:rsidR="00F94A74" w:rsidRDefault="00F94A74" w:rsidP="00F94A74">
      <w:pPr>
        <w:pStyle w:val="ppNumberList"/>
      </w:pPr>
      <w:r>
        <w:rPr>
          <w:szCs w:val="20"/>
        </w:rPr>
        <w:t xml:space="preserve">Add a reference to the </w:t>
      </w:r>
      <w:r w:rsidRPr="00A505CB">
        <w:rPr>
          <w:b/>
          <w:szCs w:val="20"/>
        </w:rPr>
        <w:t>Moq</w:t>
      </w:r>
      <w:r>
        <w:rPr>
          <w:szCs w:val="20"/>
        </w:rPr>
        <w:t xml:space="preserve"> </w:t>
      </w:r>
      <w:r w:rsidR="00B8155C">
        <w:rPr>
          <w:szCs w:val="20"/>
        </w:rPr>
        <w:t>L</w:t>
      </w:r>
      <w:r w:rsidR="009C1F00">
        <w:rPr>
          <w:szCs w:val="20"/>
        </w:rPr>
        <w:t>ibrary</w:t>
      </w:r>
      <w:r>
        <w:rPr>
          <w:szCs w:val="20"/>
        </w:rPr>
        <w:t xml:space="preserve"> core </w:t>
      </w:r>
      <w:r w:rsidR="008254E2">
        <w:rPr>
          <w:szCs w:val="20"/>
        </w:rPr>
        <w:t>assembly</w:t>
      </w:r>
      <w:r>
        <w:rPr>
          <w:szCs w:val="20"/>
        </w:rPr>
        <w:t>.</w:t>
      </w:r>
      <w:r w:rsidRPr="002F3EEE">
        <w:t xml:space="preserve"> </w:t>
      </w:r>
      <w:r>
        <w:t xml:space="preserve">To do this, in </w:t>
      </w:r>
      <w:r w:rsidRPr="00CD3752">
        <w:rPr>
          <w:b/>
        </w:rPr>
        <w:t>Solution Explorer</w:t>
      </w:r>
      <w:r>
        <w:t xml:space="preserve">, right-click </w:t>
      </w:r>
      <w:r w:rsidRPr="00BA6FFC">
        <w:rPr>
          <w:b/>
        </w:rPr>
        <w:t>MvcSampleApp.Test</w:t>
      </w:r>
      <w:r w:rsidRPr="00BA6FFC">
        <w:t xml:space="preserve"> project </w:t>
      </w:r>
      <w:r>
        <w:t xml:space="preserve">and select </w:t>
      </w:r>
      <w:r w:rsidRPr="00CD3752">
        <w:rPr>
          <w:b/>
        </w:rPr>
        <w:t>Add Reference</w:t>
      </w:r>
      <w:r>
        <w:t xml:space="preserve">. In the </w:t>
      </w:r>
      <w:r w:rsidRPr="00156DF5">
        <w:rPr>
          <w:b/>
        </w:rPr>
        <w:t>Add Reference</w:t>
      </w:r>
      <w:r>
        <w:t xml:space="preserve"> dialog box, select the </w:t>
      </w:r>
      <w:r w:rsidRPr="00BA6FFC">
        <w:rPr>
          <w:b/>
        </w:rPr>
        <w:t>Browse</w:t>
      </w:r>
      <w:r>
        <w:t xml:space="preserve"> tab, browse to </w:t>
      </w:r>
      <w:r w:rsidRPr="00BA6FFC">
        <w:rPr>
          <w:b/>
        </w:rPr>
        <w:t>AspNetMvc\Assets</w:t>
      </w:r>
      <w:r w:rsidRPr="00BA6FFC">
        <w:t xml:space="preserve"> folder</w:t>
      </w:r>
      <w:r>
        <w:t xml:space="preserve"> select </w:t>
      </w:r>
      <w:r>
        <w:rPr>
          <w:b/>
        </w:rPr>
        <w:t>Moq.dll</w:t>
      </w:r>
      <w:r w:rsidRPr="00BA6FFC">
        <w:t>.</w:t>
      </w:r>
      <w:r>
        <w:t xml:space="preserve"> Click </w:t>
      </w:r>
      <w:r w:rsidRPr="009A291E">
        <w:rPr>
          <w:b/>
        </w:rPr>
        <w:t>OK</w:t>
      </w:r>
      <w:r>
        <w:t xml:space="preserve"> to add the reference.</w:t>
      </w:r>
    </w:p>
    <w:p w:rsidR="00F94A74" w:rsidRDefault="00F94A74" w:rsidP="00F94A74">
      <w:pPr>
        <w:pStyle w:val="ppNumberList"/>
      </w:pPr>
      <w:r>
        <w:t xml:space="preserve">Import the route tests outline. To do this, right-click on the </w:t>
      </w:r>
      <w:r w:rsidRPr="00B60434">
        <w:rPr>
          <w:b/>
        </w:rPr>
        <w:t>MvcSampleApp.Test</w:t>
      </w:r>
      <w:r>
        <w:t xml:space="preserve"> project, and select </w:t>
      </w:r>
      <w:r w:rsidRPr="00B60434">
        <w:rPr>
          <w:b/>
        </w:rPr>
        <w:t>Add Existing Item</w:t>
      </w:r>
      <w:r>
        <w:t xml:space="preserve">. Navigate to the </w:t>
      </w:r>
      <w:r w:rsidRPr="00B60434">
        <w:rPr>
          <w:b/>
        </w:rPr>
        <w:t>AspNetMvc\Assets</w:t>
      </w:r>
      <w:r>
        <w:t xml:space="preserve"> folder and select the </w:t>
      </w:r>
      <w:r w:rsidRPr="00B60434">
        <w:rPr>
          <w:b/>
        </w:rPr>
        <w:t>RouteTests.cs</w:t>
      </w:r>
      <w:r>
        <w:t xml:space="preserve"> file. Double-click on the </w:t>
      </w:r>
      <w:r w:rsidRPr="00AE3C3F">
        <w:rPr>
          <w:b/>
        </w:rPr>
        <w:t>RouteTests.cs</w:t>
      </w:r>
      <w:r>
        <w:t xml:space="preserve"> file to open it up. </w:t>
      </w:r>
    </w:p>
    <w:p w:rsidR="00F94A74" w:rsidRDefault="00F94A74" w:rsidP="00F94A74">
      <w:pPr>
        <w:pStyle w:val="ppNumberList"/>
      </w:pPr>
      <w:r>
        <w:t xml:space="preserve">Add the following namespace directive to </w:t>
      </w:r>
      <w:r w:rsidRPr="00BA6FFC">
        <w:rPr>
          <w:b/>
        </w:rPr>
        <w:t>RouteTests.cs</w:t>
      </w:r>
      <w:r>
        <w:t>.</w:t>
      </w:r>
    </w:p>
    <w:p w:rsidR="00F94A74" w:rsidRDefault="00F94A74" w:rsidP="00F94A74">
      <w:pPr>
        <w:pStyle w:val="ppCodeLanguageIndent"/>
      </w:pPr>
      <w:r>
        <w:t>C#</w:t>
      </w:r>
    </w:p>
    <w:p w:rsidR="00F94A74" w:rsidRPr="00901C4E" w:rsidRDefault="00F94A74" w:rsidP="00F94A74">
      <w:pPr>
        <w:pStyle w:val="ppCodeIndent"/>
        <w:rPr>
          <w:b/>
        </w:rPr>
      </w:pPr>
      <w:r w:rsidRPr="00901C4E">
        <w:rPr>
          <w:b/>
        </w:rPr>
        <w:t>using Moq;</w:t>
      </w:r>
    </w:p>
    <w:p w:rsidR="00F94A74" w:rsidRDefault="00F94A74" w:rsidP="00F94A74">
      <w:pPr>
        <w:pStyle w:val="ppBodyTextIndent"/>
      </w:pPr>
    </w:p>
    <w:p w:rsidR="00F11309" w:rsidRPr="00F11309" w:rsidRDefault="00F94A74" w:rsidP="00F94A74">
      <w:pPr>
        <w:pStyle w:val="ppNumberList"/>
      </w:pPr>
      <w:r>
        <w:t>Implement the</w:t>
      </w:r>
      <w:r w:rsidRPr="00B21BC3">
        <w:t xml:space="preserve"> </w:t>
      </w:r>
      <w:r w:rsidRPr="00B21BC3">
        <w:rPr>
          <w:b/>
          <w:szCs w:val="20"/>
        </w:rPr>
        <w:t>GetRouteDataForUrl</w:t>
      </w:r>
      <w:r w:rsidRPr="00B21BC3">
        <w:rPr>
          <w:szCs w:val="20"/>
        </w:rPr>
        <w:t xml:space="preserve"> </w:t>
      </w:r>
      <w:r>
        <w:rPr>
          <w:szCs w:val="20"/>
        </w:rPr>
        <w:t xml:space="preserve">method. </w:t>
      </w:r>
      <w:r w:rsidR="00F11309">
        <w:rPr>
          <w:szCs w:val="20"/>
        </w:rPr>
        <w:t>To do this, paste the following code</w:t>
      </w:r>
      <w:r w:rsidR="008215B5">
        <w:rPr>
          <w:szCs w:val="20"/>
        </w:rPr>
        <w:t xml:space="preserve"> </w:t>
      </w:r>
      <w:r w:rsidR="008215B5">
        <w:t xml:space="preserve">(shown in </w:t>
      </w:r>
      <w:r w:rsidR="008215B5" w:rsidRPr="00A965D4">
        <w:rPr>
          <w:b/>
        </w:rPr>
        <w:t>bold</w:t>
      </w:r>
      <w:r w:rsidR="008215B5">
        <w:t>)</w:t>
      </w:r>
      <w:r w:rsidR="00F11309">
        <w:rPr>
          <w:szCs w:val="20"/>
        </w:rPr>
        <w:t xml:space="preserve"> inside </w:t>
      </w:r>
      <w:r w:rsidR="00F11309" w:rsidRPr="00155562">
        <w:rPr>
          <w:szCs w:val="20"/>
        </w:rPr>
        <w:t>the</w:t>
      </w:r>
      <w:r w:rsidR="00F11309">
        <w:rPr>
          <w:szCs w:val="20"/>
        </w:rPr>
        <w:t xml:space="preserve"> method:</w:t>
      </w:r>
    </w:p>
    <w:p w:rsidR="00F94A74" w:rsidRPr="00085148" w:rsidRDefault="00F11309" w:rsidP="00F11309">
      <w:pPr>
        <w:pStyle w:val="ppNoteIndent"/>
      </w:pPr>
      <w:r w:rsidRPr="00F11309">
        <w:rPr>
          <w:b/>
        </w:rPr>
        <w:lastRenderedPageBreak/>
        <w:t>Note:</w:t>
      </w:r>
      <w:r>
        <w:t xml:space="preserve"> </w:t>
      </w:r>
      <w:r w:rsidR="00F94A74">
        <w:t xml:space="preserve">This method emulates the mechanism that performs the ASP.NET Routing engine when it receives a URL and should return the matching route data from the loaded application route collection. Given a </w:t>
      </w:r>
      <w:r w:rsidR="00F94A74" w:rsidRPr="002F4B1E">
        <w:rPr>
          <w:b/>
        </w:rPr>
        <w:t>RouteData</w:t>
      </w:r>
      <w:r w:rsidR="00F94A74">
        <w:t xml:space="preserve"> collection and a </w:t>
      </w:r>
      <w:r w:rsidR="00F94A74" w:rsidRPr="002F4B1E">
        <w:t>URL</w:t>
      </w:r>
      <w:r w:rsidR="00F94A74">
        <w:t xml:space="preserve">, it uses a mocked </w:t>
      </w:r>
      <w:r w:rsidR="00F94A74" w:rsidRPr="002F4B1E">
        <w:rPr>
          <w:b/>
        </w:rPr>
        <w:t>HttpContext</w:t>
      </w:r>
      <w:r w:rsidR="00F94A74">
        <w:rPr>
          <w:b/>
        </w:rPr>
        <w:t>Base</w:t>
      </w:r>
      <w:r w:rsidR="00F94A74">
        <w:t xml:space="preserve"> object and the </w:t>
      </w:r>
      <w:r w:rsidR="00F94A74" w:rsidRPr="002F4B1E">
        <w:t>URL</w:t>
      </w:r>
      <w:r>
        <w:t xml:space="preserve"> parameter</w:t>
      </w:r>
      <w:r w:rsidR="00F94A74">
        <w:t xml:space="preserve"> to find the matching </w:t>
      </w:r>
      <w:r w:rsidR="00F94A74" w:rsidRPr="009E2878">
        <w:rPr>
          <w:b/>
        </w:rPr>
        <w:t>RouteData</w:t>
      </w:r>
      <w:r w:rsidR="00F94A74">
        <w:t xml:space="preserve"> in the </w:t>
      </w:r>
      <w:r w:rsidR="00F94A74" w:rsidRPr="00DA10D9">
        <w:rPr>
          <w:b/>
        </w:rPr>
        <w:t>RouteCollection</w:t>
      </w:r>
      <w:r w:rsidR="00F94A74">
        <w:t>.</w:t>
      </w:r>
      <w:r>
        <w:t xml:space="preserve"> </w:t>
      </w:r>
    </w:p>
    <w:p w:rsidR="00F11309" w:rsidRDefault="00F11309" w:rsidP="00F11309">
      <w:pPr>
        <w:pStyle w:val="ppBodyTextIndent"/>
      </w:pPr>
    </w:p>
    <w:p w:rsidR="00F94A74" w:rsidRPr="00B21BC3"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A80336">
        <w:rPr>
          <w:rFonts w:eastAsia="MS Mincho"/>
          <w:i/>
          <w:szCs w:val="20"/>
        </w:rPr>
        <w:t>GetRouteDataForUrl</w:t>
      </w:r>
      <w:r>
        <w:t>)</w:t>
      </w:r>
    </w:p>
    <w:p w:rsidR="00F94A74" w:rsidRDefault="00F94A74" w:rsidP="00F94A74">
      <w:pPr>
        <w:pStyle w:val="ppCodeLanguageIndent"/>
      </w:pPr>
      <w:r>
        <w:t>C#</w:t>
      </w:r>
    </w:p>
    <w:p w:rsidR="00F94A74" w:rsidRDefault="00F94A74" w:rsidP="00F94A74">
      <w:pPr>
        <w:pStyle w:val="ppCodeIndent"/>
      </w:pPr>
      <w:r>
        <w:t>private static RouteData GetRouteDataForUrl(RouteCollection routes, string url)</w:t>
      </w:r>
    </w:p>
    <w:p w:rsidR="00F94A74" w:rsidRDefault="00F94A74" w:rsidP="00F94A74">
      <w:pPr>
        <w:pStyle w:val="ppCodeIndent"/>
      </w:pPr>
      <w:r>
        <w:t>{</w:t>
      </w:r>
    </w:p>
    <w:p w:rsidR="00F94A74" w:rsidRPr="00A505CB" w:rsidRDefault="00F94A74" w:rsidP="00F94A74">
      <w:pPr>
        <w:pStyle w:val="ppCodeIndent"/>
        <w:rPr>
          <w:b/>
        </w:rPr>
      </w:pPr>
      <w:r w:rsidRPr="00A505CB">
        <w:rPr>
          <w:b/>
        </w:rPr>
        <w:t xml:space="preserve">    var mockRequest = new Mock&lt;HttpRequestBase&gt;();</w:t>
      </w:r>
    </w:p>
    <w:p w:rsidR="00F94A74" w:rsidRPr="00A505CB" w:rsidRDefault="00F94A74" w:rsidP="00F94A74">
      <w:pPr>
        <w:pStyle w:val="ppCodeIndent"/>
        <w:rPr>
          <w:b/>
        </w:rPr>
      </w:pPr>
      <w:r w:rsidRPr="00A505CB">
        <w:rPr>
          <w:b/>
        </w:rPr>
        <w:t xml:space="preserve">    mockRequest.</w:t>
      </w:r>
      <w:r>
        <w:rPr>
          <w:b/>
        </w:rPr>
        <w:t>Setup</w:t>
      </w:r>
      <w:r w:rsidRPr="00A505CB">
        <w:rPr>
          <w:b/>
        </w:rPr>
        <w:t>(r =&gt; r.AppRelativeCurrentExecutionFilePath).Returns(url);</w:t>
      </w:r>
    </w:p>
    <w:p w:rsidR="00F94A74" w:rsidRPr="00A505CB" w:rsidRDefault="00F94A74" w:rsidP="00F94A74">
      <w:pPr>
        <w:pStyle w:val="ppCodeIndent"/>
        <w:rPr>
          <w:b/>
        </w:rPr>
      </w:pPr>
      <w:r w:rsidRPr="00A505CB">
        <w:rPr>
          <w:b/>
        </w:rPr>
        <w:t xml:space="preserve">    mockRequest.</w:t>
      </w:r>
      <w:r>
        <w:rPr>
          <w:b/>
        </w:rPr>
        <w:t>Setup</w:t>
      </w:r>
      <w:r w:rsidRPr="00A505CB">
        <w:rPr>
          <w:b/>
        </w:rPr>
        <w:t>(r =&gt; r.PathInfo).Returns(String.Empty);</w:t>
      </w:r>
    </w:p>
    <w:p w:rsidR="00F94A74" w:rsidRPr="00A505CB" w:rsidRDefault="00F94A74" w:rsidP="00F94A74">
      <w:pPr>
        <w:pStyle w:val="ppCodeIndent"/>
        <w:rPr>
          <w:b/>
        </w:rPr>
      </w:pPr>
    </w:p>
    <w:p w:rsidR="00F94A74" w:rsidRPr="00A505CB" w:rsidRDefault="00F94A74" w:rsidP="00F94A74">
      <w:pPr>
        <w:pStyle w:val="ppCodeIndent"/>
        <w:rPr>
          <w:b/>
        </w:rPr>
      </w:pPr>
      <w:r w:rsidRPr="00A505CB">
        <w:rPr>
          <w:b/>
        </w:rPr>
        <w:t xml:space="preserve">    var mockContext = new Mock&lt;HttpContextBase&gt;();</w:t>
      </w:r>
    </w:p>
    <w:p w:rsidR="00F94A74" w:rsidRPr="00A505CB" w:rsidRDefault="00F94A74" w:rsidP="00F94A74">
      <w:pPr>
        <w:pStyle w:val="ppCodeIndent"/>
        <w:rPr>
          <w:b/>
        </w:rPr>
      </w:pPr>
      <w:r w:rsidRPr="00A505CB">
        <w:rPr>
          <w:b/>
        </w:rPr>
        <w:t xml:space="preserve">    mockContext.</w:t>
      </w:r>
      <w:r>
        <w:rPr>
          <w:b/>
        </w:rPr>
        <w:t>Setup</w:t>
      </w:r>
      <w:r w:rsidRPr="00A505CB">
        <w:rPr>
          <w:b/>
        </w:rPr>
        <w:t>(c =&gt; c.Request).Returns(mockRequest.Object);</w:t>
      </w:r>
    </w:p>
    <w:p w:rsidR="00F94A74" w:rsidRPr="00A505CB" w:rsidRDefault="00F94A74" w:rsidP="00F94A74">
      <w:pPr>
        <w:pStyle w:val="ppCodeIndent"/>
        <w:rPr>
          <w:b/>
        </w:rPr>
      </w:pPr>
    </w:p>
    <w:p w:rsidR="00F94A74" w:rsidRPr="00A505CB" w:rsidRDefault="00F94A74" w:rsidP="00F94A74">
      <w:pPr>
        <w:pStyle w:val="ppCodeIndent"/>
        <w:rPr>
          <w:b/>
        </w:rPr>
      </w:pPr>
      <w:r w:rsidRPr="00A505CB">
        <w:rPr>
          <w:b/>
        </w:rPr>
        <w:t xml:space="preserve">    RouteData routeData = routes.GetRouteData(mockContext.Object);</w:t>
      </w:r>
    </w:p>
    <w:p w:rsidR="00F94A74" w:rsidRPr="00A505CB" w:rsidRDefault="00F94A74" w:rsidP="00F94A74">
      <w:pPr>
        <w:pStyle w:val="ppCodeIndent"/>
        <w:rPr>
          <w:b/>
        </w:rPr>
      </w:pPr>
      <w:r w:rsidRPr="00A505CB">
        <w:rPr>
          <w:b/>
        </w:rPr>
        <w:t xml:space="preserve">    return routeData;</w:t>
      </w:r>
    </w:p>
    <w:p w:rsidR="00F94A74" w:rsidRPr="00A505CB" w:rsidRDefault="00F94A74" w:rsidP="00F94A74">
      <w:pPr>
        <w:pStyle w:val="ppCodeIndent"/>
      </w:pPr>
      <w:r>
        <w:t>}</w:t>
      </w:r>
    </w:p>
    <w:p w:rsidR="007E30E4" w:rsidRDefault="007E30E4" w:rsidP="007E30E4">
      <w:pPr>
        <w:pStyle w:val="ppBodyTextIndent"/>
      </w:pPr>
    </w:p>
    <w:p w:rsidR="00F94A74" w:rsidRPr="00154132" w:rsidRDefault="00F94A74" w:rsidP="00F94A74">
      <w:pPr>
        <w:pStyle w:val="ppNoteIndent"/>
        <w:rPr>
          <w:b/>
        </w:rPr>
      </w:pPr>
      <w:r w:rsidRPr="00154132">
        <w:rPr>
          <w:b/>
        </w:rPr>
        <w:t xml:space="preserve">Note: </w:t>
      </w:r>
      <w:r>
        <w:t xml:space="preserve">For more information about how the </w:t>
      </w:r>
      <w:r w:rsidRPr="00154132">
        <w:rPr>
          <w:b/>
        </w:rPr>
        <w:t>GetRouteDataForUrl</w:t>
      </w:r>
      <w:r>
        <w:t xml:space="preserve"> method works. Please check the </w:t>
      </w:r>
      <w:sdt>
        <w:sdtPr>
          <w:rPr>
            <w:rStyle w:val="Hyperlink"/>
          </w:rPr>
          <w:alias w:val="Topic Link"/>
          <w:tag w:val="13ae0f74-1db2-4ac9-9d05-501e65266ff3"/>
          <w:id w:val="753023"/>
          <w:placeholder>
            <w:docPart w:val="E3BD28FB7923494BB0D2389245AED197"/>
          </w:placeholder>
          <w:text/>
        </w:sdtPr>
        <w:sdtEndPr>
          <w:rPr>
            <w:rStyle w:val="DefaultParagraphFont"/>
            <w:rFonts w:cstheme="minorBidi"/>
            <w:color w:val="auto"/>
            <w:u w:val="none"/>
          </w:rPr>
        </w:sdtEndPr>
        <w:sdtContent>
          <w:r>
            <w:rPr>
              <w:rStyle w:val="Hyperlink"/>
            </w:rPr>
            <w:t>Appendix</w:t>
          </w:r>
        </w:sdtContent>
      </w:sdt>
      <w:r>
        <w:t xml:space="preserve"> section.</w:t>
      </w:r>
    </w:p>
    <w:p w:rsidR="00F94A74" w:rsidRDefault="00F94A74" w:rsidP="00F94A74">
      <w:pPr>
        <w:pStyle w:val="ppBodyTextIndent"/>
      </w:pPr>
    </w:p>
    <w:p w:rsidR="008215B5" w:rsidRDefault="00F94A74" w:rsidP="00F94A74">
      <w:pPr>
        <w:pStyle w:val="ppNumberList"/>
      </w:pPr>
      <w:r w:rsidRPr="00FB1471">
        <w:t xml:space="preserve">Start implementing </w:t>
      </w:r>
      <w:r>
        <w:t>a test method for the customer default route (</w:t>
      </w:r>
      <w:r>
        <w:rPr>
          <w:i/>
        </w:rPr>
        <w:t>“~/Customer</w:t>
      </w:r>
      <w:r w:rsidRPr="00CA1719">
        <w:rPr>
          <w:i/>
        </w:rPr>
        <w:t>”</w:t>
      </w:r>
      <w:r>
        <w:t xml:space="preserve">) that maps to the </w:t>
      </w:r>
      <w:r w:rsidRPr="00C94F76">
        <w:rPr>
          <w:b/>
        </w:rPr>
        <w:t>Customer</w:t>
      </w:r>
      <w:r>
        <w:t xml:space="preserve"> controller </w:t>
      </w:r>
      <w:r w:rsidRPr="00C94F76">
        <w:rPr>
          <w:b/>
        </w:rPr>
        <w:t>Index</w:t>
      </w:r>
      <w:r>
        <w:t xml:space="preserve"> view</w:t>
      </w:r>
      <w:r w:rsidRPr="00FB1471">
        <w:t>.</w:t>
      </w:r>
      <w:r w:rsidR="008215B5">
        <w:t xml:space="preserve"> Paste the following code</w:t>
      </w:r>
      <w:r>
        <w:t xml:space="preserve"> </w:t>
      </w:r>
      <w:r w:rsidR="008215B5">
        <w:t>inside</w:t>
      </w:r>
      <w:r>
        <w:t xml:space="preserve"> </w:t>
      </w:r>
      <w:r w:rsidRPr="00FB1471">
        <w:rPr>
          <w:b/>
        </w:rPr>
        <w:t>ShouldCustomerTakeDefaultRoute</w:t>
      </w:r>
      <w:r>
        <w:rPr>
          <w:b/>
        </w:rPr>
        <w:t xml:space="preserve"> </w:t>
      </w:r>
      <w:r w:rsidRPr="009735FA">
        <w:t>test</w:t>
      </w:r>
      <w:r w:rsidR="008215B5">
        <w:t xml:space="preserve"> method:</w:t>
      </w:r>
    </w:p>
    <w:p w:rsidR="00F94A74" w:rsidRDefault="008215B5" w:rsidP="008215B5">
      <w:pPr>
        <w:pStyle w:val="ppNoteIndent"/>
      </w:pPr>
      <w:r w:rsidRPr="008215B5">
        <w:rPr>
          <w:b/>
        </w:rPr>
        <w:t>Note:</w:t>
      </w:r>
      <w:r>
        <w:t xml:space="preserve"> </w:t>
      </w:r>
      <w:r w:rsidR="00F94A74">
        <w:t>This section creates a new route collection</w:t>
      </w:r>
      <w:r w:rsidR="00995A24">
        <w:t>,</w:t>
      </w:r>
      <w:r w:rsidR="00F94A74">
        <w:t xml:space="preserve"> and </w:t>
      </w:r>
      <w:r w:rsidR="00CF7DC1">
        <w:t>fills it with</w:t>
      </w:r>
      <w:r w:rsidR="00F94A74">
        <w:t xml:space="preserve"> all the routes used in the previous exercise</w:t>
      </w:r>
      <w:r w:rsidR="00995A24">
        <w:t xml:space="preserve"> by calling the </w:t>
      </w:r>
      <w:r w:rsidR="00995A24" w:rsidRPr="00995A24">
        <w:rPr>
          <w:b/>
        </w:rPr>
        <w:t>MvcApplication.RegisterRoutes()</w:t>
      </w:r>
      <w:r w:rsidR="00F94A74">
        <w:t>.</w:t>
      </w:r>
    </w:p>
    <w:p w:rsidR="008215B5" w:rsidRDefault="008215B5" w:rsidP="008215B5">
      <w:pPr>
        <w:pStyle w:val="ppBodyTextIndent"/>
      </w:pP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ShouldCustomerTakeDefaultRoute()</w:t>
      </w:r>
    </w:p>
    <w:p w:rsidR="00F94A74" w:rsidRDefault="00F94A74" w:rsidP="00F94A74">
      <w:pPr>
        <w:pStyle w:val="ppCodeIndent"/>
      </w:pPr>
      <w:r>
        <w:t>{</w:t>
      </w:r>
    </w:p>
    <w:p w:rsidR="00F94A74" w:rsidRPr="000A0819" w:rsidRDefault="00F94A74" w:rsidP="00F94A74">
      <w:pPr>
        <w:pStyle w:val="ppCodeIndent"/>
        <w:rPr>
          <w:b/>
        </w:rPr>
      </w:pPr>
      <w:r w:rsidRPr="000A0819">
        <w:rPr>
          <w:b/>
        </w:rPr>
        <w:t xml:space="preserve">    RouteCollection routes = new RouteCollection();</w:t>
      </w:r>
    </w:p>
    <w:p w:rsidR="00F94A74" w:rsidRPr="000A0819" w:rsidRDefault="00F94A74" w:rsidP="00F94A74">
      <w:pPr>
        <w:pStyle w:val="ppCodeIndent"/>
        <w:rPr>
          <w:b/>
        </w:rPr>
      </w:pPr>
      <w:r w:rsidRPr="000A0819">
        <w:rPr>
          <w:b/>
        </w:rPr>
        <w:t xml:space="preserve">    </w:t>
      </w:r>
      <w:r w:rsidRPr="00D1508C">
        <w:rPr>
          <w:b/>
        </w:rPr>
        <w:t>MvcApplication</w:t>
      </w:r>
      <w:r w:rsidRPr="000A0819">
        <w:rPr>
          <w:b/>
        </w:rPr>
        <w:t>.RegisterRoutes(routes);</w:t>
      </w:r>
    </w:p>
    <w:p w:rsidR="00F94A74" w:rsidRPr="000A0819" w:rsidRDefault="00F94A74" w:rsidP="00F94A74">
      <w:pPr>
        <w:pStyle w:val="ppCodeIndent"/>
      </w:pPr>
      <w:r>
        <w:t>}</w:t>
      </w:r>
    </w:p>
    <w:p w:rsidR="00F94A74" w:rsidRDefault="00F94A74" w:rsidP="00F94A74">
      <w:pPr>
        <w:pStyle w:val="ppBodyTextIndent"/>
      </w:pPr>
    </w:p>
    <w:p w:rsidR="00F94A74" w:rsidRDefault="00F94A74" w:rsidP="00F94A74">
      <w:pPr>
        <w:pStyle w:val="ppNumberList"/>
      </w:pPr>
      <w:r>
        <w:lastRenderedPageBreak/>
        <w:t xml:space="preserve">Add code to call the </w:t>
      </w:r>
      <w:r w:rsidRPr="00CA1719">
        <w:rPr>
          <w:b/>
        </w:rPr>
        <w:t xml:space="preserve">GetRouteDataForUrl </w:t>
      </w:r>
      <w:r>
        <w:t>method and return the matching route for the “</w:t>
      </w:r>
      <w:r>
        <w:rPr>
          <w:i/>
        </w:rPr>
        <w:t>~/Customer”</w:t>
      </w:r>
      <w:r w:rsidRPr="000A0819">
        <w:t xml:space="preserve"> </w:t>
      </w:r>
      <w:r w:rsidRPr="00CA1719">
        <w:t>Url.</w:t>
      </w:r>
      <w:r>
        <w:rPr>
          <w:rFonts w:eastAsia="MS Mincho"/>
          <w:noProof/>
          <w:lang w:bidi="ar-SA"/>
        </w:rPr>
        <w:t xml:space="preserve"> Paste</w:t>
      </w:r>
      <w:r>
        <w:t xml:space="preserve"> the following code below the previous one.</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ShouldCustomerTakeDefaultRoute()</w:t>
      </w:r>
    </w:p>
    <w:p w:rsidR="00F94A74" w:rsidRDefault="00F94A74" w:rsidP="00F94A74">
      <w:pPr>
        <w:pStyle w:val="ppCodeIndent"/>
      </w:pPr>
      <w:r>
        <w:t>{</w:t>
      </w:r>
    </w:p>
    <w:p w:rsidR="00F94A74" w:rsidRDefault="00F94A74" w:rsidP="00F94A74">
      <w:pPr>
        <w:pStyle w:val="ppCodeIndent"/>
      </w:pPr>
      <w:r>
        <w:t xml:space="preserve">    RouteCollection routes = new RouteCollection();</w:t>
      </w:r>
    </w:p>
    <w:p w:rsidR="00F94A74" w:rsidRDefault="00F94A74" w:rsidP="00F94A74">
      <w:pPr>
        <w:pStyle w:val="ppCodeIndent"/>
      </w:pPr>
      <w:r>
        <w:t xml:space="preserve">    </w:t>
      </w:r>
      <w:r w:rsidRPr="00804006">
        <w:t>MvcApplication</w:t>
      </w:r>
      <w:r>
        <w:t>.RegisterRoutes(routes);</w:t>
      </w:r>
    </w:p>
    <w:p w:rsidR="00F94A74" w:rsidRDefault="00F94A74" w:rsidP="00F94A74">
      <w:pPr>
        <w:pStyle w:val="ppCodeIndent"/>
      </w:pPr>
      <w:r>
        <w:t xml:space="preserve">    </w:t>
      </w:r>
    </w:p>
    <w:p w:rsidR="00F94A74" w:rsidRPr="00CD0712" w:rsidRDefault="00F94A74" w:rsidP="00F94A74">
      <w:pPr>
        <w:pStyle w:val="ppCodeIndent"/>
        <w:rPr>
          <w:b/>
        </w:rPr>
      </w:pPr>
      <w:r w:rsidRPr="00CD0712">
        <w:rPr>
          <w:b/>
        </w:rPr>
        <w:t xml:space="preserve">    RouteData routeData = GetRout</w:t>
      </w:r>
      <w:r>
        <w:rPr>
          <w:b/>
        </w:rPr>
        <w:t>eDataForUrl(routes, "~/Customer</w:t>
      </w:r>
      <w:r w:rsidRPr="00CD0712">
        <w:rPr>
          <w:b/>
        </w:rPr>
        <w:t>");</w:t>
      </w:r>
    </w:p>
    <w:p w:rsidR="00F94A74" w:rsidRPr="00CD0712" w:rsidRDefault="00F94A74" w:rsidP="00F94A74">
      <w:pPr>
        <w:pStyle w:val="ppCodeIndent"/>
      </w:pPr>
      <w:r>
        <w:t>}</w:t>
      </w:r>
    </w:p>
    <w:p w:rsidR="00F94A74" w:rsidRPr="00CA06AB" w:rsidRDefault="00F94A74" w:rsidP="00F94A74">
      <w:pPr>
        <w:pStyle w:val="ppBodyTextIndent"/>
      </w:pPr>
    </w:p>
    <w:p w:rsidR="00F94A74" w:rsidRDefault="00F94A74" w:rsidP="00F94A74">
      <w:pPr>
        <w:pStyle w:val="ppNumberList"/>
      </w:pPr>
      <w:r>
        <w:rPr>
          <w:szCs w:val="20"/>
        </w:rPr>
        <w:t xml:space="preserve">Add the “asserts” to the method. </w:t>
      </w:r>
      <w:r>
        <w:rPr>
          <w:rFonts w:eastAsia="MS Mincho"/>
          <w:noProof/>
          <w:lang w:bidi="ar-SA"/>
        </w:rPr>
        <w:t>Paste</w:t>
      </w:r>
      <w:r>
        <w:t xml:space="preserve"> the following code below the previous one. The code asserts that:</w:t>
      </w:r>
    </w:p>
    <w:p w:rsidR="00F94A74" w:rsidRDefault="00F94A74" w:rsidP="00F94A74">
      <w:pPr>
        <w:pStyle w:val="ppNumberListIndent"/>
        <w:ind w:left="1757" w:hanging="360"/>
      </w:pPr>
      <w:r>
        <w:t>A route has been found.</w:t>
      </w:r>
    </w:p>
    <w:p w:rsidR="00F94A74" w:rsidRDefault="00F94A74" w:rsidP="00F94A74">
      <w:pPr>
        <w:pStyle w:val="ppNumberListIndent"/>
        <w:ind w:left="1757" w:hanging="360"/>
      </w:pPr>
      <w:r>
        <w:t xml:space="preserve">The controller that will be called is the </w:t>
      </w:r>
      <w:r w:rsidRPr="00A65750">
        <w:rPr>
          <w:b/>
        </w:rPr>
        <w:t>Customer</w:t>
      </w:r>
      <w:r>
        <w:t xml:space="preserve"> controller.</w:t>
      </w:r>
    </w:p>
    <w:p w:rsidR="00F94A74" w:rsidRDefault="00F94A74" w:rsidP="00F94A74">
      <w:pPr>
        <w:pStyle w:val="ppNumberListIndent"/>
        <w:ind w:left="1757" w:hanging="360"/>
      </w:pPr>
      <w:r>
        <w:t xml:space="preserve">The action method that will be called is </w:t>
      </w:r>
      <w:r w:rsidRPr="00A65750">
        <w:rPr>
          <w:b/>
        </w:rPr>
        <w:t>Index</w:t>
      </w:r>
      <w:r>
        <w:t>.</w:t>
      </w:r>
    </w:p>
    <w:p w:rsidR="00F94A74" w:rsidRPr="00B21BC3" w:rsidRDefault="00F94A74" w:rsidP="00F94A74">
      <w:pPr>
        <w:pStyle w:val="ppFigureCaptionIndent"/>
      </w:pPr>
      <w:r w:rsidRPr="00D70535">
        <w:rPr>
          <w:i w:val="0"/>
        </w:rPr>
        <w:t xml:space="preserve"> (</w:t>
      </w:r>
      <w:r>
        <w:t>Code Snippet –</w:t>
      </w:r>
      <w:r w:rsidRPr="00214EE2">
        <w:t xml:space="preserve"> </w:t>
      </w:r>
      <w:r w:rsidRPr="00F42096">
        <w:t>Intro to</w:t>
      </w:r>
      <w:r>
        <w:t xml:space="preserve"> </w:t>
      </w:r>
      <w:r w:rsidRPr="00F42096">
        <w:t>Asp.Net MVC Lab</w:t>
      </w:r>
      <w:r w:rsidRPr="00214EE2">
        <w:t xml:space="preserve"> – </w:t>
      </w:r>
      <w:r w:rsidRPr="00A84376">
        <w:t>ShouldCustomerTakeDefaultRoute</w:t>
      </w:r>
      <w:r>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ShouldCustomerTakeDefaultRoute()</w:t>
      </w:r>
    </w:p>
    <w:p w:rsidR="00F94A74" w:rsidRDefault="00F94A74" w:rsidP="00F94A74">
      <w:pPr>
        <w:pStyle w:val="ppCodeIndent"/>
      </w:pPr>
      <w:r>
        <w:t>{</w:t>
      </w:r>
    </w:p>
    <w:p w:rsidR="00F94A74" w:rsidRDefault="00F94A74" w:rsidP="00F94A74">
      <w:pPr>
        <w:pStyle w:val="ppCodeIndent"/>
      </w:pPr>
      <w:r>
        <w:t xml:space="preserve">    RouteCollection routes = new RouteCollection();</w:t>
      </w:r>
    </w:p>
    <w:p w:rsidR="00F94A74" w:rsidRDefault="00F94A74" w:rsidP="00F94A74">
      <w:pPr>
        <w:pStyle w:val="ppCodeIndent"/>
      </w:pPr>
      <w:r>
        <w:t xml:space="preserve">    </w:t>
      </w:r>
      <w:r w:rsidRPr="00804006">
        <w:t>MvcApplication</w:t>
      </w:r>
      <w:r>
        <w:t>.RegisterRoutes(routes);</w:t>
      </w:r>
    </w:p>
    <w:p w:rsidR="00F94A74" w:rsidRDefault="00F94A74" w:rsidP="00F94A74">
      <w:pPr>
        <w:pStyle w:val="ppCodeIndent"/>
      </w:pPr>
      <w:r>
        <w:t xml:space="preserve">    </w:t>
      </w:r>
    </w:p>
    <w:p w:rsidR="00F94A74" w:rsidRDefault="00F94A74" w:rsidP="00F94A74">
      <w:pPr>
        <w:pStyle w:val="ppCodeIndent"/>
      </w:pPr>
      <w:r>
        <w:t xml:space="preserve">    RouteData routeData = GetRouteDataForUrl(routes, "~/Customers");</w:t>
      </w:r>
    </w:p>
    <w:p w:rsidR="00F94A74" w:rsidRDefault="00F94A74" w:rsidP="00F94A74">
      <w:pPr>
        <w:pStyle w:val="ppCodeIndent"/>
      </w:pPr>
      <w:r>
        <w:t xml:space="preserve">    </w:t>
      </w:r>
    </w:p>
    <w:p w:rsidR="00F94A74" w:rsidRPr="00CD0712" w:rsidRDefault="00F94A74" w:rsidP="00F94A74">
      <w:pPr>
        <w:pStyle w:val="ppCodeIndent"/>
        <w:rPr>
          <w:b/>
        </w:rPr>
      </w:pPr>
      <w:r w:rsidRPr="00CD0712">
        <w:rPr>
          <w:b/>
        </w:rPr>
        <w:t xml:space="preserve">    Assert.IsNotNull(routeData, "Should have found the route");</w:t>
      </w:r>
    </w:p>
    <w:p w:rsidR="00F94A74" w:rsidRPr="00CD0712" w:rsidRDefault="00F94A74" w:rsidP="00F94A74">
      <w:pPr>
        <w:pStyle w:val="ppCodeIndent"/>
        <w:rPr>
          <w:b/>
        </w:rPr>
      </w:pPr>
      <w:r>
        <w:rPr>
          <w:b/>
        </w:rPr>
        <w:t xml:space="preserve">    Assert.AreEqual("Customer</w:t>
      </w:r>
      <w:r w:rsidRPr="00CD0712">
        <w:rPr>
          <w:b/>
        </w:rPr>
        <w:t>", routeData.</w:t>
      </w:r>
      <w:r>
        <w:rPr>
          <w:b/>
        </w:rPr>
        <w:t>Values["controller"], "Customer</w:t>
      </w:r>
      <w:r w:rsidRPr="00CD0712">
        <w:rPr>
          <w:b/>
        </w:rPr>
        <w:t xml:space="preserve"> controller expected");</w:t>
      </w:r>
    </w:p>
    <w:p w:rsidR="00F94A74" w:rsidRPr="00CD0712" w:rsidRDefault="00F94A74" w:rsidP="00F94A74">
      <w:pPr>
        <w:pStyle w:val="ppCodeIndent"/>
        <w:rPr>
          <w:b/>
        </w:rPr>
      </w:pPr>
      <w:r w:rsidRPr="00CD0712">
        <w:rPr>
          <w:b/>
        </w:rPr>
        <w:t xml:space="preserve">    Assert.AreEqual("Index", routeData.Values["action"], "Index action expected");</w:t>
      </w:r>
    </w:p>
    <w:p w:rsidR="00F94A74" w:rsidRPr="00CD0712" w:rsidRDefault="00F94A74" w:rsidP="00F94A74">
      <w:pPr>
        <w:pStyle w:val="ppCodeIndent"/>
      </w:pPr>
      <w:r>
        <w:t>}</w:t>
      </w:r>
    </w:p>
    <w:p w:rsidR="00F94A74" w:rsidRDefault="00F94A74" w:rsidP="00F94A74">
      <w:pPr>
        <w:pStyle w:val="ppBodyTextIndent"/>
      </w:pPr>
    </w:p>
    <w:p w:rsidR="00F94A74" w:rsidRPr="00A65750" w:rsidRDefault="00F94A74" w:rsidP="00F94A74">
      <w:pPr>
        <w:pStyle w:val="ppNumberList"/>
      </w:pPr>
      <w:r>
        <w:t>Implement a test method for the</w:t>
      </w:r>
      <w:r w:rsidRPr="00A65750">
        <w:rPr>
          <w:b/>
        </w:rPr>
        <w:t xml:space="preserve"> </w:t>
      </w:r>
      <w:r w:rsidRPr="00A65750">
        <w:t>route that maps to</w:t>
      </w:r>
      <w:r>
        <w:rPr>
          <w:b/>
        </w:rPr>
        <w:t xml:space="preserve"> </w:t>
      </w:r>
      <w:r w:rsidRPr="00A65750">
        <w:rPr>
          <w:b/>
        </w:rPr>
        <w:t>Customer</w:t>
      </w:r>
      <w:r>
        <w:t xml:space="preserve"> controller </w:t>
      </w:r>
      <w:r w:rsidRPr="00A65750">
        <w:rPr>
          <w:b/>
        </w:rPr>
        <w:t>Info</w:t>
      </w:r>
      <w:r>
        <w:t xml:space="preserve"> action (e.g. “</w:t>
      </w:r>
      <w:r>
        <w:rPr>
          <w:i/>
          <w:szCs w:val="20"/>
        </w:rPr>
        <w:t>~/Customer/Info/1</w:t>
      </w:r>
      <w:r>
        <w:rPr>
          <w:szCs w:val="20"/>
        </w:rPr>
        <w:t>”). To do this, p</w:t>
      </w:r>
      <w:r>
        <w:rPr>
          <w:rFonts w:eastAsia="MS Mincho"/>
          <w:noProof/>
          <w:lang w:bidi="ar-SA"/>
        </w:rPr>
        <w:t>aste</w:t>
      </w:r>
      <w:r>
        <w:t xml:space="preserve"> the following code </w:t>
      </w:r>
      <w:r w:rsidRPr="009735FA">
        <w:rPr>
          <w:szCs w:val="20"/>
        </w:rPr>
        <w:t xml:space="preserve">into </w:t>
      </w:r>
      <w:r w:rsidRPr="009735FA">
        <w:rPr>
          <w:b/>
          <w:szCs w:val="20"/>
        </w:rPr>
        <w:t>ShouldCustomerTakeInfoRoute</w:t>
      </w:r>
      <w:r w:rsidRPr="009735FA">
        <w:rPr>
          <w:szCs w:val="20"/>
        </w:rPr>
        <w:t xml:space="preserve"> test method. </w:t>
      </w:r>
      <w:r>
        <w:rPr>
          <w:szCs w:val="20"/>
        </w:rPr>
        <w:t xml:space="preserve">This method does the same as </w:t>
      </w:r>
      <w:r w:rsidRPr="00FB1471">
        <w:rPr>
          <w:b/>
        </w:rPr>
        <w:t>ShouldCustomerTakeDefaultRoute</w:t>
      </w:r>
      <w:r>
        <w:rPr>
          <w:szCs w:val="20"/>
        </w:rPr>
        <w:t xml:space="preserve"> and asserts that:</w:t>
      </w:r>
    </w:p>
    <w:p w:rsidR="00F94A74" w:rsidRDefault="00F94A74" w:rsidP="00F94A74">
      <w:pPr>
        <w:pStyle w:val="ppNumberListIndent"/>
        <w:ind w:left="1757" w:hanging="360"/>
      </w:pPr>
      <w:r>
        <w:t>A route has been found.</w:t>
      </w:r>
    </w:p>
    <w:p w:rsidR="00F94A74" w:rsidRDefault="00F94A74" w:rsidP="00F94A74">
      <w:pPr>
        <w:pStyle w:val="ppNumberListIndent"/>
        <w:ind w:left="1757" w:hanging="360"/>
      </w:pPr>
      <w:r>
        <w:t xml:space="preserve">The controller that is called is the </w:t>
      </w:r>
      <w:r w:rsidRPr="00A65750">
        <w:rPr>
          <w:b/>
        </w:rPr>
        <w:t>Customer</w:t>
      </w:r>
      <w:r>
        <w:t xml:space="preserve"> controller.</w:t>
      </w:r>
    </w:p>
    <w:p w:rsidR="00F94A74" w:rsidRDefault="00F94A74" w:rsidP="00F94A74">
      <w:pPr>
        <w:pStyle w:val="ppNumberListIndent"/>
        <w:ind w:left="1757" w:hanging="360"/>
      </w:pPr>
      <w:r>
        <w:lastRenderedPageBreak/>
        <w:t xml:space="preserve">The </w:t>
      </w:r>
      <w:r w:rsidRPr="00A65750">
        <w:rPr>
          <w:b/>
        </w:rPr>
        <w:t>Id</w:t>
      </w:r>
      <w:r>
        <w:t xml:space="preserve"> parameter value is one.</w:t>
      </w:r>
    </w:p>
    <w:p w:rsidR="00F94A74" w:rsidRDefault="00F94A74" w:rsidP="00F94A74">
      <w:pPr>
        <w:pStyle w:val="ppNumberListIndent"/>
        <w:ind w:left="1757" w:hanging="360"/>
      </w:pPr>
      <w:r>
        <w:t xml:space="preserve">The action method that is called is </w:t>
      </w:r>
      <w:r w:rsidRPr="00A65750">
        <w:rPr>
          <w:b/>
        </w:rPr>
        <w:t>In</w:t>
      </w:r>
      <w:r>
        <w:rPr>
          <w:b/>
        </w:rPr>
        <w:t>fo</w:t>
      </w:r>
      <w:r>
        <w:t>.</w:t>
      </w:r>
    </w:p>
    <w:p w:rsidR="00F94A74"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B02613">
        <w:rPr>
          <w:i/>
          <w:szCs w:val="20"/>
        </w:rPr>
        <w:t>ShouldCustomerTakeInfoRoute</w:t>
      </w:r>
      <w:r w:rsidRPr="00D70535">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ShouldCustomerTakeInfoRoute()</w:t>
      </w:r>
    </w:p>
    <w:p w:rsidR="00F94A74" w:rsidRDefault="00F94A74" w:rsidP="00F94A74">
      <w:pPr>
        <w:pStyle w:val="ppCodeIndent"/>
      </w:pPr>
      <w:r>
        <w:t>{</w:t>
      </w:r>
    </w:p>
    <w:p w:rsidR="00F94A74" w:rsidRPr="000A0819" w:rsidRDefault="00F94A74" w:rsidP="00F94A74">
      <w:pPr>
        <w:pStyle w:val="ppCodeIndent"/>
        <w:rPr>
          <w:b/>
        </w:rPr>
      </w:pPr>
      <w:r w:rsidRPr="000A0819">
        <w:rPr>
          <w:b/>
        </w:rPr>
        <w:t xml:space="preserve">    RouteCollection routes = new RouteCollection();</w:t>
      </w:r>
    </w:p>
    <w:p w:rsidR="00F94A74" w:rsidRPr="000A0819" w:rsidRDefault="00F94A74" w:rsidP="00F94A74">
      <w:pPr>
        <w:pStyle w:val="ppCodeIndent"/>
        <w:rPr>
          <w:b/>
        </w:rPr>
      </w:pPr>
      <w:r w:rsidRPr="000A0819">
        <w:rPr>
          <w:b/>
        </w:rPr>
        <w:t xml:space="preserve">    </w:t>
      </w:r>
      <w:r w:rsidRPr="00804006">
        <w:rPr>
          <w:b/>
        </w:rPr>
        <w:t>MvcApplication</w:t>
      </w:r>
      <w:r w:rsidRPr="000A0819">
        <w:rPr>
          <w:b/>
        </w:rPr>
        <w:t>.RegisterRoutes(routes);</w:t>
      </w:r>
    </w:p>
    <w:p w:rsidR="00F94A74" w:rsidRPr="000A0819" w:rsidRDefault="00F94A74" w:rsidP="00F94A74">
      <w:pPr>
        <w:pStyle w:val="ppCodeIndent"/>
        <w:rPr>
          <w:b/>
        </w:rPr>
      </w:pPr>
    </w:p>
    <w:p w:rsidR="00F94A74" w:rsidRPr="000A0819" w:rsidRDefault="00F94A74" w:rsidP="00F94A74">
      <w:pPr>
        <w:pStyle w:val="ppCodeIndent"/>
        <w:rPr>
          <w:b/>
        </w:rPr>
      </w:pPr>
      <w:r w:rsidRPr="000A0819">
        <w:rPr>
          <w:b/>
        </w:rPr>
        <w:t xml:space="preserve">    RouteData routeData = GetRout</w:t>
      </w:r>
      <w:r>
        <w:rPr>
          <w:b/>
        </w:rPr>
        <w:t>eDataForUrl(routes, "~/Customer</w:t>
      </w:r>
      <w:r w:rsidRPr="000A0819">
        <w:rPr>
          <w:b/>
        </w:rPr>
        <w:t>/Info/1");</w:t>
      </w:r>
    </w:p>
    <w:p w:rsidR="00F94A74" w:rsidRPr="000A0819" w:rsidRDefault="00F94A74" w:rsidP="00F94A74">
      <w:pPr>
        <w:pStyle w:val="ppCodeIndent"/>
        <w:rPr>
          <w:b/>
        </w:rPr>
      </w:pPr>
    </w:p>
    <w:p w:rsidR="00F94A74" w:rsidRPr="000A0819" w:rsidRDefault="00F94A74" w:rsidP="00F94A74">
      <w:pPr>
        <w:pStyle w:val="ppCodeIndent"/>
        <w:rPr>
          <w:b/>
        </w:rPr>
      </w:pPr>
      <w:r w:rsidRPr="000A0819">
        <w:rPr>
          <w:b/>
        </w:rPr>
        <w:t xml:space="preserve">    Assert.IsNotNull(routeData, "Should have found the route");</w:t>
      </w:r>
    </w:p>
    <w:p w:rsidR="00F94A74" w:rsidRPr="000A0819" w:rsidRDefault="00F94A74" w:rsidP="00F94A74">
      <w:pPr>
        <w:pStyle w:val="ppCodeIndent"/>
        <w:rPr>
          <w:b/>
        </w:rPr>
      </w:pPr>
      <w:r>
        <w:rPr>
          <w:b/>
        </w:rPr>
        <w:t xml:space="preserve">    Assert.AreEqual("Customer</w:t>
      </w:r>
      <w:r w:rsidRPr="000A0819">
        <w:rPr>
          <w:b/>
        </w:rPr>
        <w:t>", routeData.</w:t>
      </w:r>
      <w:r>
        <w:rPr>
          <w:b/>
        </w:rPr>
        <w:t>Values["controller"], "Customer</w:t>
      </w:r>
      <w:r w:rsidRPr="000A0819">
        <w:rPr>
          <w:b/>
        </w:rPr>
        <w:t xml:space="preserve"> controller expected");</w:t>
      </w:r>
    </w:p>
    <w:p w:rsidR="00F94A74" w:rsidRPr="000A0819" w:rsidRDefault="00F94A74" w:rsidP="00F94A74">
      <w:pPr>
        <w:pStyle w:val="ppCodeIndent"/>
        <w:rPr>
          <w:b/>
        </w:rPr>
      </w:pPr>
      <w:r w:rsidRPr="000A0819">
        <w:rPr>
          <w:b/>
        </w:rPr>
        <w:t xml:space="preserve">    Assert.AreEqual("1", routeData.Values["id"], "Customer ID = 1 expected");</w:t>
      </w:r>
    </w:p>
    <w:p w:rsidR="00F94A74" w:rsidRPr="000A0819" w:rsidRDefault="00F94A74" w:rsidP="00F94A74">
      <w:pPr>
        <w:pStyle w:val="ppCodeIndent"/>
        <w:rPr>
          <w:b/>
        </w:rPr>
      </w:pPr>
      <w:r w:rsidRPr="000A0819">
        <w:rPr>
          <w:b/>
        </w:rPr>
        <w:t xml:space="preserve">    Assert.AreEqual("Info", routeData.Values["action"], "Info action expected");</w:t>
      </w:r>
    </w:p>
    <w:p w:rsidR="00F94A74" w:rsidRPr="000A0819" w:rsidRDefault="00F94A74" w:rsidP="00F94A74">
      <w:pPr>
        <w:pStyle w:val="ppCodeIndent"/>
      </w:pPr>
      <w:r>
        <w:t>}</w:t>
      </w:r>
    </w:p>
    <w:p w:rsidR="00F94A74" w:rsidRDefault="00F94A74" w:rsidP="00F94A74">
      <w:pPr>
        <w:pStyle w:val="ppBodyTextIndent"/>
      </w:pPr>
    </w:p>
    <w:p w:rsidR="00F94A74" w:rsidRPr="004F25C5" w:rsidRDefault="00F94A74" w:rsidP="00F94A74">
      <w:pPr>
        <w:pStyle w:val="ppNumberList"/>
      </w:pPr>
      <w:r>
        <w:t>Implement a test method for the</w:t>
      </w:r>
      <w:r w:rsidRPr="00A65750">
        <w:rPr>
          <w:b/>
        </w:rPr>
        <w:t xml:space="preserve"> </w:t>
      </w:r>
      <w:r w:rsidRPr="00A65750">
        <w:t>route that maps to</w:t>
      </w:r>
      <w:r>
        <w:t xml:space="preserve"> </w:t>
      </w:r>
      <w:r>
        <w:rPr>
          <w:b/>
        </w:rPr>
        <w:t>Address</w:t>
      </w:r>
      <w:r>
        <w:t xml:space="preserve"> controller </w:t>
      </w:r>
      <w:r>
        <w:rPr>
          <w:b/>
        </w:rPr>
        <w:t>Create</w:t>
      </w:r>
      <w:r>
        <w:t xml:space="preserve"> view (e.g. “</w:t>
      </w:r>
      <w:r>
        <w:rPr>
          <w:szCs w:val="20"/>
        </w:rPr>
        <w:t>~/Address</w:t>
      </w:r>
      <w:r w:rsidRPr="009735FA">
        <w:rPr>
          <w:szCs w:val="20"/>
        </w:rPr>
        <w:t>/</w:t>
      </w:r>
      <w:r>
        <w:rPr>
          <w:szCs w:val="20"/>
        </w:rPr>
        <w:t>Create</w:t>
      </w:r>
      <w:r w:rsidRPr="009735FA">
        <w:rPr>
          <w:szCs w:val="20"/>
        </w:rPr>
        <w:t>/1</w:t>
      </w:r>
      <w:r>
        <w:rPr>
          <w:szCs w:val="20"/>
        </w:rPr>
        <w:t xml:space="preserve">”). </w:t>
      </w:r>
      <w:r>
        <w:rPr>
          <w:rFonts w:eastAsia="MS Mincho"/>
          <w:noProof/>
          <w:lang w:bidi="ar-SA"/>
        </w:rPr>
        <w:t>Paste</w:t>
      </w:r>
      <w:r>
        <w:t xml:space="preserve"> the following code </w:t>
      </w:r>
      <w:r w:rsidRPr="009735FA">
        <w:rPr>
          <w:szCs w:val="20"/>
        </w:rPr>
        <w:t>into</w:t>
      </w:r>
      <w:r>
        <w:rPr>
          <w:szCs w:val="20"/>
        </w:rPr>
        <w:t xml:space="preserve"> </w:t>
      </w:r>
      <w:r w:rsidRPr="009735FA">
        <w:rPr>
          <w:b/>
          <w:szCs w:val="20"/>
        </w:rPr>
        <w:t>ShouldAddressTake</w:t>
      </w:r>
      <w:r>
        <w:rPr>
          <w:b/>
          <w:szCs w:val="20"/>
        </w:rPr>
        <w:t>Create</w:t>
      </w:r>
      <w:r w:rsidRPr="009735FA">
        <w:rPr>
          <w:b/>
          <w:szCs w:val="20"/>
        </w:rPr>
        <w:t>Route</w:t>
      </w:r>
      <w:r w:rsidRPr="009735FA">
        <w:rPr>
          <w:szCs w:val="20"/>
        </w:rPr>
        <w:t xml:space="preserve"> test method. </w:t>
      </w:r>
      <w:r>
        <w:rPr>
          <w:szCs w:val="20"/>
        </w:rPr>
        <w:t>This method does the same as the previous one and asserts that:</w:t>
      </w:r>
    </w:p>
    <w:p w:rsidR="00F94A74" w:rsidRDefault="00F94A74" w:rsidP="00F94A74">
      <w:pPr>
        <w:pStyle w:val="ppNumberListIndent"/>
        <w:ind w:left="1757" w:hanging="360"/>
      </w:pPr>
      <w:r>
        <w:t>A route has been found.</w:t>
      </w:r>
    </w:p>
    <w:p w:rsidR="00F94A74" w:rsidRDefault="00F94A74" w:rsidP="00F94A74">
      <w:pPr>
        <w:pStyle w:val="ppNumberListIndent"/>
        <w:ind w:left="1757" w:hanging="360"/>
      </w:pPr>
      <w:r>
        <w:t xml:space="preserve">The controller that is called is the </w:t>
      </w:r>
      <w:r>
        <w:rPr>
          <w:b/>
        </w:rPr>
        <w:t>Address</w:t>
      </w:r>
      <w:r>
        <w:t xml:space="preserve"> controller.</w:t>
      </w:r>
    </w:p>
    <w:p w:rsidR="00F94A74" w:rsidRDefault="00F94A74" w:rsidP="00F94A74">
      <w:pPr>
        <w:pStyle w:val="ppNumberListIndent"/>
        <w:ind w:left="1757" w:hanging="360"/>
      </w:pPr>
      <w:r>
        <w:t xml:space="preserve">The </w:t>
      </w:r>
      <w:r w:rsidRPr="00A65750">
        <w:rPr>
          <w:b/>
        </w:rPr>
        <w:t>Id</w:t>
      </w:r>
      <w:r>
        <w:t xml:space="preserve"> parameter value is one.</w:t>
      </w:r>
    </w:p>
    <w:p w:rsidR="00F94A74" w:rsidRDefault="00F94A74" w:rsidP="00F94A74">
      <w:pPr>
        <w:pStyle w:val="ppNumberListIndent"/>
        <w:ind w:left="1757" w:hanging="360"/>
      </w:pPr>
      <w:r>
        <w:t xml:space="preserve">The action method that is called is </w:t>
      </w:r>
      <w:r>
        <w:rPr>
          <w:b/>
        </w:rPr>
        <w:t>Create</w:t>
      </w:r>
      <w:r>
        <w:t>.</w:t>
      </w:r>
    </w:p>
    <w:p w:rsidR="00F94A74"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E66059">
        <w:rPr>
          <w:i/>
          <w:szCs w:val="20"/>
        </w:rPr>
        <w:t>ShouldAddressTakeNewRoute</w:t>
      </w:r>
      <w:r>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ShouldAddressTakeCreateRoute()</w:t>
      </w:r>
    </w:p>
    <w:p w:rsidR="00F94A74" w:rsidRDefault="00F94A74" w:rsidP="00F94A74">
      <w:pPr>
        <w:pStyle w:val="ppCodeIndent"/>
      </w:pPr>
      <w:r>
        <w:t>{</w:t>
      </w:r>
    </w:p>
    <w:p w:rsidR="00F94A74" w:rsidRPr="000A0819" w:rsidRDefault="00F94A74" w:rsidP="00F94A74">
      <w:pPr>
        <w:pStyle w:val="ppCodeIndent"/>
        <w:rPr>
          <w:b/>
        </w:rPr>
      </w:pPr>
      <w:r w:rsidRPr="000A0819">
        <w:rPr>
          <w:b/>
        </w:rPr>
        <w:t xml:space="preserve">    RouteCollection routes = new RouteCollection();</w:t>
      </w:r>
    </w:p>
    <w:p w:rsidR="00F94A74" w:rsidRPr="000A0819" w:rsidRDefault="00F94A74" w:rsidP="00F94A74">
      <w:pPr>
        <w:pStyle w:val="ppCodeIndent"/>
        <w:rPr>
          <w:b/>
        </w:rPr>
      </w:pPr>
      <w:r w:rsidRPr="000A0819">
        <w:rPr>
          <w:b/>
        </w:rPr>
        <w:t xml:space="preserve">    </w:t>
      </w:r>
      <w:r w:rsidRPr="00AA655E">
        <w:rPr>
          <w:b/>
        </w:rPr>
        <w:t>MvcApplication</w:t>
      </w:r>
      <w:r w:rsidRPr="000A0819">
        <w:rPr>
          <w:b/>
        </w:rPr>
        <w:t>.RegisterRoutes(routes);</w:t>
      </w:r>
    </w:p>
    <w:p w:rsidR="00F94A74" w:rsidRPr="000A0819" w:rsidRDefault="00F94A74" w:rsidP="00F94A74">
      <w:pPr>
        <w:pStyle w:val="ppCodeIndent"/>
        <w:rPr>
          <w:b/>
        </w:rPr>
      </w:pPr>
    </w:p>
    <w:p w:rsidR="00F94A74" w:rsidRPr="000A0819" w:rsidRDefault="00F94A74" w:rsidP="00F94A74">
      <w:pPr>
        <w:pStyle w:val="ppCodeIndent"/>
        <w:rPr>
          <w:b/>
        </w:rPr>
      </w:pPr>
      <w:r w:rsidRPr="000A0819">
        <w:rPr>
          <w:b/>
        </w:rPr>
        <w:t xml:space="preserve">    RouteData routeData = GetRout</w:t>
      </w:r>
      <w:r>
        <w:rPr>
          <w:b/>
        </w:rPr>
        <w:t>eDataForUrl(routes, "~/Address</w:t>
      </w:r>
      <w:r w:rsidRPr="000A0819">
        <w:rPr>
          <w:b/>
        </w:rPr>
        <w:t>/</w:t>
      </w:r>
      <w:r>
        <w:rPr>
          <w:b/>
        </w:rPr>
        <w:t>Create</w:t>
      </w:r>
      <w:r w:rsidRPr="000A0819">
        <w:rPr>
          <w:b/>
        </w:rPr>
        <w:t>/1");</w:t>
      </w:r>
    </w:p>
    <w:p w:rsidR="00F94A74" w:rsidRPr="000A0819" w:rsidRDefault="00F94A74" w:rsidP="00F94A74">
      <w:pPr>
        <w:pStyle w:val="ppCodeIndent"/>
        <w:rPr>
          <w:b/>
        </w:rPr>
      </w:pPr>
    </w:p>
    <w:p w:rsidR="00F94A74" w:rsidRPr="000A0819" w:rsidRDefault="00F94A74" w:rsidP="00F94A74">
      <w:pPr>
        <w:pStyle w:val="ppCodeIndent"/>
        <w:rPr>
          <w:b/>
        </w:rPr>
      </w:pPr>
      <w:r w:rsidRPr="000A0819">
        <w:rPr>
          <w:b/>
        </w:rPr>
        <w:t xml:space="preserve">    Assert.IsNotNull(routeData, "Should have found the route");</w:t>
      </w:r>
    </w:p>
    <w:p w:rsidR="00F94A74" w:rsidRPr="000A0819" w:rsidRDefault="00F94A74" w:rsidP="00F94A74">
      <w:pPr>
        <w:pStyle w:val="ppCodeIndent"/>
        <w:rPr>
          <w:b/>
        </w:rPr>
      </w:pPr>
      <w:r>
        <w:rPr>
          <w:b/>
        </w:rPr>
        <w:t xml:space="preserve">    Assert.AreEqual("Address</w:t>
      </w:r>
      <w:r w:rsidRPr="000A0819">
        <w:rPr>
          <w:b/>
        </w:rPr>
        <w:t>", routeData.</w:t>
      </w:r>
      <w:r>
        <w:rPr>
          <w:b/>
        </w:rPr>
        <w:t>Values["Controller"], "Address</w:t>
      </w:r>
      <w:r w:rsidRPr="000A0819">
        <w:rPr>
          <w:b/>
        </w:rPr>
        <w:t xml:space="preserve"> controller expected");</w:t>
      </w:r>
    </w:p>
    <w:p w:rsidR="00F94A74" w:rsidRPr="000A0819" w:rsidRDefault="00F94A74" w:rsidP="00F94A74">
      <w:pPr>
        <w:pStyle w:val="ppCodeIndent"/>
        <w:rPr>
          <w:b/>
        </w:rPr>
      </w:pPr>
      <w:r w:rsidRPr="000A0819">
        <w:rPr>
          <w:b/>
        </w:rPr>
        <w:t xml:space="preserve">    Assert.AreEqual("1", routeData.Values["Id"], "Customer ID = 1 expected");</w:t>
      </w:r>
    </w:p>
    <w:p w:rsidR="00F94A74" w:rsidRPr="000A0819" w:rsidRDefault="00F94A74" w:rsidP="00F94A74">
      <w:pPr>
        <w:pStyle w:val="ppCodeIndent"/>
        <w:rPr>
          <w:b/>
        </w:rPr>
      </w:pPr>
      <w:r w:rsidRPr="000A0819">
        <w:rPr>
          <w:b/>
        </w:rPr>
        <w:lastRenderedPageBreak/>
        <w:t xml:space="preserve">    Assert.AreEqual("</w:t>
      </w:r>
      <w:r>
        <w:rPr>
          <w:b/>
        </w:rPr>
        <w:t>Create</w:t>
      </w:r>
      <w:r w:rsidRPr="000A0819">
        <w:rPr>
          <w:b/>
        </w:rPr>
        <w:t>", routeData.Values["action"], "</w:t>
      </w:r>
      <w:r>
        <w:rPr>
          <w:b/>
        </w:rPr>
        <w:t>Create</w:t>
      </w:r>
      <w:r w:rsidRPr="000A0819">
        <w:rPr>
          <w:b/>
        </w:rPr>
        <w:t xml:space="preserve"> action expected"); </w:t>
      </w:r>
    </w:p>
    <w:p w:rsidR="00F94A74" w:rsidRPr="000A0819" w:rsidRDefault="00F94A74" w:rsidP="00F94A74">
      <w:pPr>
        <w:pStyle w:val="ppCodeIndent"/>
      </w:pPr>
      <w:r>
        <w:t>}</w:t>
      </w:r>
    </w:p>
    <w:p w:rsidR="00F94A74" w:rsidRPr="00F37B8E" w:rsidRDefault="00F94A74" w:rsidP="00F94A74">
      <w:pPr>
        <w:pStyle w:val="ppNoteIndent"/>
        <w:rPr>
          <w:b/>
        </w:rPr>
      </w:pPr>
      <w:r w:rsidRPr="00F37B8E">
        <w:rPr>
          <w:b/>
        </w:rPr>
        <w:t xml:space="preserve">Note: </w:t>
      </w:r>
      <w:r>
        <w:rPr>
          <w:b/>
        </w:rPr>
        <w:t xml:space="preserve"> </w:t>
      </w:r>
      <w:r>
        <w:t xml:space="preserve">If you want to test these methods run successfully you can now follow the steps in </w:t>
      </w:r>
      <w:sdt>
        <w:sdtPr>
          <w:rPr>
            <w:rStyle w:val="Hyperlink"/>
          </w:rPr>
          <w:alias w:val="Topic Link"/>
          <w:tag w:val="0956c790-c9cf-4b9f-8684-e32579db1bb6"/>
          <w:id w:val="9038277"/>
          <w:placeholder>
            <w:docPart w:val="DefaultPlaceholder_22675703"/>
          </w:placeholder>
          <w:text/>
        </w:sdtPr>
        <w:sdtContent>
          <w:r w:rsidR="003F1CD4">
            <w:rPr>
              <w:rStyle w:val="Hyperlink"/>
            </w:rPr>
            <w:t>Verification 1</w:t>
          </w:r>
        </w:sdtContent>
      </w:sdt>
      <w:r>
        <w:t>.</w:t>
      </w:r>
    </w:p>
    <w:p w:rsidR="00F94A74" w:rsidRDefault="00F94A74" w:rsidP="00F94A74">
      <w:pPr>
        <w:pStyle w:val="ppListEnd"/>
      </w:pPr>
    </w:p>
    <w:p w:rsidR="00F94A74" w:rsidRPr="00C73A26" w:rsidRDefault="00F94A74" w:rsidP="00F94A74">
      <w:pPr>
        <w:pStyle w:val="ppProcedureStart"/>
      </w:pPr>
      <w:bookmarkStart w:id="54" w:name="_Toc190837085"/>
      <w:bookmarkStart w:id="55" w:name="_Toc205281197"/>
      <w:bookmarkStart w:id="56" w:name="_Toc223344226"/>
      <w:bookmarkStart w:id="57" w:name="_Toc224707088"/>
      <w:r w:rsidRPr="00C73A26">
        <w:t xml:space="preserve">Task </w:t>
      </w:r>
      <w:r>
        <w:t>3</w:t>
      </w:r>
      <w:r w:rsidRPr="00C73A26">
        <w:t xml:space="preserve"> – </w:t>
      </w:r>
      <w:r>
        <w:t>Testing Customer Controller</w:t>
      </w:r>
      <w:bookmarkEnd w:id="54"/>
      <w:bookmarkEnd w:id="55"/>
      <w:bookmarkEnd w:id="56"/>
      <w:bookmarkEnd w:id="57"/>
    </w:p>
    <w:p w:rsidR="00F94A74" w:rsidRDefault="00F94A74" w:rsidP="00F94A74">
      <w:pPr>
        <w:pStyle w:val="ppBodyText"/>
      </w:pPr>
      <w:r>
        <w:t xml:space="preserve">In this task you will create unit tests for the </w:t>
      </w:r>
      <w:r w:rsidRPr="00BB1FED">
        <w:rPr>
          <w:b/>
        </w:rPr>
        <w:t>Customer</w:t>
      </w:r>
      <w:r>
        <w:t xml:space="preserve"> controller.</w:t>
      </w:r>
      <w:r w:rsidR="002F3D8D">
        <w:t xml:space="preserve"> In </w:t>
      </w:r>
      <w:r w:rsidR="00AE528A">
        <w:t>the</w:t>
      </w:r>
      <w:r w:rsidR="002F3D8D">
        <w:t xml:space="preserve"> application, the </w:t>
      </w:r>
      <w:r w:rsidR="002F3D8D" w:rsidRPr="002F3D8D">
        <w:rPr>
          <w:b/>
        </w:rPr>
        <w:t>Customer</w:t>
      </w:r>
      <w:r w:rsidR="002F3D8D">
        <w:t xml:space="preserve"> controller uses </w:t>
      </w:r>
      <w:r w:rsidR="002F3D8D" w:rsidRPr="002F3D8D">
        <w:rPr>
          <w:b/>
        </w:rPr>
        <w:t>AdventureWorks</w:t>
      </w:r>
      <w:r w:rsidR="002F3D8D">
        <w:t xml:space="preserve"> entity data model to interact with the database. The idea in this task is to also mock </w:t>
      </w:r>
      <w:r w:rsidR="00B817B3">
        <w:t>entity data model</w:t>
      </w:r>
      <w:r w:rsidR="00AE528A">
        <w:t xml:space="preserve"> so as to have full control over the tests. If any of these tests fail, you will be sure that the defect was produced </w:t>
      </w:r>
      <w:r w:rsidR="00F92531">
        <w:t>within</w:t>
      </w:r>
      <w:r w:rsidR="00AE528A">
        <w:t xml:space="preserve"> the </w:t>
      </w:r>
      <w:r w:rsidR="00AE528A" w:rsidRPr="00AE528A">
        <w:rPr>
          <w:b/>
        </w:rPr>
        <w:t>Controller</w:t>
      </w:r>
      <w:r w:rsidR="00AE528A">
        <w:t xml:space="preserve"> component rather than </w:t>
      </w:r>
      <w:r w:rsidR="00F92531">
        <w:t xml:space="preserve">in </w:t>
      </w:r>
      <w:r w:rsidR="00AE528A">
        <w:t xml:space="preserve">the </w:t>
      </w:r>
      <w:r w:rsidR="00AE528A" w:rsidRPr="00AE528A">
        <w:rPr>
          <w:b/>
        </w:rPr>
        <w:t>AdventureWorks</w:t>
      </w:r>
      <w:r w:rsidR="00AE528A">
        <w:t xml:space="preserve"> entity data model.</w:t>
      </w:r>
    </w:p>
    <w:p w:rsidR="00F94A74" w:rsidRDefault="00F94A74" w:rsidP="00F94A74">
      <w:pPr>
        <w:pStyle w:val="ppNumberList"/>
      </w:pPr>
      <w:r>
        <w:t xml:space="preserve">Import the </w:t>
      </w:r>
      <w:r w:rsidRPr="002F3D8D">
        <w:rPr>
          <w:b/>
        </w:rPr>
        <w:t>CustomerController</w:t>
      </w:r>
      <w:r>
        <w:t xml:space="preserve"> test class. To do this, right-click the </w:t>
      </w:r>
      <w:r w:rsidRPr="00CD389C">
        <w:rPr>
          <w:b/>
        </w:rPr>
        <w:t>Controllers</w:t>
      </w:r>
      <w:r>
        <w:t xml:space="preserve"> folder under the </w:t>
      </w:r>
      <w:r w:rsidRPr="00CD389C">
        <w:rPr>
          <w:b/>
        </w:rPr>
        <w:t>MvcSampleApp.Test</w:t>
      </w:r>
      <w:r>
        <w:t xml:space="preserve"> project and select </w:t>
      </w:r>
      <w:r w:rsidRPr="00CD389C">
        <w:rPr>
          <w:b/>
        </w:rPr>
        <w:t>Add Existing Item</w:t>
      </w:r>
      <w:r>
        <w:t xml:space="preserve">. Navigate to the </w:t>
      </w:r>
      <w:r w:rsidRPr="00CD389C">
        <w:rPr>
          <w:b/>
        </w:rPr>
        <w:t>AspNetMvc\Assets</w:t>
      </w:r>
      <w:r>
        <w:t xml:space="preserve"> directory and select the </w:t>
      </w:r>
      <w:r w:rsidRPr="00CD389C">
        <w:rPr>
          <w:b/>
        </w:rPr>
        <w:t>CustomerControllerTest.cs</w:t>
      </w:r>
      <w:r>
        <w:t xml:space="preserve"> file. </w:t>
      </w:r>
    </w:p>
    <w:p w:rsidR="00F94A74" w:rsidRDefault="00F94A74" w:rsidP="00F94A74">
      <w:pPr>
        <w:pStyle w:val="ppNumberList"/>
      </w:pPr>
      <w:r>
        <w:t xml:space="preserve">Import the stub version for the </w:t>
      </w:r>
      <w:r w:rsidRPr="00CB45E0">
        <w:rPr>
          <w:b/>
        </w:rPr>
        <w:t>AdventureWorks</w:t>
      </w:r>
      <w:r>
        <w:t xml:space="preserve"> </w:t>
      </w:r>
      <w:r w:rsidR="00C31847">
        <w:t>repository</w:t>
      </w:r>
      <w:r>
        <w:t xml:space="preserve">. To do this, right-click the </w:t>
      </w:r>
      <w:r w:rsidRPr="00CD389C">
        <w:rPr>
          <w:b/>
        </w:rPr>
        <w:t>MvcSampleApp.Test</w:t>
      </w:r>
      <w:r>
        <w:t xml:space="preserve"> project and select </w:t>
      </w:r>
      <w:r w:rsidRPr="00CD389C">
        <w:rPr>
          <w:b/>
        </w:rPr>
        <w:t>Add Existing Item</w:t>
      </w:r>
      <w:r>
        <w:t xml:space="preserve">. Navigate to the </w:t>
      </w:r>
      <w:r w:rsidRPr="00CD389C">
        <w:rPr>
          <w:b/>
        </w:rPr>
        <w:t>AspNetMvc\Assets</w:t>
      </w:r>
      <w:r>
        <w:t xml:space="preserve"> directory and select the </w:t>
      </w:r>
      <w:r w:rsidRPr="00CD389C">
        <w:rPr>
          <w:b/>
        </w:rPr>
        <w:t>AdventureWorks</w:t>
      </w:r>
      <w:r w:rsidR="00C31847">
        <w:rPr>
          <w:b/>
        </w:rPr>
        <w:t>Repository</w:t>
      </w:r>
      <w:r w:rsidRPr="00CD389C">
        <w:rPr>
          <w:b/>
        </w:rPr>
        <w:t>Stub.cs</w:t>
      </w:r>
      <w:r w:rsidR="00924AA5">
        <w:t xml:space="preserve"> file.</w:t>
      </w:r>
    </w:p>
    <w:p w:rsidR="00F94A74" w:rsidRPr="00BA6FBB" w:rsidRDefault="00F94A74" w:rsidP="00F94A74">
      <w:pPr>
        <w:pStyle w:val="ppNoteIndent"/>
        <w:rPr>
          <w:b/>
        </w:rPr>
      </w:pPr>
      <w:r w:rsidRPr="00BA6FBB">
        <w:rPr>
          <w:b/>
        </w:rPr>
        <w:t xml:space="preserve">Note: </w:t>
      </w:r>
      <w:r>
        <w:t xml:space="preserve">The </w:t>
      </w:r>
      <w:r w:rsidRPr="00270867">
        <w:rPr>
          <w:b/>
        </w:rPr>
        <w:t>AdventureWorks</w:t>
      </w:r>
      <w:r w:rsidR="00C31847">
        <w:rPr>
          <w:b/>
        </w:rPr>
        <w:t>Repository</w:t>
      </w:r>
      <w:r w:rsidRPr="00270867">
        <w:rPr>
          <w:b/>
        </w:rPr>
        <w:t>Stub</w:t>
      </w:r>
      <w:r>
        <w:t xml:space="preserve"> class implements the </w:t>
      </w:r>
      <w:r w:rsidRPr="00BA6FBB">
        <w:rPr>
          <w:b/>
        </w:rPr>
        <w:t>IAdventureWorks</w:t>
      </w:r>
      <w:r w:rsidR="00C31847">
        <w:rPr>
          <w:b/>
        </w:rPr>
        <w:t>Repository</w:t>
      </w:r>
      <w:r>
        <w:t xml:space="preserve"> interface. You will include this interface in a further step.</w:t>
      </w:r>
    </w:p>
    <w:p w:rsidR="00F94A74" w:rsidRDefault="00F94A74" w:rsidP="00924AA5">
      <w:pPr>
        <w:pStyle w:val="ppBodyTextIndent"/>
        <w:rPr>
          <w:noProof/>
        </w:rPr>
      </w:pPr>
    </w:p>
    <w:p w:rsidR="00F94A74" w:rsidRDefault="00F94A74" w:rsidP="00F94A74">
      <w:pPr>
        <w:pStyle w:val="ppNumberList"/>
        <w:rPr>
          <w:noProof/>
        </w:rPr>
      </w:pPr>
      <w:r w:rsidRPr="0024289C">
        <w:rPr>
          <w:noProof/>
        </w:rPr>
        <w:t xml:space="preserve">Add a reference to the </w:t>
      </w:r>
      <w:r w:rsidRPr="002F3D8D">
        <w:rPr>
          <w:b/>
          <w:noProof/>
        </w:rPr>
        <w:t>System.Data.Entity</w:t>
      </w:r>
      <w:r w:rsidRPr="0024289C">
        <w:rPr>
          <w:noProof/>
        </w:rPr>
        <w:t xml:space="preserve"> assembly. To do this, in </w:t>
      </w:r>
      <w:r w:rsidRPr="00940020">
        <w:rPr>
          <w:b/>
          <w:noProof/>
        </w:rPr>
        <w:t>Solution Explorer</w:t>
      </w:r>
      <w:r w:rsidRPr="0024289C">
        <w:rPr>
          <w:noProof/>
        </w:rPr>
        <w:t xml:space="preserve">, right-click </w:t>
      </w:r>
      <w:r w:rsidRPr="00940020">
        <w:rPr>
          <w:b/>
          <w:noProof/>
        </w:rPr>
        <w:t>MvcSampleApp.Test</w:t>
      </w:r>
      <w:r w:rsidRPr="0024289C">
        <w:rPr>
          <w:noProof/>
        </w:rPr>
        <w:t xml:space="preserve"> project and select </w:t>
      </w:r>
      <w:r w:rsidRPr="00940020">
        <w:rPr>
          <w:b/>
          <w:noProof/>
        </w:rPr>
        <w:t>Add Reference</w:t>
      </w:r>
      <w:r w:rsidRPr="0024289C">
        <w:rPr>
          <w:noProof/>
        </w:rPr>
        <w:t xml:space="preserve">. In the </w:t>
      </w:r>
      <w:r w:rsidRPr="00940020">
        <w:rPr>
          <w:b/>
          <w:noProof/>
        </w:rPr>
        <w:t>Add Reference</w:t>
      </w:r>
      <w:r w:rsidRPr="0024289C">
        <w:rPr>
          <w:noProof/>
        </w:rPr>
        <w:t xml:space="preserve"> dialog box, select the </w:t>
      </w:r>
      <w:r w:rsidRPr="00940020">
        <w:rPr>
          <w:b/>
          <w:noProof/>
        </w:rPr>
        <w:t>.NET</w:t>
      </w:r>
      <w:r w:rsidRPr="0024289C">
        <w:rPr>
          <w:noProof/>
        </w:rPr>
        <w:t xml:space="preserve"> tab, </w:t>
      </w:r>
      <w:r>
        <w:rPr>
          <w:noProof/>
        </w:rPr>
        <w:t>select</w:t>
      </w:r>
      <w:r w:rsidRPr="0024289C">
        <w:rPr>
          <w:noProof/>
        </w:rPr>
        <w:t xml:space="preserve"> </w:t>
      </w:r>
      <w:r>
        <w:rPr>
          <w:noProof/>
        </w:rPr>
        <w:t xml:space="preserve">the </w:t>
      </w:r>
      <w:r w:rsidRPr="00940020">
        <w:rPr>
          <w:b/>
          <w:noProof/>
        </w:rPr>
        <w:t>System.Data.Entity</w:t>
      </w:r>
      <w:r>
        <w:rPr>
          <w:noProof/>
        </w:rPr>
        <w:t xml:space="preserve"> component</w:t>
      </w:r>
      <w:r w:rsidRPr="0024289C">
        <w:rPr>
          <w:noProof/>
        </w:rPr>
        <w:t xml:space="preserve">. Click </w:t>
      </w:r>
      <w:r w:rsidRPr="00940020">
        <w:rPr>
          <w:b/>
          <w:noProof/>
        </w:rPr>
        <w:t>OK</w:t>
      </w:r>
      <w:r w:rsidRPr="0024289C">
        <w:rPr>
          <w:noProof/>
        </w:rPr>
        <w:t xml:space="preserve"> to add the reference.</w:t>
      </w:r>
    </w:p>
    <w:p w:rsidR="00F94A74" w:rsidRDefault="00F94A74" w:rsidP="00F94A74">
      <w:pPr>
        <w:pStyle w:val="ppNumberList"/>
        <w:rPr>
          <w:noProof/>
        </w:rPr>
      </w:pPr>
      <w:r>
        <w:rPr>
          <w:noProof/>
        </w:rPr>
        <w:t xml:space="preserve">Import the </w:t>
      </w:r>
      <w:r w:rsidRPr="00CB45E0">
        <w:rPr>
          <w:b/>
          <w:noProof/>
        </w:rPr>
        <w:t>AdventureWorks</w:t>
      </w:r>
      <w:r>
        <w:rPr>
          <w:noProof/>
        </w:rPr>
        <w:t xml:space="preserve"> </w:t>
      </w:r>
      <w:r w:rsidR="00C31847">
        <w:rPr>
          <w:noProof/>
        </w:rPr>
        <w:t>repository</w:t>
      </w:r>
      <w:r w:rsidRPr="00163349">
        <w:rPr>
          <w:noProof/>
        </w:rPr>
        <w:t xml:space="preserve"> </w:t>
      </w:r>
      <w:r>
        <w:rPr>
          <w:noProof/>
        </w:rPr>
        <w:t xml:space="preserve">interface. To do this, right-click the </w:t>
      </w:r>
      <w:r w:rsidRPr="00163349">
        <w:rPr>
          <w:b/>
          <w:noProof/>
        </w:rPr>
        <w:t>Models</w:t>
      </w:r>
      <w:r>
        <w:rPr>
          <w:noProof/>
        </w:rPr>
        <w:t xml:space="preserve"> folder under </w:t>
      </w:r>
      <w:r w:rsidRPr="00163349">
        <w:rPr>
          <w:b/>
          <w:noProof/>
        </w:rPr>
        <w:t>MvcSampleApp</w:t>
      </w:r>
      <w:r>
        <w:rPr>
          <w:noProof/>
        </w:rPr>
        <w:t xml:space="preserve"> project and select Add Existing Item. Navigate to the </w:t>
      </w:r>
      <w:r w:rsidRPr="00BA6FBB">
        <w:rPr>
          <w:b/>
          <w:noProof/>
        </w:rPr>
        <w:t>AspNetMvc\Assets</w:t>
      </w:r>
      <w:r>
        <w:rPr>
          <w:noProof/>
        </w:rPr>
        <w:t xml:space="preserve"> directory and select the </w:t>
      </w:r>
      <w:r w:rsidRPr="00BA6FBB">
        <w:rPr>
          <w:b/>
          <w:noProof/>
        </w:rPr>
        <w:t>IAdventureWorks</w:t>
      </w:r>
      <w:r w:rsidR="00C31847">
        <w:rPr>
          <w:b/>
          <w:noProof/>
        </w:rPr>
        <w:t>Repository</w:t>
      </w:r>
      <w:r w:rsidRPr="00BA6FBB">
        <w:rPr>
          <w:b/>
          <w:noProof/>
        </w:rPr>
        <w:t>.cs</w:t>
      </w:r>
      <w:r>
        <w:rPr>
          <w:noProof/>
        </w:rPr>
        <w:t xml:space="preserve"> file.</w:t>
      </w:r>
    </w:p>
    <w:p w:rsidR="00F94A74" w:rsidRDefault="00F94A74" w:rsidP="00F94A74">
      <w:pPr>
        <w:pStyle w:val="ppNumberList"/>
        <w:rPr>
          <w:noProof/>
        </w:rPr>
      </w:pPr>
      <w:r>
        <w:rPr>
          <w:noProof/>
        </w:rPr>
        <w:t xml:space="preserve">Modify the </w:t>
      </w:r>
      <w:r w:rsidRPr="00CB45E0">
        <w:rPr>
          <w:b/>
          <w:noProof/>
        </w:rPr>
        <w:t>AdventureWorks</w:t>
      </w:r>
      <w:r w:rsidR="00C31847">
        <w:rPr>
          <w:b/>
          <w:noProof/>
        </w:rPr>
        <w:t>Repository</w:t>
      </w:r>
      <w:r>
        <w:rPr>
          <w:noProof/>
        </w:rPr>
        <w:t xml:space="preserve"> class to implement the AdventureWorks </w:t>
      </w:r>
      <w:r w:rsidR="00C31847">
        <w:rPr>
          <w:noProof/>
        </w:rPr>
        <w:t>repository</w:t>
      </w:r>
      <w:r>
        <w:rPr>
          <w:noProof/>
        </w:rPr>
        <w:t xml:space="preserve"> interface. To do this, open the </w:t>
      </w:r>
      <w:r w:rsidRPr="00163349">
        <w:rPr>
          <w:b/>
          <w:noProof/>
        </w:rPr>
        <w:t>AdventureWorks</w:t>
      </w:r>
      <w:r w:rsidR="00C31847">
        <w:rPr>
          <w:b/>
          <w:noProof/>
        </w:rPr>
        <w:t>Repository</w:t>
      </w:r>
      <w:r w:rsidRPr="00163349">
        <w:rPr>
          <w:b/>
          <w:noProof/>
        </w:rPr>
        <w:t>.cs</w:t>
      </w:r>
      <w:r>
        <w:rPr>
          <w:noProof/>
        </w:rPr>
        <w:t xml:space="preserve"> file under the </w:t>
      </w:r>
      <w:r w:rsidRPr="00163349">
        <w:rPr>
          <w:b/>
          <w:noProof/>
        </w:rPr>
        <w:t>Models</w:t>
      </w:r>
      <w:r>
        <w:rPr>
          <w:noProof/>
        </w:rPr>
        <w:t xml:space="preserve"> folder in the </w:t>
      </w:r>
      <w:r w:rsidRPr="00163349">
        <w:rPr>
          <w:b/>
          <w:noProof/>
        </w:rPr>
        <w:t>MvcSampleApp</w:t>
      </w:r>
      <w:r w:rsidRPr="00021C8D">
        <w:rPr>
          <w:noProof/>
        </w:rPr>
        <w:t xml:space="preserve"> project</w:t>
      </w:r>
      <w:r>
        <w:rPr>
          <w:noProof/>
        </w:rPr>
        <w:t xml:space="preserve"> and replace the class declaration using the following code.</w:t>
      </w:r>
    </w:p>
    <w:p w:rsidR="00F94A74" w:rsidRDefault="00F94A74" w:rsidP="00F94A74">
      <w:pPr>
        <w:pStyle w:val="ppCodeLanguageIndent"/>
        <w:rPr>
          <w:noProof/>
        </w:rPr>
      </w:pPr>
      <w:r>
        <w:rPr>
          <w:noProof/>
        </w:rPr>
        <w:t>C#</w:t>
      </w:r>
    </w:p>
    <w:p w:rsidR="00F94A74" w:rsidRDefault="00F94A74" w:rsidP="00F94A74">
      <w:pPr>
        <w:pStyle w:val="ppCodeIndent"/>
      </w:pPr>
      <w:r>
        <w:t>public class AdventureWorks</w:t>
      </w:r>
      <w:r w:rsidR="00C31847">
        <w:t>Repository</w:t>
      </w:r>
      <w:r>
        <w:t xml:space="preserve"> </w:t>
      </w:r>
      <w:r w:rsidRPr="00163349">
        <w:rPr>
          <w:b/>
        </w:rPr>
        <w:t>: IAdventureWorks</w:t>
      </w:r>
      <w:r w:rsidR="00C31847">
        <w:rPr>
          <w:b/>
        </w:rPr>
        <w:t>Repository</w:t>
      </w:r>
    </w:p>
    <w:p w:rsidR="00F94A74" w:rsidRDefault="00F94A74" w:rsidP="00F94A74">
      <w:pPr>
        <w:pStyle w:val="ppBodyTextIndent"/>
        <w:rPr>
          <w:noProof/>
        </w:rPr>
      </w:pPr>
    </w:p>
    <w:p w:rsidR="00F94A74" w:rsidRDefault="00F94A74" w:rsidP="00F94A74">
      <w:pPr>
        <w:pStyle w:val="ppNumberList"/>
        <w:rPr>
          <w:noProof/>
        </w:rPr>
      </w:pPr>
      <w:r>
        <w:rPr>
          <w:noProof/>
        </w:rPr>
        <w:t xml:space="preserve">Modify the </w:t>
      </w:r>
      <w:r w:rsidRPr="00021C8D">
        <w:rPr>
          <w:b/>
          <w:noProof/>
        </w:rPr>
        <w:t>CustomerController</w:t>
      </w:r>
      <w:r>
        <w:rPr>
          <w:noProof/>
        </w:rPr>
        <w:t xml:space="preserve"> class to implement two constructor methods. The first method will create an instance of </w:t>
      </w:r>
      <w:r w:rsidRPr="00924AA5">
        <w:rPr>
          <w:b/>
          <w:noProof/>
        </w:rPr>
        <w:t>AdventureWorks</w:t>
      </w:r>
      <w:r w:rsidR="00C31847">
        <w:rPr>
          <w:b/>
          <w:noProof/>
        </w:rPr>
        <w:t>Repository</w:t>
      </w:r>
      <w:r>
        <w:rPr>
          <w:noProof/>
        </w:rPr>
        <w:t xml:space="preserve"> and the second one will accept an </w:t>
      </w:r>
      <w:r w:rsidRPr="00924AA5">
        <w:rPr>
          <w:b/>
          <w:noProof/>
        </w:rPr>
        <w:t>IAdventureWorks</w:t>
      </w:r>
      <w:r w:rsidR="00C31847">
        <w:rPr>
          <w:b/>
          <w:noProof/>
        </w:rPr>
        <w:t>Repository</w:t>
      </w:r>
      <w:r>
        <w:rPr>
          <w:noProof/>
        </w:rPr>
        <w:t xml:space="preserve"> implementation. To do this, open the </w:t>
      </w:r>
      <w:r w:rsidRPr="00021C8D">
        <w:rPr>
          <w:b/>
          <w:noProof/>
        </w:rPr>
        <w:t>CustomerController.cs</w:t>
      </w:r>
      <w:r>
        <w:rPr>
          <w:noProof/>
        </w:rPr>
        <w:t xml:space="preserve"> file </w:t>
      </w:r>
      <w:r>
        <w:rPr>
          <w:noProof/>
        </w:rPr>
        <w:lastRenderedPageBreak/>
        <w:t xml:space="preserve">under the </w:t>
      </w:r>
      <w:r w:rsidRPr="00021C8D">
        <w:rPr>
          <w:b/>
          <w:noProof/>
        </w:rPr>
        <w:t>Controllers</w:t>
      </w:r>
      <w:r>
        <w:rPr>
          <w:noProof/>
        </w:rPr>
        <w:t xml:space="preserve"> folder in the </w:t>
      </w:r>
      <w:r w:rsidRPr="00021C8D">
        <w:rPr>
          <w:b/>
          <w:noProof/>
        </w:rPr>
        <w:t>MvcSampleApp</w:t>
      </w:r>
      <w:r>
        <w:rPr>
          <w:noProof/>
        </w:rPr>
        <w:t xml:space="preserve"> project and replace the </w:t>
      </w:r>
      <w:r w:rsidR="00C31847">
        <w:rPr>
          <w:noProof/>
        </w:rPr>
        <w:t>repository</w:t>
      </w:r>
      <w:r>
        <w:rPr>
          <w:noProof/>
        </w:rPr>
        <w:t xml:space="preserve"> field declaration with the following constructor methods.</w:t>
      </w:r>
    </w:p>
    <w:p w:rsidR="00F94A74" w:rsidRDefault="00F94A74" w:rsidP="00F94A74">
      <w:pPr>
        <w:pStyle w:val="ppCodeLanguageIndent"/>
        <w:rPr>
          <w:noProof/>
        </w:rPr>
      </w:pPr>
      <w:r>
        <w:rPr>
          <w:noProof/>
        </w:rPr>
        <w:t>C#</w:t>
      </w:r>
    </w:p>
    <w:p w:rsidR="00F94A74" w:rsidRPr="00940020" w:rsidRDefault="00F94A74" w:rsidP="00F94A74">
      <w:pPr>
        <w:pStyle w:val="ppCodeIndent"/>
      </w:pPr>
      <w:r w:rsidRPr="00940020">
        <w:t>public class CustomerController : Controller</w:t>
      </w:r>
    </w:p>
    <w:p w:rsidR="00F94A74" w:rsidRPr="00940020" w:rsidRDefault="00F94A74" w:rsidP="00F94A74">
      <w:pPr>
        <w:pStyle w:val="ppCodeIndent"/>
      </w:pPr>
      <w:r w:rsidRPr="00940020">
        <w:t>{</w:t>
      </w:r>
    </w:p>
    <w:p w:rsidR="00F94A74" w:rsidRPr="00940020" w:rsidRDefault="00F94A74" w:rsidP="00F94A74">
      <w:pPr>
        <w:pStyle w:val="ppCodeIndent"/>
        <w:rPr>
          <w:b/>
        </w:rPr>
      </w:pPr>
      <w:r w:rsidRPr="00940020">
        <w:rPr>
          <w:b/>
        </w:rPr>
        <w:t xml:space="preserve">    private IAdventureWorks</w:t>
      </w:r>
      <w:r w:rsidR="00C31847">
        <w:rPr>
          <w:b/>
        </w:rPr>
        <w:t>Repository</w:t>
      </w:r>
      <w:r w:rsidRPr="00940020">
        <w:rPr>
          <w:b/>
        </w:rPr>
        <w:t xml:space="preserve"> </w:t>
      </w:r>
      <w:r w:rsidR="00C31847">
        <w:rPr>
          <w:b/>
        </w:rPr>
        <w:t>repository</w:t>
      </w:r>
      <w:r w:rsidRPr="00940020">
        <w:rPr>
          <w:b/>
        </w:rPr>
        <w:t>;</w:t>
      </w:r>
    </w:p>
    <w:p w:rsidR="00F94A74" w:rsidRPr="00940020" w:rsidRDefault="00F94A74" w:rsidP="00F94A74">
      <w:pPr>
        <w:pStyle w:val="ppCodeIndent"/>
        <w:rPr>
          <w:b/>
        </w:rPr>
      </w:pPr>
    </w:p>
    <w:p w:rsidR="00F94A74" w:rsidRPr="00940020" w:rsidRDefault="00F94A74" w:rsidP="00F94A74">
      <w:pPr>
        <w:pStyle w:val="ppCodeIndent"/>
        <w:rPr>
          <w:b/>
        </w:rPr>
      </w:pPr>
      <w:r w:rsidRPr="00940020">
        <w:rPr>
          <w:b/>
        </w:rPr>
        <w:t xml:space="preserve">    public CustomerController()</w:t>
      </w:r>
    </w:p>
    <w:p w:rsidR="00F94A74" w:rsidRPr="00940020" w:rsidRDefault="00F94A74" w:rsidP="00F94A74">
      <w:pPr>
        <w:pStyle w:val="ppCodeIndent"/>
        <w:rPr>
          <w:b/>
        </w:rPr>
      </w:pPr>
      <w:r w:rsidRPr="00940020">
        <w:rPr>
          <w:b/>
        </w:rPr>
        <w:t xml:space="preserve">    {</w:t>
      </w:r>
    </w:p>
    <w:p w:rsidR="00F94A74" w:rsidRPr="00940020" w:rsidRDefault="00F94A74" w:rsidP="00F94A74">
      <w:pPr>
        <w:pStyle w:val="ppCodeIndent"/>
        <w:rPr>
          <w:b/>
        </w:rPr>
      </w:pPr>
      <w:r w:rsidRPr="00940020">
        <w:rPr>
          <w:b/>
        </w:rPr>
        <w:t xml:space="preserve">        this.</w:t>
      </w:r>
      <w:r w:rsidR="00C31847">
        <w:rPr>
          <w:b/>
        </w:rPr>
        <w:t>repository</w:t>
      </w:r>
      <w:r w:rsidRPr="00940020">
        <w:rPr>
          <w:b/>
        </w:rPr>
        <w:t xml:space="preserve"> = new AdventureWorks</w:t>
      </w:r>
      <w:r w:rsidR="00C31847">
        <w:rPr>
          <w:b/>
        </w:rPr>
        <w:t>Repository</w:t>
      </w:r>
      <w:r w:rsidRPr="00940020">
        <w:rPr>
          <w:b/>
        </w:rPr>
        <w:t>();</w:t>
      </w:r>
    </w:p>
    <w:p w:rsidR="00F94A74" w:rsidRPr="00940020" w:rsidRDefault="00F94A74" w:rsidP="00F94A74">
      <w:pPr>
        <w:pStyle w:val="ppCodeIndent"/>
        <w:rPr>
          <w:b/>
        </w:rPr>
      </w:pPr>
      <w:r w:rsidRPr="00940020">
        <w:rPr>
          <w:b/>
        </w:rPr>
        <w:t xml:space="preserve">    }</w:t>
      </w:r>
    </w:p>
    <w:p w:rsidR="00F94A74" w:rsidRPr="00940020" w:rsidRDefault="00F94A74" w:rsidP="00F94A74">
      <w:pPr>
        <w:pStyle w:val="ppCodeIndent"/>
        <w:rPr>
          <w:b/>
        </w:rPr>
      </w:pPr>
    </w:p>
    <w:p w:rsidR="00F94A74" w:rsidRPr="00940020" w:rsidRDefault="00F94A74" w:rsidP="00F94A74">
      <w:pPr>
        <w:pStyle w:val="ppCodeIndent"/>
        <w:rPr>
          <w:b/>
        </w:rPr>
      </w:pPr>
      <w:r w:rsidRPr="00940020">
        <w:rPr>
          <w:b/>
        </w:rPr>
        <w:t xml:space="preserve">    public CustomerController(IAdventureWorks</w:t>
      </w:r>
      <w:r w:rsidR="00C31847">
        <w:rPr>
          <w:b/>
        </w:rPr>
        <w:t>Repository</w:t>
      </w:r>
      <w:r w:rsidRPr="00940020">
        <w:rPr>
          <w:b/>
        </w:rPr>
        <w:t xml:space="preserve"> </w:t>
      </w:r>
      <w:r w:rsidR="00C31847">
        <w:rPr>
          <w:b/>
        </w:rPr>
        <w:t>repository</w:t>
      </w:r>
      <w:r w:rsidRPr="00940020">
        <w:rPr>
          <w:b/>
        </w:rPr>
        <w:t>)</w:t>
      </w:r>
    </w:p>
    <w:p w:rsidR="00F94A74" w:rsidRPr="00940020" w:rsidRDefault="00F94A74" w:rsidP="00F94A74">
      <w:pPr>
        <w:pStyle w:val="ppCodeIndent"/>
        <w:rPr>
          <w:b/>
        </w:rPr>
      </w:pPr>
      <w:r w:rsidRPr="00940020">
        <w:rPr>
          <w:b/>
        </w:rPr>
        <w:t xml:space="preserve">    {</w:t>
      </w:r>
    </w:p>
    <w:p w:rsidR="00F94A74" w:rsidRPr="00940020" w:rsidRDefault="00F94A74" w:rsidP="00F94A74">
      <w:pPr>
        <w:pStyle w:val="ppCodeIndent"/>
        <w:rPr>
          <w:b/>
        </w:rPr>
      </w:pPr>
      <w:r w:rsidRPr="00940020">
        <w:rPr>
          <w:b/>
        </w:rPr>
        <w:t xml:space="preserve">        this.</w:t>
      </w:r>
      <w:r w:rsidR="00C31847">
        <w:rPr>
          <w:b/>
        </w:rPr>
        <w:t>repository</w:t>
      </w:r>
      <w:r w:rsidRPr="00940020">
        <w:rPr>
          <w:b/>
        </w:rPr>
        <w:t xml:space="preserve"> = </w:t>
      </w:r>
      <w:r w:rsidR="00C31847">
        <w:rPr>
          <w:b/>
        </w:rPr>
        <w:t>repository</w:t>
      </w:r>
      <w:r w:rsidRPr="00940020">
        <w:rPr>
          <w:b/>
        </w:rPr>
        <w:t>;</w:t>
      </w:r>
    </w:p>
    <w:p w:rsidR="00F94A74" w:rsidRDefault="00F94A74" w:rsidP="00F94A74">
      <w:pPr>
        <w:pStyle w:val="ppCodeIndent"/>
        <w:rPr>
          <w:b/>
        </w:rPr>
      </w:pPr>
      <w:r w:rsidRPr="00940020">
        <w:rPr>
          <w:b/>
        </w:rPr>
        <w:t xml:space="preserve">    }</w:t>
      </w:r>
    </w:p>
    <w:p w:rsidR="00F94A74" w:rsidRPr="00940020" w:rsidRDefault="00F94A74" w:rsidP="00F94A74">
      <w:pPr>
        <w:pStyle w:val="ppCodeIndent"/>
      </w:pPr>
      <w:r w:rsidRPr="00940020">
        <w:t>…</w:t>
      </w:r>
    </w:p>
    <w:p w:rsidR="00F94A74" w:rsidRPr="00940020" w:rsidRDefault="00F94A74" w:rsidP="00F94A74">
      <w:pPr>
        <w:pStyle w:val="ppCodeIndent"/>
      </w:pPr>
      <w:r w:rsidRPr="00940020">
        <w:t>}</w:t>
      </w:r>
    </w:p>
    <w:p w:rsidR="00F94A74" w:rsidRDefault="00F94A74" w:rsidP="00F94A74">
      <w:pPr>
        <w:pStyle w:val="ppBodyTextIndent"/>
        <w:rPr>
          <w:noProof/>
        </w:rPr>
      </w:pPr>
    </w:p>
    <w:p w:rsidR="00F94A74" w:rsidRDefault="00F94A74" w:rsidP="00F94A74">
      <w:pPr>
        <w:pStyle w:val="ppNumberList"/>
        <w:rPr>
          <w:noProof/>
        </w:rPr>
      </w:pPr>
      <w:r>
        <w:t xml:space="preserve">Double-click </w:t>
      </w:r>
      <w:r w:rsidRPr="00CD389C">
        <w:rPr>
          <w:b/>
        </w:rPr>
        <w:t>CustomerControllerTest.cs</w:t>
      </w:r>
      <w:r>
        <w:t xml:space="preserve"> </w:t>
      </w:r>
      <w:r w:rsidR="00924AA5">
        <w:t>for edit</w:t>
      </w:r>
      <w:r>
        <w:t xml:space="preserve">. Implement a test method to verify that the </w:t>
      </w:r>
      <w:r w:rsidRPr="00F60E1E">
        <w:rPr>
          <w:b/>
        </w:rPr>
        <w:t>Customer</w:t>
      </w:r>
      <w:r>
        <w:t xml:space="preserve"> controller </w:t>
      </w:r>
      <w:r w:rsidRPr="005A7522">
        <w:rPr>
          <w:b/>
        </w:rPr>
        <w:t>Index</w:t>
      </w:r>
      <w:r>
        <w:t xml:space="preserve"> action method renders the </w:t>
      </w:r>
      <w:r w:rsidRPr="006D74EE">
        <w:rPr>
          <w:b/>
        </w:rPr>
        <w:t>Index</w:t>
      </w:r>
      <w:r>
        <w:t xml:space="preserve"> view, passing a view data that is not null. Paste the following code into </w:t>
      </w:r>
      <w:r w:rsidRPr="00F60E1E">
        <w:rPr>
          <w:b/>
        </w:rPr>
        <w:t>ShouldLoadCustomerIndexView</w:t>
      </w:r>
      <w:r>
        <w:t xml:space="preserve"> test method in the </w:t>
      </w:r>
      <w:r w:rsidRPr="000809E9">
        <w:rPr>
          <w:b/>
        </w:rPr>
        <w:t>CustomerControllerTests</w:t>
      </w:r>
      <w:r>
        <w:t xml:space="preserve"> class. </w:t>
      </w:r>
    </w:p>
    <w:p w:rsidR="00F94A74"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975B25">
        <w:rPr>
          <w:i/>
        </w:rPr>
        <w:t>ShouldLoadCustomerIndexView</w:t>
      </w:r>
      <w:r>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ShouldLoadCustomerIndexView()</w:t>
      </w:r>
    </w:p>
    <w:p w:rsidR="00F94A74" w:rsidRDefault="00F94A74" w:rsidP="00F94A74">
      <w:pPr>
        <w:pStyle w:val="ppCodeIndent"/>
      </w:pPr>
      <w:r>
        <w:t>{</w:t>
      </w:r>
    </w:p>
    <w:p w:rsidR="00F94A74" w:rsidRPr="00691FBE" w:rsidRDefault="00F94A74" w:rsidP="00F94A74">
      <w:pPr>
        <w:pStyle w:val="ppCodeIndent"/>
        <w:rPr>
          <w:b/>
        </w:rPr>
      </w:pPr>
      <w:r>
        <w:rPr>
          <w:b/>
        </w:rPr>
        <w:t xml:space="preserve">    Customer</w:t>
      </w:r>
      <w:r w:rsidRPr="00691FBE">
        <w:rPr>
          <w:b/>
        </w:rPr>
        <w:t>Contr</w:t>
      </w:r>
      <w:r>
        <w:rPr>
          <w:b/>
        </w:rPr>
        <w:t>oller controller = new Customer</w:t>
      </w:r>
      <w:r w:rsidRPr="00691FBE">
        <w:rPr>
          <w:b/>
        </w:rPr>
        <w:t>Controller(new AdventureWorks</w:t>
      </w:r>
      <w:r w:rsidR="00C31847">
        <w:rPr>
          <w:b/>
        </w:rPr>
        <w:t>Repository</w:t>
      </w:r>
      <w:r w:rsidRPr="00691FBE">
        <w:rPr>
          <w:b/>
        </w:rPr>
        <w:t>Stub());</w:t>
      </w:r>
    </w:p>
    <w:p w:rsidR="00F94A74" w:rsidRPr="00691FBE" w:rsidRDefault="00F94A74" w:rsidP="00F94A74">
      <w:pPr>
        <w:pStyle w:val="ppCodeIndent"/>
        <w:rPr>
          <w:b/>
        </w:rPr>
      </w:pPr>
      <w:r w:rsidRPr="00691FBE">
        <w:rPr>
          <w:b/>
        </w:rPr>
        <w:t xml:space="preserve">    ViewResult result = controller.Index(1) as ViewResult;</w:t>
      </w:r>
    </w:p>
    <w:p w:rsidR="00F94A74" w:rsidRPr="00691FBE" w:rsidRDefault="00F94A74" w:rsidP="00F94A74">
      <w:pPr>
        <w:pStyle w:val="ppCodeIndent"/>
        <w:rPr>
          <w:b/>
        </w:rPr>
      </w:pPr>
    </w:p>
    <w:p w:rsidR="00F94A74" w:rsidRPr="00691FBE" w:rsidRDefault="00F94A74" w:rsidP="00F94A74">
      <w:pPr>
        <w:pStyle w:val="ppCodeIndent"/>
        <w:rPr>
          <w:b/>
        </w:rPr>
      </w:pPr>
      <w:r w:rsidRPr="00691FBE">
        <w:rPr>
          <w:b/>
        </w:rPr>
        <w:t xml:space="preserve">    </w:t>
      </w:r>
      <w:r w:rsidRPr="00940020">
        <w:rPr>
          <w:b/>
        </w:rPr>
        <w:t>Assert.IsTrue(string.IsNullOrEmpty(result.ViewName));</w:t>
      </w:r>
    </w:p>
    <w:p w:rsidR="00F94A74" w:rsidRPr="00691FBE" w:rsidRDefault="00F94A74" w:rsidP="00F94A74">
      <w:pPr>
        <w:pStyle w:val="ppCodeIndent"/>
        <w:rPr>
          <w:b/>
        </w:rPr>
      </w:pPr>
      <w:r w:rsidRPr="00691FBE">
        <w:rPr>
          <w:b/>
        </w:rPr>
        <w:t xml:space="preserve">    Assert.IsNotNull(result.ViewData);</w:t>
      </w:r>
    </w:p>
    <w:p w:rsidR="00F94A74" w:rsidRPr="00691FBE" w:rsidRDefault="00F94A74" w:rsidP="00F94A74">
      <w:pPr>
        <w:pStyle w:val="ppCodeIndent"/>
      </w:pPr>
      <w:r>
        <w:t>}</w:t>
      </w:r>
    </w:p>
    <w:p w:rsidR="00E46627" w:rsidRPr="00E46627" w:rsidRDefault="00E46627" w:rsidP="00E46627">
      <w:pPr>
        <w:pStyle w:val="ppBodyTextIndent"/>
        <w:rPr>
          <w:noProof/>
        </w:rPr>
      </w:pPr>
    </w:p>
    <w:p w:rsidR="00F94A74" w:rsidRDefault="00F94A74" w:rsidP="00F94A74">
      <w:pPr>
        <w:pStyle w:val="ppNoteIndent"/>
        <w:rPr>
          <w:noProof/>
        </w:rPr>
      </w:pPr>
      <w:r w:rsidRPr="000E5C0C">
        <w:rPr>
          <w:b/>
          <w:noProof/>
        </w:rPr>
        <w:t>Note:</w:t>
      </w:r>
      <w:r w:rsidRPr="000E5C0C">
        <w:rPr>
          <w:noProof/>
        </w:rPr>
        <w:t xml:space="preserve"> </w:t>
      </w:r>
      <w:r w:rsidRPr="00341026">
        <w:t xml:space="preserve">The method uses a </w:t>
      </w:r>
      <w:r w:rsidR="00C31847">
        <w:t>repository</w:t>
      </w:r>
      <w:r w:rsidRPr="00341026">
        <w:t xml:space="preserve"> stub version (</w:t>
      </w:r>
      <w:r w:rsidRPr="00341026">
        <w:rPr>
          <w:b/>
        </w:rPr>
        <w:t>AdventureWorks</w:t>
      </w:r>
      <w:r w:rsidR="00C31847">
        <w:rPr>
          <w:b/>
        </w:rPr>
        <w:t>Repository</w:t>
      </w:r>
      <w:r w:rsidRPr="00341026">
        <w:rPr>
          <w:b/>
        </w:rPr>
        <w:t>Stub</w:t>
      </w:r>
      <w:r w:rsidRPr="00341026">
        <w:t xml:space="preserve">) that implements only the </w:t>
      </w:r>
      <w:r w:rsidRPr="00341026">
        <w:rPr>
          <w:b/>
        </w:rPr>
        <w:t>GetCustomers</w:t>
      </w:r>
      <w:r w:rsidRPr="00341026">
        <w:t xml:space="preserve"> method (returning two empty customers) and </w:t>
      </w:r>
      <w:r w:rsidRPr="00341026">
        <w:rPr>
          <w:b/>
        </w:rPr>
        <w:t>GetCustomersById</w:t>
      </w:r>
      <w:r w:rsidRPr="00341026">
        <w:t xml:space="preserve"> method. Check the </w:t>
      </w:r>
      <w:r w:rsidRPr="00341026">
        <w:rPr>
          <w:b/>
        </w:rPr>
        <w:t>AdventureWorks</w:t>
      </w:r>
      <w:r w:rsidR="00C31847">
        <w:rPr>
          <w:b/>
        </w:rPr>
        <w:t>Repository</w:t>
      </w:r>
      <w:r w:rsidRPr="00341026">
        <w:rPr>
          <w:b/>
        </w:rPr>
        <w:t>Stub.cs</w:t>
      </w:r>
      <w:r w:rsidRPr="00341026">
        <w:t xml:space="preserve"> file under the test project for implementation details.</w:t>
      </w:r>
    </w:p>
    <w:p w:rsidR="00F94A74" w:rsidRPr="001765A1" w:rsidRDefault="00F94A74" w:rsidP="00F94A74">
      <w:pPr>
        <w:pStyle w:val="ppNoteIndent"/>
        <w:rPr>
          <w:noProof/>
        </w:rPr>
      </w:pPr>
      <w:r w:rsidRPr="001765A1">
        <w:rPr>
          <w:noProof/>
        </w:rPr>
        <w:t>Notice</w:t>
      </w:r>
      <w:r>
        <w:rPr>
          <w:noProof/>
        </w:rPr>
        <w:t xml:space="preserve"> that you’re checking for an </w:t>
      </w:r>
      <w:r w:rsidRPr="00940020">
        <w:rPr>
          <w:i/>
          <w:noProof/>
        </w:rPr>
        <w:t xml:space="preserve">Empty </w:t>
      </w:r>
      <w:r>
        <w:rPr>
          <w:noProof/>
        </w:rPr>
        <w:t xml:space="preserve">or </w:t>
      </w:r>
      <w:r w:rsidRPr="00940020">
        <w:rPr>
          <w:i/>
          <w:noProof/>
        </w:rPr>
        <w:t>Null</w:t>
      </w:r>
      <w:r>
        <w:rPr>
          <w:noProof/>
        </w:rPr>
        <w:t xml:space="preserve"> string value from the rendered view name. This is because when the controller calls the </w:t>
      </w:r>
      <w:r>
        <w:rPr>
          <w:b/>
          <w:noProof/>
        </w:rPr>
        <w:t xml:space="preserve">View </w:t>
      </w:r>
      <w:r w:rsidRPr="00A724BA">
        <w:rPr>
          <w:noProof/>
        </w:rPr>
        <w:t>m</w:t>
      </w:r>
      <w:r>
        <w:rPr>
          <w:noProof/>
        </w:rPr>
        <w:t xml:space="preserve">ethod without specifying a view name, the </w:t>
      </w:r>
      <w:r>
        <w:rPr>
          <w:noProof/>
        </w:rPr>
        <w:lastRenderedPageBreak/>
        <w:t xml:space="preserve">resulting </w:t>
      </w:r>
      <w:r w:rsidRPr="001765A1">
        <w:rPr>
          <w:b/>
          <w:noProof/>
        </w:rPr>
        <w:t>ViewResult</w:t>
      </w:r>
      <w:r>
        <w:rPr>
          <w:noProof/>
        </w:rPr>
        <w:t xml:space="preserve">’s </w:t>
      </w:r>
      <w:r w:rsidRPr="001765A1">
        <w:rPr>
          <w:b/>
          <w:noProof/>
        </w:rPr>
        <w:t>ViewName</w:t>
      </w:r>
      <w:r>
        <w:rPr>
          <w:noProof/>
        </w:rPr>
        <w:t xml:space="preserve"> property will be null, indicating that no explicit view was specified, and that the view with the same name as the controller action method should be rendered.</w:t>
      </w:r>
      <w:r w:rsidR="00E46627">
        <w:rPr>
          <w:noProof/>
        </w:rPr>
        <w:t xml:space="preserve"> You can explicitly specify the </w:t>
      </w:r>
      <w:r w:rsidR="00E46627" w:rsidRPr="00E46627">
        <w:rPr>
          <w:b/>
          <w:noProof/>
        </w:rPr>
        <w:t>ViewName</w:t>
      </w:r>
      <w:r w:rsidR="00E46627">
        <w:rPr>
          <w:noProof/>
        </w:rPr>
        <w:t xml:space="preserve"> by calling an overloaded version of </w:t>
      </w:r>
      <w:r w:rsidR="00E46627" w:rsidRPr="00E46627">
        <w:rPr>
          <w:b/>
          <w:noProof/>
        </w:rPr>
        <w:t>View</w:t>
      </w:r>
      <w:r w:rsidR="00E46627">
        <w:rPr>
          <w:b/>
          <w:noProof/>
        </w:rPr>
        <w:t>()</w:t>
      </w:r>
      <w:r w:rsidR="00E46627">
        <w:rPr>
          <w:noProof/>
        </w:rPr>
        <w:t>.</w:t>
      </w:r>
    </w:p>
    <w:p w:rsidR="00F94A74" w:rsidRDefault="00F94A74" w:rsidP="00F94A74">
      <w:pPr>
        <w:pStyle w:val="ppBodyTextIndent"/>
        <w:rPr>
          <w:noProof/>
        </w:rPr>
      </w:pPr>
    </w:p>
    <w:p w:rsidR="00F94A74" w:rsidRDefault="00F94A74" w:rsidP="00F94A74">
      <w:pPr>
        <w:pStyle w:val="ppNumberList"/>
        <w:rPr>
          <w:noProof/>
        </w:rPr>
      </w:pPr>
      <w:r>
        <w:rPr>
          <w:noProof/>
        </w:rPr>
        <w:t xml:space="preserve">Implement a test method that verifies that the </w:t>
      </w:r>
      <w:r w:rsidRPr="003978B1">
        <w:rPr>
          <w:b/>
          <w:noProof/>
        </w:rPr>
        <w:t>CustomerViewData</w:t>
      </w:r>
      <w:r>
        <w:rPr>
          <w:noProof/>
        </w:rPr>
        <w:t xml:space="preserve"> is properly filled in the </w:t>
      </w:r>
      <w:r w:rsidRPr="003978B1">
        <w:rPr>
          <w:b/>
          <w:noProof/>
        </w:rPr>
        <w:t>Index</w:t>
      </w:r>
      <w:r>
        <w:rPr>
          <w:noProof/>
        </w:rPr>
        <w:t xml:space="preserve"> method of the </w:t>
      </w:r>
      <w:r w:rsidRPr="003978B1">
        <w:rPr>
          <w:b/>
          <w:noProof/>
        </w:rPr>
        <w:t>Customers</w:t>
      </w:r>
      <w:r>
        <w:rPr>
          <w:noProof/>
        </w:rPr>
        <w:t xml:space="preserve"> controller. Paste the following code into </w:t>
      </w:r>
      <w:r w:rsidRPr="00891654">
        <w:rPr>
          <w:b/>
          <w:noProof/>
        </w:rPr>
        <w:t>ShouldLoadCustomerIndexPageView</w:t>
      </w:r>
      <w:r>
        <w:rPr>
          <w:b/>
          <w:noProof/>
        </w:rPr>
        <w:t xml:space="preserve"> </w:t>
      </w:r>
      <w:r>
        <w:rPr>
          <w:noProof/>
        </w:rPr>
        <w:t xml:space="preserve">test </w:t>
      </w:r>
      <w:r w:rsidRPr="003978B1">
        <w:rPr>
          <w:noProof/>
        </w:rPr>
        <w:t>method</w:t>
      </w:r>
      <w:r w:rsidRPr="00891654">
        <w:rPr>
          <w:noProof/>
        </w:rPr>
        <w:t>.</w:t>
      </w:r>
    </w:p>
    <w:p w:rsidR="00F94A74"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E45B85">
        <w:rPr>
          <w:i/>
        </w:rPr>
        <w:t>ShouldLoadCustomerIndex</w:t>
      </w:r>
      <w:r>
        <w:rPr>
          <w:i/>
        </w:rPr>
        <w:t>Page</w:t>
      </w:r>
      <w:r w:rsidRPr="00E45B85">
        <w:rPr>
          <w:i/>
        </w:rPr>
        <w:t>View</w:t>
      </w:r>
      <w:r>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ShouldLoadCustomerIndexPageView()</w:t>
      </w:r>
    </w:p>
    <w:p w:rsidR="00F94A74" w:rsidRDefault="00F94A74" w:rsidP="00F94A74">
      <w:pPr>
        <w:pStyle w:val="ppCodeIndent"/>
      </w:pPr>
      <w:r>
        <w:t>{</w:t>
      </w:r>
    </w:p>
    <w:p w:rsidR="00F94A74" w:rsidRPr="000712C8" w:rsidRDefault="00F94A74" w:rsidP="00F94A74">
      <w:pPr>
        <w:pStyle w:val="ppCodeIndent"/>
        <w:rPr>
          <w:b/>
        </w:rPr>
      </w:pPr>
      <w:r>
        <w:rPr>
          <w:b/>
        </w:rPr>
        <w:t xml:space="preserve">    Customer</w:t>
      </w:r>
      <w:r w:rsidRPr="000712C8">
        <w:rPr>
          <w:b/>
        </w:rPr>
        <w:t>Controller contro</w:t>
      </w:r>
      <w:r>
        <w:rPr>
          <w:b/>
        </w:rPr>
        <w:t>ller = new Customer</w:t>
      </w:r>
      <w:r w:rsidRPr="000712C8">
        <w:rPr>
          <w:b/>
        </w:rPr>
        <w:t>Controller(new AdventureWorks</w:t>
      </w:r>
      <w:r w:rsidR="00C31847">
        <w:rPr>
          <w:b/>
        </w:rPr>
        <w:t>Repository</w:t>
      </w:r>
      <w:r w:rsidRPr="000712C8">
        <w:rPr>
          <w:b/>
        </w:rPr>
        <w:t>Stub());</w:t>
      </w:r>
    </w:p>
    <w:p w:rsidR="00F94A74" w:rsidRPr="000712C8" w:rsidRDefault="00F94A74" w:rsidP="00F94A74">
      <w:pPr>
        <w:pStyle w:val="ppCodeIndent"/>
        <w:rPr>
          <w:b/>
        </w:rPr>
      </w:pPr>
      <w:r w:rsidRPr="000712C8">
        <w:rPr>
          <w:b/>
        </w:rPr>
        <w:t xml:space="preserve">    ViewResult result = controller.Index(1) as ViewResult;</w:t>
      </w:r>
    </w:p>
    <w:p w:rsidR="00F94A74" w:rsidRPr="000712C8" w:rsidRDefault="00F94A74" w:rsidP="00F94A74">
      <w:pPr>
        <w:pStyle w:val="ppCodeIndent"/>
        <w:rPr>
          <w:b/>
        </w:rPr>
      </w:pPr>
      <w:r w:rsidRPr="000712C8">
        <w:rPr>
          <w:b/>
        </w:rPr>
        <w:t xml:space="preserve">    </w:t>
      </w:r>
    </w:p>
    <w:p w:rsidR="00F94A74" w:rsidRPr="000712C8" w:rsidRDefault="00F94A74" w:rsidP="00F94A74">
      <w:pPr>
        <w:pStyle w:val="ppCodeIndent"/>
        <w:rPr>
          <w:b/>
        </w:rPr>
      </w:pPr>
      <w:r w:rsidRPr="000712C8">
        <w:rPr>
          <w:b/>
        </w:rPr>
        <w:t xml:space="preserve">    Assert.IsInstanceOfType(result.ViewData.Model, typeof(CustomerViewData));</w:t>
      </w:r>
    </w:p>
    <w:p w:rsidR="00F94A74" w:rsidRPr="000712C8" w:rsidRDefault="00F94A74" w:rsidP="00F94A74">
      <w:pPr>
        <w:pStyle w:val="ppCodeIndent"/>
        <w:rPr>
          <w:b/>
        </w:rPr>
      </w:pPr>
      <w:r w:rsidRPr="000712C8">
        <w:rPr>
          <w:b/>
        </w:rPr>
        <w:t xml:space="preserve">    CustomerViewData customerViewData = result.ViewData.Model as CustomerViewData;</w:t>
      </w:r>
    </w:p>
    <w:p w:rsidR="00F94A74" w:rsidRPr="000712C8" w:rsidRDefault="00F94A74" w:rsidP="00F94A74">
      <w:pPr>
        <w:pStyle w:val="ppCodeIndent"/>
        <w:rPr>
          <w:b/>
        </w:rPr>
      </w:pPr>
      <w:r w:rsidRPr="000712C8">
        <w:rPr>
          <w:b/>
        </w:rPr>
        <w:t xml:space="preserve">    Assert.AreEqual(2, customerViewData.NextPage, "Page 2 expected");</w:t>
      </w:r>
    </w:p>
    <w:p w:rsidR="00F94A74" w:rsidRPr="000712C8" w:rsidRDefault="00F94A74" w:rsidP="00F94A74">
      <w:pPr>
        <w:pStyle w:val="ppCodeIndent"/>
        <w:rPr>
          <w:b/>
        </w:rPr>
      </w:pPr>
      <w:r w:rsidRPr="000712C8">
        <w:rPr>
          <w:b/>
        </w:rPr>
        <w:t xml:space="preserve">    Assert.AreEqual(2, customerViewData.Customers.Count(), "2 Customers expected");</w:t>
      </w:r>
    </w:p>
    <w:p w:rsidR="00F94A74" w:rsidRPr="000712C8" w:rsidRDefault="00F94A74" w:rsidP="00F94A74">
      <w:pPr>
        <w:pStyle w:val="ppCodeIndent"/>
      </w:pPr>
      <w:r>
        <w:t>}</w:t>
      </w:r>
    </w:p>
    <w:p w:rsidR="00F94A74" w:rsidRDefault="00F94A74" w:rsidP="00F94A74">
      <w:pPr>
        <w:pStyle w:val="ppBodyTextIndent"/>
        <w:rPr>
          <w:noProof/>
        </w:rPr>
      </w:pPr>
    </w:p>
    <w:p w:rsidR="00F94A74" w:rsidRDefault="00F94A74" w:rsidP="00F94A74">
      <w:pPr>
        <w:pStyle w:val="ppNumberList"/>
        <w:rPr>
          <w:noProof/>
        </w:rPr>
      </w:pPr>
      <w:r>
        <w:t xml:space="preserve">Implement a test method that verifies that the </w:t>
      </w:r>
      <w:r w:rsidRPr="00F60E1E">
        <w:rPr>
          <w:b/>
        </w:rPr>
        <w:t>Customer</w:t>
      </w:r>
      <w:r>
        <w:t xml:space="preserve"> controller </w:t>
      </w:r>
      <w:r w:rsidRPr="00D247C1">
        <w:rPr>
          <w:b/>
        </w:rPr>
        <w:t>Info</w:t>
      </w:r>
      <w:r>
        <w:t xml:space="preserve"> action method renders the </w:t>
      </w:r>
      <w:r w:rsidRPr="006D74EE">
        <w:rPr>
          <w:b/>
        </w:rPr>
        <w:t>In</w:t>
      </w:r>
      <w:r>
        <w:rPr>
          <w:b/>
        </w:rPr>
        <w:t>fo</w:t>
      </w:r>
      <w:r>
        <w:t xml:space="preserve"> view, passing a view data which is not null. </w:t>
      </w:r>
      <w:r>
        <w:rPr>
          <w:noProof/>
        </w:rPr>
        <w:t xml:space="preserve">Paste the following code into </w:t>
      </w:r>
      <w:r w:rsidRPr="008E5C9B">
        <w:rPr>
          <w:b/>
          <w:noProof/>
        </w:rPr>
        <w:t>ShouldLoadCustomerInfoView</w:t>
      </w:r>
      <w:r>
        <w:rPr>
          <w:b/>
          <w:noProof/>
        </w:rPr>
        <w:t xml:space="preserve"> </w:t>
      </w:r>
      <w:r>
        <w:rPr>
          <w:noProof/>
        </w:rPr>
        <w:t xml:space="preserve">test </w:t>
      </w:r>
      <w:r w:rsidRPr="003978B1">
        <w:rPr>
          <w:noProof/>
        </w:rPr>
        <w:t>method</w:t>
      </w:r>
      <w:r w:rsidRPr="00891654">
        <w:rPr>
          <w:noProof/>
        </w:rPr>
        <w:t>.</w:t>
      </w:r>
    </w:p>
    <w:p w:rsidR="00F94A74"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F51409">
        <w:rPr>
          <w:i/>
        </w:rPr>
        <w:t>ShouldLoadCustomerInfoView</w:t>
      </w:r>
      <w:r>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ShouldLoadCustomerInfoView()</w:t>
      </w:r>
    </w:p>
    <w:p w:rsidR="00F94A74" w:rsidRDefault="00F94A74" w:rsidP="00F94A74">
      <w:pPr>
        <w:pStyle w:val="ppCodeIndent"/>
      </w:pPr>
      <w:r>
        <w:t>{</w:t>
      </w:r>
    </w:p>
    <w:p w:rsidR="00F94A74" w:rsidRPr="000712C8" w:rsidRDefault="00F94A74" w:rsidP="00F94A74">
      <w:pPr>
        <w:pStyle w:val="ppCodeIndent"/>
        <w:rPr>
          <w:b/>
        </w:rPr>
      </w:pPr>
      <w:r>
        <w:rPr>
          <w:b/>
        </w:rPr>
        <w:t xml:space="preserve">    Customer</w:t>
      </w:r>
      <w:r w:rsidRPr="000712C8">
        <w:rPr>
          <w:b/>
        </w:rPr>
        <w:t>Contr</w:t>
      </w:r>
      <w:r>
        <w:rPr>
          <w:b/>
        </w:rPr>
        <w:t>oller controller = new Customer</w:t>
      </w:r>
      <w:r w:rsidRPr="000712C8">
        <w:rPr>
          <w:b/>
        </w:rPr>
        <w:t>Controller(new AdventureWorks</w:t>
      </w:r>
      <w:r w:rsidR="00C31847">
        <w:rPr>
          <w:b/>
        </w:rPr>
        <w:t>Repository</w:t>
      </w:r>
      <w:r w:rsidRPr="000712C8">
        <w:rPr>
          <w:b/>
        </w:rPr>
        <w:t>Stub());</w:t>
      </w:r>
    </w:p>
    <w:p w:rsidR="00F94A74" w:rsidRPr="000712C8" w:rsidRDefault="00F94A74" w:rsidP="00F94A74">
      <w:pPr>
        <w:pStyle w:val="ppCodeIndent"/>
        <w:rPr>
          <w:b/>
        </w:rPr>
      </w:pPr>
      <w:r w:rsidRPr="000712C8">
        <w:rPr>
          <w:b/>
        </w:rPr>
        <w:t xml:space="preserve">    ViewResult result = controller.Info(1) as ViewResult;</w:t>
      </w:r>
    </w:p>
    <w:p w:rsidR="00F94A74" w:rsidRPr="000712C8" w:rsidRDefault="00F94A74" w:rsidP="00F94A74">
      <w:pPr>
        <w:pStyle w:val="ppCodeIndent"/>
        <w:rPr>
          <w:b/>
        </w:rPr>
      </w:pPr>
    </w:p>
    <w:p w:rsidR="00F94A74" w:rsidRDefault="00F94A74" w:rsidP="00F94A74">
      <w:pPr>
        <w:pStyle w:val="ppCodeIndent"/>
        <w:rPr>
          <w:b/>
        </w:rPr>
      </w:pPr>
      <w:r w:rsidRPr="00A415D6">
        <w:rPr>
          <w:b/>
        </w:rPr>
        <w:t xml:space="preserve">    Assert.IsTrue(string.IsNullOrEmpty(result.ViewName));</w:t>
      </w:r>
    </w:p>
    <w:p w:rsidR="00F94A74" w:rsidRPr="00A415D6" w:rsidRDefault="00F94A74" w:rsidP="00F94A74">
      <w:pPr>
        <w:pStyle w:val="ppCodeIndent"/>
        <w:rPr>
          <w:b/>
        </w:rPr>
      </w:pPr>
      <w:r w:rsidRPr="00A415D6">
        <w:rPr>
          <w:b/>
        </w:rPr>
        <w:t xml:space="preserve">    Assert.IsNotNull(result.ViewData);</w:t>
      </w:r>
    </w:p>
    <w:p w:rsidR="00F94A74" w:rsidRPr="000712C8" w:rsidRDefault="00F94A74" w:rsidP="00F94A74">
      <w:pPr>
        <w:pStyle w:val="ppCodeIndent"/>
      </w:pPr>
      <w:r>
        <w:t>}</w:t>
      </w:r>
    </w:p>
    <w:p w:rsidR="00F94A74" w:rsidRDefault="00F94A74" w:rsidP="00F94A74">
      <w:pPr>
        <w:pStyle w:val="ppBodyTextIndent"/>
        <w:rPr>
          <w:noProof/>
        </w:rPr>
      </w:pPr>
    </w:p>
    <w:p w:rsidR="00F94A74" w:rsidRDefault="00F94A74" w:rsidP="00F94A74">
      <w:pPr>
        <w:pStyle w:val="ppNumberList"/>
        <w:rPr>
          <w:noProof/>
        </w:rPr>
      </w:pPr>
      <w:r w:rsidRPr="00265774">
        <w:rPr>
          <w:noProof/>
        </w:rPr>
        <w:lastRenderedPageBreak/>
        <w:t xml:space="preserve"> </w:t>
      </w:r>
      <w:r>
        <w:rPr>
          <w:noProof/>
        </w:rPr>
        <w:t xml:space="preserve">Implement a test method that verifies that the </w:t>
      </w:r>
      <w:r w:rsidRPr="003978B1">
        <w:rPr>
          <w:b/>
          <w:noProof/>
        </w:rPr>
        <w:t>Customer</w:t>
      </w:r>
      <w:r>
        <w:rPr>
          <w:b/>
          <w:noProof/>
        </w:rPr>
        <w:t xml:space="preserve"> </w:t>
      </w:r>
      <w:r w:rsidRPr="00265774">
        <w:rPr>
          <w:noProof/>
        </w:rPr>
        <w:t xml:space="preserve">entity </w:t>
      </w:r>
      <w:r>
        <w:rPr>
          <w:noProof/>
        </w:rPr>
        <w:t>v</w:t>
      </w:r>
      <w:r w:rsidRPr="00265774">
        <w:rPr>
          <w:noProof/>
        </w:rPr>
        <w:t xml:space="preserve">iew </w:t>
      </w:r>
      <w:r>
        <w:rPr>
          <w:noProof/>
        </w:rPr>
        <w:t>d</w:t>
      </w:r>
      <w:r w:rsidRPr="00265774">
        <w:rPr>
          <w:noProof/>
        </w:rPr>
        <w:t>ata</w:t>
      </w:r>
      <w:r>
        <w:rPr>
          <w:noProof/>
        </w:rPr>
        <w:t xml:space="preserve"> is properly filled in the </w:t>
      </w:r>
      <w:r w:rsidRPr="003978B1">
        <w:rPr>
          <w:b/>
          <w:noProof/>
        </w:rPr>
        <w:t>In</w:t>
      </w:r>
      <w:r>
        <w:rPr>
          <w:b/>
          <w:noProof/>
        </w:rPr>
        <w:t>fo</w:t>
      </w:r>
      <w:r>
        <w:rPr>
          <w:noProof/>
        </w:rPr>
        <w:t xml:space="preserve"> method of the </w:t>
      </w:r>
      <w:r w:rsidRPr="003978B1">
        <w:rPr>
          <w:b/>
          <w:noProof/>
        </w:rPr>
        <w:t>Customers</w:t>
      </w:r>
      <w:r>
        <w:rPr>
          <w:noProof/>
        </w:rPr>
        <w:t xml:space="preserve"> controller. Paste the following code into </w:t>
      </w:r>
      <w:r w:rsidRPr="00265774">
        <w:rPr>
          <w:b/>
          <w:noProof/>
        </w:rPr>
        <w:t>ShouldLoadCustomerOneInfoView</w:t>
      </w:r>
      <w:r>
        <w:rPr>
          <w:b/>
          <w:noProof/>
        </w:rPr>
        <w:t xml:space="preserve"> </w:t>
      </w:r>
      <w:r>
        <w:rPr>
          <w:noProof/>
        </w:rPr>
        <w:t xml:space="preserve">test </w:t>
      </w:r>
      <w:r w:rsidRPr="003978B1">
        <w:rPr>
          <w:noProof/>
        </w:rPr>
        <w:t>method</w:t>
      </w:r>
      <w:r w:rsidRPr="00891654">
        <w:rPr>
          <w:noProof/>
        </w:rPr>
        <w:t>.</w:t>
      </w:r>
    </w:p>
    <w:p w:rsidR="00F94A74" w:rsidRDefault="00F94A74" w:rsidP="00F94A74">
      <w:pPr>
        <w:pStyle w:val="ppBodyTextIndent"/>
      </w:pPr>
      <w:r>
        <w:t>(Code Snippet –</w:t>
      </w:r>
      <w:r w:rsidRPr="00214EE2">
        <w:t xml:space="preserve"> </w:t>
      </w:r>
      <w:r w:rsidRPr="00F42096">
        <w:rPr>
          <w:i/>
        </w:rPr>
        <w:t>Intro to</w:t>
      </w:r>
      <w:r>
        <w:t xml:space="preserve"> </w:t>
      </w:r>
      <w:r w:rsidRPr="00F42096">
        <w:rPr>
          <w:i/>
        </w:rPr>
        <w:t>Asp.Net MVC Lab</w:t>
      </w:r>
      <w:r w:rsidRPr="00214EE2">
        <w:t xml:space="preserve"> – </w:t>
      </w:r>
      <w:r w:rsidRPr="00E45B85">
        <w:rPr>
          <w:i/>
        </w:rPr>
        <w:t>ShouldLoadCustomer</w:t>
      </w:r>
      <w:r>
        <w:rPr>
          <w:i/>
        </w:rPr>
        <w:t>One</w:t>
      </w:r>
      <w:r w:rsidRPr="00E45B85">
        <w:rPr>
          <w:i/>
        </w:rPr>
        <w:t>InfoView</w:t>
      </w:r>
      <w:r>
        <w:t>)</w:t>
      </w:r>
    </w:p>
    <w:p w:rsidR="00F94A74" w:rsidRDefault="00F94A74" w:rsidP="00F94A74">
      <w:pPr>
        <w:pStyle w:val="ppCodeLanguageIndent"/>
      </w:pPr>
      <w:r>
        <w:t>C#</w:t>
      </w:r>
    </w:p>
    <w:p w:rsidR="00F94A74" w:rsidRDefault="00F94A74" w:rsidP="00F94A74">
      <w:pPr>
        <w:pStyle w:val="ppCodeIndent"/>
      </w:pPr>
      <w:r>
        <w:t>[TestMethod]</w:t>
      </w:r>
    </w:p>
    <w:p w:rsidR="00F94A74" w:rsidRDefault="00F94A74" w:rsidP="00F94A74">
      <w:pPr>
        <w:pStyle w:val="ppCodeIndent"/>
      </w:pPr>
      <w:r>
        <w:t>public void ShouldLoadCustomerOneInfoView()</w:t>
      </w:r>
    </w:p>
    <w:p w:rsidR="00F94A74" w:rsidRDefault="00F94A74" w:rsidP="00F94A74">
      <w:pPr>
        <w:pStyle w:val="ppCodeIndent"/>
      </w:pPr>
      <w:r>
        <w:t>{</w:t>
      </w:r>
    </w:p>
    <w:p w:rsidR="00F94A74" w:rsidRPr="000712C8" w:rsidRDefault="00F94A74" w:rsidP="00F94A74">
      <w:pPr>
        <w:pStyle w:val="ppCodeIndent"/>
        <w:rPr>
          <w:b/>
        </w:rPr>
      </w:pPr>
      <w:r>
        <w:rPr>
          <w:b/>
        </w:rPr>
        <w:t xml:space="preserve">    Customer</w:t>
      </w:r>
      <w:r w:rsidRPr="000712C8">
        <w:rPr>
          <w:b/>
        </w:rPr>
        <w:t>Contr</w:t>
      </w:r>
      <w:r>
        <w:rPr>
          <w:b/>
        </w:rPr>
        <w:t>oller controller = new Customer</w:t>
      </w:r>
      <w:r w:rsidRPr="000712C8">
        <w:rPr>
          <w:b/>
        </w:rPr>
        <w:t>Controller(new AdventureWorks</w:t>
      </w:r>
      <w:r w:rsidR="00C31847">
        <w:rPr>
          <w:b/>
        </w:rPr>
        <w:t>Repository</w:t>
      </w:r>
      <w:r w:rsidRPr="000712C8">
        <w:rPr>
          <w:b/>
        </w:rPr>
        <w:t>Stub());</w:t>
      </w:r>
    </w:p>
    <w:p w:rsidR="00F94A74" w:rsidRPr="000712C8" w:rsidRDefault="00F94A74" w:rsidP="00F94A74">
      <w:pPr>
        <w:pStyle w:val="ppCodeIndent"/>
        <w:rPr>
          <w:b/>
        </w:rPr>
      </w:pPr>
      <w:r w:rsidRPr="000712C8">
        <w:rPr>
          <w:b/>
        </w:rPr>
        <w:t xml:space="preserve">    ViewResult result = controller.Info(1) as ViewResult;</w:t>
      </w:r>
    </w:p>
    <w:p w:rsidR="00F94A74" w:rsidRPr="000712C8" w:rsidRDefault="00F94A74" w:rsidP="00F94A74">
      <w:pPr>
        <w:pStyle w:val="ppCodeIndent"/>
        <w:rPr>
          <w:b/>
        </w:rPr>
      </w:pPr>
    </w:p>
    <w:p w:rsidR="00F94A74" w:rsidRPr="000712C8" w:rsidRDefault="00F94A74" w:rsidP="00F94A74">
      <w:pPr>
        <w:pStyle w:val="ppCodeIndent"/>
        <w:rPr>
          <w:b/>
        </w:rPr>
      </w:pPr>
      <w:r w:rsidRPr="000712C8">
        <w:rPr>
          <w:b/>
        </w:rPr>
        <w:t xml:space="preserve">    Assert.IsInstanceOfType(result.ViewData.Model, typeof(Customer));</w:t>
      </w:r>
    </w:p>
    <w:p w:rsidR="00F94A74" w:rsidRPr="000712C8" w:rsidRDefault="00F94A74" w:rsidP="00F94A74">
      <w:pPr>
        <w:pStyle w:val="ppCodeIndent"/>
        <w:rPr>
          <w:b/>
        </w:rPr>
      </w:pPr>
      <w:r w:rsidRPr="000712C8">
        <w:rPr>
          <w:b/>
        </w:rPr>
        <w:t xml:space="preserve">    Customer customer = result.ViewData.Model as Customer;</w:t>
      </w:r>
    </w:p>
    <w:p w:rsidR="00F94A74" w:rsidRPr="000712C8" w:rsidRDefault="00F94A74" w:rsidP="00F94A74">
      <w:pPr>
        <w:pStyle w:val="ppCodeIndent"/>
        <w:rPr>
          <w:b/>
        </w:rPr>
      </w:pPr>
      <w:r w:rsidRPr="000712C8">
        <w:rPr>
          <w:b/>
        </w:rPr>
        <w:t xml:space="preserve">    Assert.AreEqual(1, customer.CustomerID, "CustomerId 1 expected");</w:t>
      </w:r>
    </w:p>
    <w:p w:rsidR="00074F6F" w:rsidRPr="000712C8" w:rsidRDefault="00F94A74" w:rsidP="00F94A74">
      <w:pPr>
        <w:pStyle w:val="ppCodeIndent"/>
      </w:pPr>
      <w:r>
        <w:t>}</w:t>
      </w:r>
    </w:p>
    <w:p w:rsidR="00074F6F" w:rsidRPr="0034151D" w:rsidRDefault="00074F6F" w:rsidP="00074F6F">
      <w:pPr>
        <w:pStyle w:val="ppListEnd"/>
      </w:pPr>
    </w:p>
    <w:sdt>
      <w:sdtPr>
        <w:rPr>
          <w:noProof/>
        </w:rPr>
        <w:alias w:val="Topic"/>
        <w:tag w:val="0956c790-c9cf-4b9f-8684-e32579db1bb6"/>
        <w:id w:val="323802414"/>
        <w:placeholder>
          <w:docPart w:val="38CB9A8FC06D4B14904C1275D03F0774"/>
        </w:placeholder>
        <w:text/>
      </w:sdtPr>
      <w:sdtContent>
        <w:bookmarkStart w:id="58" w:name="_Toc224707089" w:displacedByCustomXml="prev"/>
        <w:bookmarkStart w:id="59" w:name="_Toc205281198" w:displacedByCustomXml="prev"/>
        <w:bookmarkStart w:id="60" w:name="_Toc190837086" w:displacedByCustomXml="prev"/>
        <w:p w:rsidR="00074F6F" w:rsidRDefault="005215BC" w:rsidP="005215BC">
          <w:pPr>
            <w:pStyle w:val="Heading2"/>
            <w:rPr>
              <w:noProof/>
            </w:rPr>
          </w:pPr>
          <w:r>
            <w:rPr>
              <w:noProof/>
            </w:rPr>
            <w:t>Exercise 3: Verification</w:t>
          </w:r>
        </w:p>
      </w:sdtContent>
    </w:sdt>
    <w:bookmarkEnd w:id="58" w:displacedByCustomXml="prev"/>
    <w:bookmarkEnd w:id="59" w:displacedByCustomXml="prev"/>
    <w:bookmarkEnd w:id="60" w:displacedByCustomXml="prev"/>
    <w:p w:rsidR="00DB2F41" w:rsidRPr="008C28D7" w:rsidRDefault="00DB2F41" w:rsidP="00DB2F41">
      <w:pPr>
        <w:pStyle w:val="ppBodyText"/>
        <w:rPr>
          <w:rFonts w:eastAsia="Arial Unicode MS"/>
          <w:noProof/>
        </w:rPr>
      </w:pPr>
      <w:r w:rsidRPr="008C28D7">
        <w:rPr>
          <w:rFonts w:eastAsia="Arial Unicode MS"/>
          <w:noProof/>
        </w:rPr>
        <w:t>In order to verify that you have correctly perf</w:t>
      </w:r>
      <w:r>
        <w:rPr>
          <w:rFonts w:eastAsia="Arial Unicode MS"/>
          <w:noProof/>
        </w:rPr>
        <w:t>ormed all steps of exercise two</w:t>
      </w:r>
      <w:r w:rsidRPr="008C28D7">
        <w:rPr>
          <w:rFonts w:eastAsia="Arial Unicode MS"/>
          <w:noProof/>
        </w:rPr>
        <w:t>, proceed as follows:</w:t>
      </w:r>
    </w:p>
    <w:p w:rsidR="00DB2F41" w:rsidRPr="008C28D7" w:rsidRDefault="00DB2F41" w:rsidP="00DB2F41">
      <w:pPr>
        <w:pStyle w:val="Heading3"/>
        <w:rPr>
          <w:noProof/>
        </w:rPr>
      </w:pPr>
      <w:bookmarkStart w:id="61" w:name="_Toc190837087"/>
      <w:bookmarkStart w:id="62" w:name="_Toc205281199"/>
      <w:bookmarkStart w:id="63" w:name="_Toc223344228"/>
      <w:bookmarkStart w:id="64" w:name="_Toc224707090"/>
      <w:r w:rsidRPr="008C28D7">
        <w:rPr>
          <w:noProof/>
        </w:rPr>
        <w:t>Verification 1</w:t>
      </w:r>
      <w:bookmarkEnd w:id="61"/>
      <w:bookmarkEnd w:id="62"/>
      <w:bookmarkEnd w:id="63"/>
      <w:bookmarkEnd w:id="64"/>
    </w:p>
    <w:p w:rsidR="00DB2F41" w:rsidRDefault="00DB2F41" w:rsidP="00DB2F41">
      <w:pPr>
        <w:pStyle w:val="ppBodyText"/>
      </w:pPr>
      <w:r w:rsidRPr="008C28D7">
        <w:t>In this verification you</w:t>
      </w:r>
      <w:r>
        <w:t xml:space="preserve"> will </w:t>
      </w:r>
      <w:r w:rsidR="00FE4066">
        <w:t>make sure</w:t>
      </w:r>
      <w:r>
        <w:t xml:space="preserve"> all the route tests implemented pass successfully.</w:t>
      </w:r>
    </w:p>
    <w:p w:rsidR="00DB2F41" w:rsidRDefault="00DB2F41" w:rsidP="00DB2F41">
      <w:pPr>
        <w:pStyle w:val="ppNumberList"/>
      </w:pPr>
      <w:r w:rsidRPr="00566690">
        <w:t xml:space="preserve">Open the solution </w:t>
      </w:r>
      <w:r>
        <w:rPr>
          <w:rFonts w:eastAsia="Arial Unicode MS"/>
          <w:b/>
          <w:noProof/>
        </w:rPr>
        <w:t>MvcSampleApp</w:t>
      </w:r>
      <w:r w:rsidRPr="00B907C5">
        <w:rPr>
          <w:rFonts w:eastAsia="Arial Unicode MS"/>
          <w:b/>
          <w:noProof/>
        </w:rPr>
        <w:t>.sln</w:t>
      </w:r>
      <w:r>
        <w:t xml:space="preserve"> in Visual Studio if not already opened.</w:t>
      </w:r>
    </w:p>
    <w:p w:rsidR="00DB2F41" w:rsidRDefault="00DB2F41" w:rsidP="00DB2F41">
      <w:pPr>
        <w:pStyle w:val="ppNumberList"/>
      </w:pPr>
      <w:r>
        <w:t xml:space="preserve">Press </w:t>
      </w:r>
      <w:r w:rsidRPr="00925496">
        <w:rPr>
          <w:b/>
        </w:rPr>
        <w:t>Ctrl + Shift + B</w:t>
      </w:r>
      <w:r>
        <w:t xml:space="preserve"> to build the solution</w:t>
      </w:r>
      <w:r w:rsidRPr="00925496">
        <w:t>.</w:t>
      </w:r>
    </w:p>
    <w:p w:rsidR="00DB2F41" w:rsidRDefault="00DB2F41" w:rsidP="00DB2F41">
      <w:pPr>
        <w:pStyle w:val="ppNumberList"/>
      </w:pPr>
      <w:r>
        <w:t>In</w:t>
      </w:r>
      <w:r w:rsidRPr="00566690">
        <w:rPr>
          <w:b/>
        </w:rPr>
        <w:t xml:space="preserve"> Test</w:t>
      </w:r>
      <w:r>
        <w:t xml:space="preserve"> menu, point to </w:t>
      </w:r>
      <w:r w:rsidRPr="00566690">
        <w:rPr>
          <w:b/>
        </w:rPr>
        <w:t>Windows</w:t>
      </w:r>
      <w:r>
        <w:t xml:space="preserve"> and select </w:t>
      </w:r>
      <w:r w:rsidRPr="00566690">
        <w:rPr>
          <w:b/>
        </w:rPr>
        <w:t>Test List Editor</w:t>
      </w:r>
      <w:r>
        <w:t>.</w:t>
      </w:r>
    </w:p>
    <w:p w:rsidR="00DB2F41" w:rsidRDefault="00DB2F41" w:rsidP="00DB2F41">
      <w:pPr>
        <w:pStyle w:val="ppNumberList"/>
      </w:pPr>
      <w:r>
        <w:t>Select the following tests:</w:t>
      </w:r>
    </w:p>
    <w:p w:rsidR="00DB2F41" w:rsidRDefault="00DB2F41" w:rsidP="00DB2F41">
      <w:pPr>
        <w:pStyle w:val="ppNumberListIndent"/>
        <w:ind w:left="1757" w:hanging="360"/>
      </w:pPr>
      <w:r>
        <w:t>ShouldCustomerTakeDefaultRoute</w:t>
      </w:r>
    </w:p>
    <w:p w:rsidR="00DB2F41" w:rsidRDefault="00DB2F41" w:rsidP="00DB2F41">
      <w:pPr>
        <w:pStyle w:val="ppNumberListIndent"/>
        <w:ind w:left="1757" w:hanging="360"/>
      </w:pPr>
      <w:r>
        <w:t>ShouldCustomerTakeInfoRoute</w:t>
      </w:r>
    </w:p>
    <w:p w:rsidR="00DB2F41" w:rsidRDefault="00DB2F41" w:rsidP="00DB2F41">
      <w:pPr>
        <w:pStyle w:val="ppNumberListIndent"/>
        <w:ind w:left="1757" w:hanging="360"/>
      </w:pPr>
      <w:r>
        <w:t>ShouldAddressTakeCreateRoute</w:t>
      </w:r>
    </w:p>
    <w:p w:rsidR="00DB2F41" w:rsidRDefault="00DB2F41" w:rsidP="00DB2F41">
      <w:pPr>
        <w:pStyle w:val="ppFigureIndent"/>
      </w:pPr>
      <w:r w:rsidRPr="00934D94">
        <w:rPr>
          <w:noProof/>
          <w:lang w:bidi="ar-SA"/>
        </w:rPr>
        <w:lastRenderedPageBreak/>
        <w:drawing>
          <wp:inline distT="0" distB="0" distL="0" distR="0">
            <wp:extent cx="5486400" cy="2688861"/>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486400" cy="2688861"/>
                    </a:xfrm>
                    <a:prstGeom prst="rect">
                      <a:avLst/>
                    </a:prstGeom>
                    <a:noFill/>
                    <a:ln w="9525">
                      <a:noFill/>
                      <a:miter lim="800000"/>
                      <a:headEnd/>
                      <a:tailEnd/>
                    </a:ln>
                  </pic:spPr>
                </pic:pic>
              </a:graphicData>
            </a:graphic>
          </wp:inline>
        </w:drawing>
      </w:r>
    </w:p>
    <w:p w:rsidR="00DB2F41" w:rsidRPr="00193B3F" w:rsidRDefault="00DB2F41" w:rsidP="00DB2F41">
      <w:pPr>
        <w:pStyle w:val="ppFigureNumberIndent"/>
      </w:pPr>
      <w:r w:rsidRPr="00193B3F">
        <w:t xml:space="preserve">Figure </w:t>
      </w:r>
      <w:fldSimple w:instr=" SEQ Figure \* ARABIC ">
        <w:r w:rsidR="002F47D8">
          <w:rPr>
            <w:noProof/>
          </w:rPr>
          <w:t>33</w:t>
        </w:r>
      </w:fldSimple>
    </w:p>
    <w:p w:rsidR="00DB2F41" w:rsidRDefault="00DB2F41" w:rsidP="00DB2F41">
      <w:pPr>
        <w:pStyle w:val="ppFigureCaptionIndent"/>
      </w:pPr>
      <w:r>
        <w:t>Selecting tests to run</w:t>
      </w:r>
    </w:p>
    <w:p w:rsidR="00455FA8" w:rsidRPr="00455FA8" w:rsidRDefault="00455FA8" w:rsidP="00455FA8">
      <w:pPr>
        <w:pStyle w:val="ppBodyTextIndent"/>
      </w:pPr>
    </w:p>
    <w:p w:rsidR="00DB2F41" w:rsidRPr="00A415D6" w:rsidRDefault="00DB2F41" w:rsidP="00DB2F41">
      <w:pPr>
        <w:pStyle w:val="ppNoteIndent"/>
        <w:rPr>
          <w:b/>
        </w:rPr>
      </w:pPr>
      <w:r w:rsidRPr="00A415D6">
        <w:rPr>
          <w:b/>
        </w:rPr>
        <w:t xml:space="preserve">Note: </w:t>
      </w:r>
      <w:r w:rsidRPr="00934D94">
        <w:t xml:space="preserve">The ASP.NET MVC </w:t>
      </w:r>
      <w:r>
        <w:t xml:space="preserve">Test </w:t>
      </w:r>
      <w:r w:rsidRPr="00934D94">
        <w:t xml:space="preserve">Project Template adds 25 pre-built unit tests that verify the behavior of the </w:t>
      </w:r>
      <w:r w:rsidRPr="00934D94">
        <w:rPr>
          <w:b/>
        </w:rPr>
        <w:t>AccountsController</w:t>
      </w:r>
      <w:r w:rsidRPr="00934D94">
        <w:t xml:space="preserve"> class (which is a controller added to the project by default to handle login and account management scenarios</w:t>
      </w:r>
      <w:r>
        <w:t>.</w:t>
      </w:r>
      <w:r w:rsidRPr="00934D94">
        <w:t xml:space="preserve">)  </w:t>
      </w:r>
      <w:r>
        <w:t xml:space="preserve">Review the </w:t>
      </w:r>
      <w:r w:rsidRPr="00934D94">
        <w:rPr>
          <w:b/>
        </w:rPr>
        <w:t>AccountControllerTest.cs</w:t>
      </w:r>
      <w:r>
        <w:t xml:space="preserve"> file for detailed examples of controller unit testing.</w:t>
      </w:r>
    </w:p>
    <w:p w:rsidR="00361287" w:rsidRDefault="00361287" w:rsidP="00455FA8">
      <w:pPr>
        <w:pStyle w:val="ppBodyTextIndent"/>
      </w:pPr>
    </w:p>
    <w:p w:rsidR="00DB2F41" w:rsidRDefault="00DB2F41" w:rsidP="00DB2F41">
      <w:pPr>
        <w:pStyle w:val="ppNumberList"/>
      </w:pPr>
      <w:r>
        <w:t>In</w:t>
      </w:r>
      <w:r w:rsidRPr="00566690">
        <w:rPr>
          <w:b/>
        </w:rPr>
        <w:t xml:space="preserve"> Test</w:t>
      </w:r>
      <w:r>
        <w:t xml:space="preserve"> menu, point to </w:t>
      </w:r>
      <w:r w:rsidRPr="00357A15">
        <w:rPr>
          <w:b/>
        </w:rPr>
        <w:t>Run</w:t>
      </w:r>
      <w:r>
        <w:t xml:space="preserve"> and select </w:t>
      </w:r>
      <w:r w:rsidRPr="00566690">
        <w:rPr>
          <w:b/>
        </w:rPr>
        <w:t>Test</w:t>
      </w:r>
      <w:r>
        <w:rPr>
          <w:b/>
        </w:rPr>
        <w:t>s in Current Context</w:t>
      </w:r>
      <w:r>
        <w:t>.</w:t>
      </w:r>
    </w:p>
    <w:p w:rsidR="00DB2F41" w:rsidRDefault="00FE4066" w:rsidP="00DB2F41">
      <w:pPr>
        <w:pStyle w:val="ppNumberList"/>
      </w:pPr>
      <w:r>
        <w:t>M</w:t>
      </w:r>
      <w:r w:rsidRPr="00FE4066">
        <w:t>ake sure</w:t>
      </w:r>
      <w:r>
        <w:t xml:space="preserve"> </w:t>
      </w:r>
      <w:r w:rsidR="00DB2F41">
        <w:t>that all tests pass.</w:t>
      </w:r>
    </w:p>
    <w:p w:rsidR="00DB2F41" w:rsidRDefault="00DB2F41" w:rsidP="00DB2F41">
      <w:pPr>
        <w:pStyle w:val="ppFigureIndent"/>
      </w:pPr>
      <w:r w:rsidRPr="00501309">
        <w:rPr>
          <w:noProof/>
          <w:lang w:bidi="ar-SA"/>
        </w:rPr>
        <w:drawing>
          <wp:inline distT="0" distB="0" distL="0" distR="0">
            <wp:extent cx="5486400" cy="775463"/>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486400" cy="775463"/>
                    </a:xfrm>
                    <a:prstGeom prst="rect">
                      <a:avLst/>
                    </a:prstGeom>
                    <a:noFill/>
                    <a:ln w="9525">
                      <a:noFill/>
                      <a:miter lim="800000"/>
                      <a:headEnd/>
                      <a:tailEnd/>
                    </a:ln>
                  </pic:spPr>
                </pic:pic>
              </a:graphicData>
            </a:graphic>
          </wp:inline>
        </w:drawing>
      </w:r>
    </w:p>
    <w:p w:rsidR="00DB2F41" w:rsidRPr="00193B3F" w:rsidRDefault="00DB2F41" w:rsidP="00DB2F41">
      <w:pPr>
        <w:pStyle w:val="ppFigureNumberIndent"/>
      </w:pPr>
      <w:r w:rsidRPr="00193B3F">
        <w:t xml:space="preserve">Figure </w:t>
      </w:r>
      <w:fldSimple w:instr=" SEQ Figure \* ARABIC ">
        <w:r w:rsidR="009420ED">
          <w:rPr>
            <w:noProof/>
          </w:rPr>
          <w:t>34</w:t>
        </w:r>
      </w:fldSimple>
    </w:p>
    <w:p w:rsidR="00DB2F41" w:rsidRDefault="00DB2F41" w:rsidP="00DB2F41">
      <w:pPr>
        <w:pStyle w:val="ppFigureCaptionIndent"/>
      </w:pPr>
      <w:r>
        <w:t>Tests pass</w:t>
      </w:r>
    </w:p>
    <w:p w:rsidR="00DB2F41" w:rsidRPr="000E5C0C" w:rsidRDefault="00DB2F41" w:rsidP="00DB2F41">
      <w:pPr>
        <w:pStyle w:val="ppBodyTextIndent"/>
      </w:pPr>
    </w:p>
    <w:p w:rsidR="00DB2F41" w:rsidRDefault="00DB2F41" w:rsidP="00DB2F41">
      <w:pPr>
        <w:pStyle w:val="ppListEnd"/>
        <w:rPr>
          <w:noProof/>
        </w:rPr>
      </w:pPr>
    </w:p>
    <w:p w:rsidR="00DB2F41" w:rsidRPr="008C28D7" w:rsidRDefault="00DB2F41" w:rsidP="00DB2F41">
      <w:pPr>
        <w:pStyle w:val="Heading3"/>
        <w:rPr>
          <w:noProof/>
        </w:rPr>
      </w:pPr>
      <w:bookmarkStart w:id="65" w:name="_Toc190837089"/>
      <w:bookmarkStart w:id="66" w:name="_Toc205281200"/>
      <w:bookmarkStart w:id="67" w:name="_Toc223344229"/>
      <w:bookmarkStart w:id="68" w:name="_Toc224707091"/>
      <w:r w:rsidRPr="008C28D7">
        <w:rPr>
          <w:noProof/>
        </w:rPr>
        <w:t xml:space="preserve">Verification </w:t>
      </w:r>
      <w:r>
        <w:rPr>
          <w:noProof/>
        </w:rPr>
        <w:t>2</w:t>
      </w:r>
      <w:bookmarkEnd w:id="65"/>
      <w:bookmarkEnd w:id="66"/>
      <w:bookmarkEnd w:id="67"/>
      <w:bookmarkEnd w:id="68"/>
    </w:p>
    <w:p w:rsidR="00DB2F41" w:rsidRDefault="004E006A" w:rsidP="00DB2F41">
      <w:pPr>
        <w:pStyle w:val="ppBodyText"/>
      </w:pPr>
      <w:r w:rsidRPr="004E006A">
        <w:t xml:space="preserve">In this verification you will make sure that all the tests implemented for the </w:t>
      </w:r>
      <w:r w:rsidRPr="004E006A">
        <w:rPr>
          <w:b/>
        </w:rPr>
        <w:t>Customer</w:t>
      </w:r>
      <w:r w:rsidRPr="004E006A">
        <w:t xml:space="preserve"> controller pass successfully</w:t>
      </w:r>
      <w:r w:rsidR="00DB2F41">
        <w:t>.</w:t>
      </w:r>
    </w:p>
    <w:p w:rsidR="00DB2F41" w:rsidRDefault="00DB2F41" w:rsidP="00DB2F41">
      <w:pPr>
        <w:pStyle w:val="ppNumberList"/>
      </w:pPr>
      <w:r w:rsidRPr="00566690">
        <w:t xml:space="preserve">Open the solution </w:t>
      </w:r>
      <w:r>
        <w:rPr>
          <w:rFonts w:eastAsia="Arial Unicode MS"/>
          <w:b/>
          <w:noProof/>
        </w:rPr>
        <w:t>MvcSampleApp</w:t>
      </w:r>
      <w:r w:rsidRPr="002149AB">
        <w:rPr>
          <w:rFonts w:eastAsia="Arial Unicode MS"/>
          <w:b/>
          <w:noProof/>
        </w:rPr>
        <w:t>.sln</w:t>
      </w:r>
      <w:r>
        <w:t xml:space="preserve"> in Visual Studio if not already opened.</w:t>
      </w:r>
    </w:p>
    <w:p w:rsidR="00DB2F41" w:rsidRDefault="00DB2F41" w:rsidP="00DB2F41">
      <w:pPr>
        <w:pStyle w:val="ppNumberList"/>
      </w:pPr>
      <w:r>
        <w:t xml:space="preserve">Press </w:t>
      </w:r>
      <w:r w:rsidRPr="00925496">
        <w:rPr>
          <w:b/>
        </w:rPr>
        <w:t>Ctrl + Shift + B</w:t>
      </w:r>
      <w:r>
        <w:t xml:space="preserve"> to build the solution</w:t>
      </w:r>
      <w:r w:rsidRPr="00925496">
        <w:t>.</w:t>
      </w:r>
    </w:p>
    <w:p w:rsidR="00DB2F41" w:rsidRDefault="00DB2F41" w:rsidP="00DB2F41">
      <w:pPr>
        <w:pStyle w:val="ppNumberList"/>
      </w:pPr>
      <w:r>
        <w:lastRenderedPageBreak/>
        <w:t>In</w:t>
      </w:r>
      <w:r w:rsidRPr="00566690">
        <w:rPr>
          <w:b/>
        </w:rPr>
        <w:t xml:space="preserve"> Test</w:t>
      </w:r>
      <w:r>
        <w:t xml:space="preserve"> menu, point to </w:t>
      </w:r>
      <w:r w:rsidRPr="00566690">
        <w:rPr>
          <w:b/>
        </w:rPr>
        <w:t>Windows</w:t>
      </w:r>
      <w:r>
        <w:t xml:space="preserve"> and select </w:t>
      </w:r>
      <w:r w:rsidRPr="00566690">
        <w:rPr>
          <w:b/>
        </w:rPr>
        <w:t>Test List Editor</w:t>
      </w:r>
      <w:r>
        <w:t>.</w:t>
      </w:r>
    </w:p>
    <w:p w:rsidR="00DB2F41" w:rsidRDefault="00DB2F41" w:rsidP="00DB2F41">
      <w:pPr>
        <w:pStyle w:val="ppNumberList"/>
      </w:pPr>
      <w:r>
        <w:t>Select the following tests:</w:t>
      </w:r>
    </w:p>
    <w:p w:rsidR="00DB2F41" w:rsidRDefault="00DB2F41" w:rsidP="00DB2F41">
      <w:pPr>
        <w:pStyle w:val="ppNumberListIndent"/>
        <w:ind w:left="1757" w:hanging="360"/>
      </w:pPr>
      <w:r>
        <w:t>ShouldLoadCustomerIndexView</w:t>
      </w:r>
    </w:p>
    <w:p w:rsidR="00DB2F41" w:rsidRDefault="00DB2F41" w:rsidP="00DB2F41">
      <w:pPr>
        <w:pStyle w:val="ppNumberListIndent"/>
        <w:ind w:left="1757" w:hanging="360"/>
      </w:pPr>
      <w:r>
        <w:t>ShouldLoadCustomerIndexPageView</w:t>
      </w:r>
    </w:p>
    <w:p w:rsidR="00DB2F41" w:rsidRDefault="00DB2F41" w:rsidP="00DB2F41">
      <w:pPr>
        <w:pStyle w:val="ppNumberListIndent"/>
        <w:ind w:left="1757" w:hanging="360"/>
      </w:pPr>
      <w:r>
        <w:t>ShouldLoadCustomerInfoView</w:t>
      </w:r>
    </w:p>
    <w:p w:rsidR="00DB2F41" w:rsidRDefault="00DB2F41" w:rsidP="00DB2F41">
      <w:pPr>
        <w:pStyle w:val="ppNumberListIndent"/>
        <w:ind w:left="1757" w:hanging="360"/>
      </w:pPr>
      <w:r>
        <w:t>ShouldLoadCustomerOneInfoView</w:t>
      </w:r>
    </w:p>
    <w:p w:rsidR="00DB2F41" w:rsidRDefault="00DB2F41" w:rsidP="00DB2F41">
      <w:pPr>
        <w:pStyle w:val="ppFigureIndent"/>
      </w:pPr>
      <w:r w:rsidRPr="00501309">
        <w:rPr>
          <w:noProof/>
          <w:lang w:bidi="ar-SA"/>
        </w:rPr>
        <w:drawing>
          <wp:inline distT="0" distB="0" distL="0" distR="0">
            <wp:extent cx="5486400" cy="2688861"/>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486400" cy="2688861"/>
                    </a:xfrm>
                    <a:prstGeom prst="rect">
                      <a:avLst/>
                    </a:prstGeom>
                    <a:noFill/>
                    <a:ln w="9525">
                      <a:noFill/>
                      <a:miter lim="800000"/>
                      <a:headEnd/>
                      <a:tailEnd/>
                    </a:ln>
                  </pic:spPr>
                </pic:pic>
              </a:graphicData>
            </a:graphic>
          </wp:inline>
        </w:drawing>
      </w:r>
    </w:p>
    <w:p w:rsidR="00DB2F41" w:rsidRPr="00193B3F" w:rsidRDefault="00DB2F41" w:rsidP="00DB2F41">
      <w:pPr>
        <w:pStyle w:val="ppFigureNumberIndent"/>
      </w:pPr>
      <w:r w:rsidRPr="00193B3F">
        <w:t xml:space="preserve">Figure </w:t>
      </w:r>
      <w:fldSimple w:instr=" SEQ Figure \* ARABIC ">
        <w:r w:rsidR="009420ED">
          <w:rPr>
            <w:noProof/>
          </w:rPr>
          <w:t>35</w:t>
        </w:r>
      </w:fldSimple>
    </w:p>
    <w:p w:rsidR="00DB2F41" w:rsidRDefault="00DB2F41" w:rsidP="00DB2F41">
      <w:pPr>
        <w:pStyle w:val="ppFigureCaptionIndent"/>
      </w:pPr>
      <w:r>
        <w:t>Selecting tests to run</w:t>
      </w:r>
    </w:p>
    <w:p w:rsidR="00DB2F41" w:rsidRPr="0083236F" w:rsidRDefault="00DB2F41" w:rsidP="00DB2F41">
      <w:pPr>
        <w:pStyle w:val="ppBodyTextIndent"/>
      </w:pPr>
    </w:p>
    <w:p w:rsidR="00DB2F41" w:rsidRDefault="00DB2F41" w:rsidP="00DB2F41">
      <w:pPr>
        <w:pStyle w:val="ppNumberList"/>
      </w:pPr>
      <w:r>
        <w:t>In</w:t>
      </w:r>
      <w:r w:rsidRPr="00566690">
        <w:rPr>
          <w:b/>
        </w:rPr>
        <w:t xml:space="preserve"> Test</w:t>
      </w:r>
      <w:r>
        <w:t xml:space="preserve"> menu, point to </w:t>
      </w:r>
      <w:r w:rsidRPr="00357A15">
        <w:rPr>
          <w:b/>
        </w:rPr>
        <w:t>Run</w:t>
      </w:r>
      <w:r>
        <w:t xml:space="preserve"> and select </w:t>
      </w:r>
      <w:r w:rsidRPr="00566690">
        <w:rPr>
          <w:b/>
        </w:rPr>
        <w:t>Test</w:t>
      </w:r>
      <w:r>
        <w:rPr>
          <w:b/>
        </w:rPr>
        <w:t>s in Current Context</w:t>
      </w:r>
      <w:r>
        <w:t>.</w:t>
      </w:r>
    </w:p>
    <w:p w:rsidR="00DB2F41" w:rsidRDefault="00FE4066" w:rsidP="00DB2F41">
      <w:pPr>
        <w:pStyle w:val="ppNumberList"/>
      </w:pPr>
      <w:r>
        <w:t>M</w:t>
      </w:r>
      <w:r w:rsidRPr="00FE4066">
        <w:t>ake sure</w:t>
      </w:r>
      <w:r>
        <w:t xml:space="preserve"> </w:t>
      </w:r>
      <w:r w:rsidR="00DB2F41">
        <w:t>that all tests pass.</w:t>
      </w:r>
    </w:p>
    <w:p w:rsidR="00DB2F41" w:rsidRDefault="00DB2F41" w:rsidP="00DB2F41">
      <w:pPr>
        <w:pStyle w:val="ppFigureIndent"/>
      </w:pPr>
      <w:r w:rsidRPr="00501309">
        <w:rPr>
          <w:noProof/>
          <w:lang w:bidi="ar-SA"/>
        </w:rPr>
        <w:drawing>
          <wp:inline distT="0" distB="0" distL="0" distR="0">
            <wp:extent cx="5486400" cy="89941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486400" cy="899410"/>
                    </a:xfrm>
                    <a:prstGeom prst="rect">
                      <a:avLst/>
                    </a:prstGeom>
                    <a:noFill/>
                    <a:ln w="9525">
                      <a:noFill/>
                      <a:miter lim="800000"/>
                      <a:headEnd/>
                      <a:tailEnd/>
                    </a:ln>
                  </pic:spPr>
                </pic:pic>
              </a:graphicData>
            </a:graphic>
          </wp:inline>
        </w:drawing>
      </w:r>
    </w:p>
    <w:p w:rsidR="00DB2F41" w:rsidRPr="00193B3F" w:rsidRDefault="00DB2F41" w:rsidP="00DB2F41">
      <w:pPr>
        <w:pStyle w:val="ppFigureNumberIndent"/>
      </w:pPr>
      <w:r w:rsidRPr="00193B3F">
        <w:t xml:space="preserve">Figure </w:t>
      </w:r>
      <w:fldSimple w:instr=" SEQ Figure \* ARABIC ">
        <w:r w:rsidR="009420ED">
          <w:rPr>
            <w:noProof/>
          </w:rPr>
          <w:t>36</w:t>
        </w:r>
      </w:fldSimple>
    </w:p>
    <w:p w:rsidR="00074F6F" w:rsidRPr="000E5C0C" w:rsidRDefault="00DB2F41" w:rsidP="00DB2F41">
      <w:pPr>
        <w:pStyle w:val="ppFigureCaptionIndent"/>
        <w:numPr>
          <w:ilvl w:val="0"/>
          <w:numId w:val="0"/>
        </w:numPr>
        <w:ind w:left="720"/>
      </w:pPr>
      <w:r>
        <w:t>Tests pass</w:t>
      </w:r>
    </w:p>
    <w:p w:rsidR="00074F6F" w:rsidRDefault="00074F6F" w:rsidP="00074F6F">
      <w:pPr>
        <w:pStyle w:val="ppListEnd"/>
        <w:rPr>
          <w:noProof/>
        </w:rPr>
      </w:pPr>
    </w:p>
    <w:sdt>
      <w:sdtPr>
        <w:rPr>
          <w:noProof/>
        </w:rPr>
        <w:alias w:val="Topic"/>
        <w:tag w:val="a2571094-03a9-4727-8af7-c4f071e9b076"/>
        <w:id w:val="3402846"/>
        <w:placeholder>
          <w:docPart w:val="AA79CDF1518246FE8C61ACE28C02D600"/>
        </w:placeholder>
        <w:text/>
      </w:sdtPr>
      <w:sdtContent>
        <w:bookmarkStart w:id="69" w:name="_Toc224707092" w:displacedByCustomXml="prev"/>
        <w:bookmarkStart w:id="70" w:name="_Toc205281206" w:displacedByCustomXml="prev"/>
        <w:p w:rsidR="00D76EF7" w:rsidRDefault="00D76EF7" w:rsidP="00D76EF7">
          <w:pPr>
            <w:pStyle w:val="ppTopic"/>
            <w:rPr>
              <w:noProof/>
            </w:rPr>
          </w:pPr>
          <w:r>
            <w:rPr>
              <w:noProof/>
            </w:rPr>
            <w:t>Summary</w:t>
          </w:r>
        </w:p>
      </w:sdtContent>
    </w:sdt>
    <w:bookmarkEnd w:id="69" w:displacedByCustomXml="prev"/>
    <w:bookmarkEnd w:id="70" w:displacedByCustomXml="prev"/>
    <w:p w:rsidR="00D76EF7" w:rsidRDefault="00D76EF7" w:rsidP="00D76EF7">
      <w:pPr>
        <w:pStyle w:val="ppBodyText"/>
        <w:rPr>
          <w:noProof/>
        </w:rPr>
      </w:pPr>
      <w:r w:rsidRPr="00EF0CC4">
        <w:rPr>
          <w:noProof/>
        </w:rPr>
        <w:lastRenderedPageBreak/>
        <w:t>By completing this Hands-On Lab you have learn</w:t>
      </w:r>
      <w:r>
        <w:rPr>
          <w:noProof/>
        </w:rPr>
        <w:t>t</w:t>
      </w:r>
      <w:r w:rsidRPr="00EF0CC4">
        <w:rPr>
          <w:noProof/>
        </w:rPr>
        <w:t xml:space="preserve"> </w:t>
      </w:r>
      <w:r>
        <w:rPr>
          <w:noProof/>
        </w:rPr>
        <w:t>which are the core elements o</w:t>
      </w:r>
      <w:r w:rsidR="00337C72">
        <w:rPr>
          <w:noProof/>
        </w:rPr>
        <w:t>f an MVC application,</w:t>
      </w:r>
      <w:r>
        <w:rPr>
          <w:noProof/>
        </w:rPr>
        <w:t xml:space="preserve"> </w:t>
      </w:r>
      <w:r w:rsidR="00A26848">
        <w:rPr>
          <w:noProof/>
        </w:rPr>
        <w:t>and how they interact. You have</w:t>
      </w:r>
      <w:r w:rsidR="00337C72">
        <w:rPr>
          <w:noProof/>
        </w:rPr>
        <w:t xml:space="preserve"> also learnt </w:t>
      </w:r>
      <w:r w:rsidRPr="00EF0CC4">
        <w:rPr>
          <w:noProof/>
        </w:rPr>
        <w:t xml:space="preserve">how to create </w:t>
      </w:r>
      <w:r>
        <w:rPr>
          <w:noProof/>
        </w:rPr>
        <w:t xml:space="preserve">and test </w:t>
      </w:r>
      <w:r w:rsidRPr="00EF0CC4">
        <w:rPr>
          <w:noProof/>
        </w:rPr>
        <w:t>an</w:t>
      </w:r>
      <w:r>
        <w:rPr>
          <w:noProof/>
        </w:rPr>
        <w:t xml:space="preserve"> ASP.NET</w:t>
      </w:r>
      <w:r w:rsidRPr="00EF0CC4">
        <w:rPr>
          <w:noProof/>
        </w:rPr>
        <w:t xml:space="preserve"> MVC Application.</w:t>
      </w:r>
      <w:r>
        <w:rPr>
          <w:noProof/>
        </w:rPr>
        <w:t xml:space="preserve"> </w:t>
      </w:r>
    </w:p>
    <w:p w:rsidR="00D76EF7" w:rsidRPr="00EF0CC4" w:rsidRDefault="00D76EF7" w:rsidP="00D76EF7">
      <w:pPr>
        <w:pStyle w:val="ppListEnd"/>
        <w:rPr>
          <w:noProof/>
        </w:rPr>
      </w:pPr>
    </w:p>
    <w:sdt>
      <w:sdtPr>
        <w:rPr>
          <w:noProof/>
        </w:rPr>
        <w:alias w:val="Topic"/>
        <w:tag w:val="4213d047-59ce-4137-83ab-c8db5b118e42"/>
        <w:id w:val="58582998"/>
        <w:placeholder>
          <w:docPart w:val="8DF59AD65AAA4E7E959AC9896B87B29A"/>
        </w:placeholder>
        <w:text/>
      </w:sdtPr>
      <w:sdtContent>
        <w:bookmarkStart w:id="71" w:name="_Toc224707093" w:displacedByCustomXml="prev"/>
        <w:bookmarkStart w:id="72" w:name="_Toc205281207" w:displacedByCustomXml="prev"/>
        <w:bookmarkStart w:id="73" w:name="_Toc190837091" w:displacedByCustomXml="prev"/>
        <w:p w:rsidR="00D76EF7" w:rsidRDefault="00D76EF7" w:rsidP="00D76EF7">
          <w:pPr>
            <w:pStyle w:val="ppTopic"/>
            <w:rPr>
              <w:noProof/>
            </w:rPr>
          </w:pPr>
          <w:r>
            <w:rPr>
              <w:noProof/>
            </w:rPr>
            <w:t>Appendix</w:t>
          </w:r>
        </w:p>
      </w:sdtContent>
    </w:sdt>
    <w:bookmarkEnd w:id="71" w:displacedByCustomXml="prev"/>
    <w:bookmarkEnd w:id="72" w:displacedByCustomXml="prev"/>
    <w:bookmarkEnd w:id="73" w:displacedByCustomXml="prev"/>
    <w:p w:rsidR="009D3AC5" w:rsidRDefault="009D3AC5" w:rsidP="009D3AC5">
      <w:pPr>
        <w:pStyle w:val="ppProcedureStart"/>
      </w:pPr>
      <w:bookmarkStart w:id="74" w:name="_Toc190837092"/>
      <w:bookmarkStart w:id="75" w:name="_Toc205281208"/>
      <w:bookmarkStart w:id="76" w:name="_Toc223344232"/>
      <w:bookmarkStart w:id="77" w:name="_Toc224707094"/>
      <w:r>
        <w:t xml:space="preserve">Moq </w:t>
      </w:r>
      <w:bookmarkEnd w:id="74"/>
      <w:bookmarkEnd w:id="75"/>
      <w:bookmarkEnd w:id="76"/>
      <w:r w:rsidR="0025657B">
        <w:t>Library</w:t>
      </w:r>
      <w:bookmarkEnd w:id="77"/>
    </w:p>
    <w:p w:rsidR="009D3AC5" w:rsidRDefault="009D3AC5" w:rsidP="009D3AC5">
      <w:pPr>
        <w:pStyle w:val="ppBodyText"/>
      </w:pPr>
      <w:r>
        <w:t xml:space="preserve">It is a </w:t>
      </w:r>
      <w:r w:rsidR="003D61C6">
        <w:t>library</w:t>
      </w:r>
      <w:r>
        <w:t xml:space="preserve"> that allows you, among other things, to create mock objects and set their expected behavior in an easy way.</w:t>
      </w:r>
    </w:p>
    <w:p w:rsidR="009D3AC5" w:rsidRDefault="009D3AC5" w:rsidP="009D3AC5">
      <w:pPr>
        <w:pStyle w:val="ppBodyText"/>
      </w:pPr>
      <w:r>
        <w:t xml:space="preserve">The </w:t>
      </w:r>
      <w:r w:rsidRPr="00154132">
        <w:rPr>
          <w:b/>
        </w:rPr>
        <w:t>GetRouteDataForUrl</w:t>
      </w:r>
      <w:r>
        <w:t xml:space="preserve"> method used in this exercise works in the following way.</w:t>
      </w:r>
    </w:p>
    <w:p w:rsidR="009D3AC5" w:rsidRDefault="009D3AC5" w:rsidP="009D3AC5">
      <w:pPr>
        <w:pStyle w:val="ppCodeLanguage"/>
      </w:pPr>
      <w:r>
        <w:t>C#</w:t>
      </w:r>
    </w:p>
    <w:p w:rsidR="009D3AC5" w:rsidRDefault="009D3AC5" w:rsidP="009D3AC5">
      <w:pPr>
        <w:pStyle w:val="ppCode"/>
      </w:pPr>
      <w:r>
        <w:t>private static RouteData GetRouteDataForUrl(RouteCollection routes, string url)</w:t>
      </w:r>
    </w:p>
    <w:p w:rsidR="009D3AC5" w:rsidRDefault="009D3AC5" w:rsidP="009D3AC5">
      <w:pPr>
        <w:pStyle w:val="ppCode"/>
      </w:pPr>
      <w:r>
        <w:t>{</w:t>
      </w:r>
    </w:p>
    <w:p w:rsidR="009D3AC5" w:rsidRDefault="009D3AC5" w:rsidP="009D3AC5">
      <w:pPr>
        <w:pStyle w:val="ppCode"/>
      </w:pPr>
      <w:r>
        <w:t xml:space="preserve">    var mockRequest = new Mock&lt;HttpRequestBase&gt;();</w:t>
      </w:r>
    </w:p>
    <w:p w:rsidR="009D3AC5" w:rsidRDefault="009D3AC5" w:rsidP="009D3AC5">
      <w:pPr>
        <w:pStyle w:val="ppCode"/>
      </w:pPr>
      <w:r>
        <w:t xml:space="preserve">    mockRequest.Setup(r =&gt; r.AppRelativeCurrentExecutionFilePath).Returns(url);</w:t>
      </w:r>
    </w:p>
    <w:p w:rsidR="009D3AC5" w:rsidRDefault="009D3AC5" w:rsidP="009D3AC5">
      <w:pPr>
        <w:pStyle w:val="ppCode"/>
      </w:pPr>
      <w:r>
        <w:t xml:space="preserve">    mockRequest.Setup(r =&gt; r.PathInfo).Returns(String.Empty);</w:t>
      </w:r>
    </w:p>
    <w:p w:rsidR="009D3AC5" w:rsidRDefault="009D3AC5" w:rsidP="009D3AC5">
      <w:pPr>
        <w:pStyle w:val="ppCode"/>
      </w:pPr>
    </w:p>
    <w:p w:rsidR="009D3AC5" w:rsidRDefault="009D3AC5" w:rsidP="009D3AC5">
      <w:pPr>
        <w:pStyle w:val="ppCode"/>
      </w:pPr>
      <w:r>
        <w:t xml:space="preserve">    var mockContext = new Mock&lt;HttpContextBase&gt;();</w:t>
      </w:r>
    </w:p>
    <w:p w:rsidR="009D3AC5" w:rsidRDefault="009D3AC5" w:rsidP="009D3AC5">
      <w:pPr>
        <w:pStyle w:val="ppCode"/>
      </w:pPr>
      <w:r>
        <w:t xml:space="preserve">    mockContext.Setup(c =&gt; c.Request).Returns(mockRequest.Object);</w:t>
      </w:r>
    </w:p>
    <w:p w:rsidR="009D3AC5" w:rsidRDefault="009D3AC5" w:rsidP="009D3AC5">
      <w:pPr>
        <w:pStyle w:val="ppCode"/>
      </w:pPr>
    </w:p>
    <w:p w:rsidR="009D3AC5" w:rsidRDefault="009D3AC5" w:rsidP="009D3AC5">
      <w:pPr>
        <w:pStyle w:val="ppCode"/>
      </w:pPr>
      <w:r>
        <w:t xml:space="preserve">    RouteData routeData = routes.GetRouteData(mockContext.Object);</w:t>
      </w:r>
    </w:p>
    <w:p w:rsidR="009D3AC5" w:rsidRDefault="009D3AC5" w:rsidP="009D3AC5">
      <w:pPr>
        <w:pStyle w:val="ppCode"/>
      </w:pPr>
      <w:r>
        <w:t xml:space="preserve">    return routeData;</w:t>
      </w:r>
    </w:p>
    <w:p w:rsidR="009D3AC5" w:rsidRPr="00873142" w:rsidRDefault="009D3AC5" w:rsidP="009D3AC5">
      <w:pPr>
        <w:pStyle w:val="ppCode"/>
      </w:pPr>
      <w:r>
        <w:t>}</w:t>
      </w:r>
    </w:p>
    <w:p w:rsidR="009D3AC5" w:rsidRDefault="009D3AC5" w:rsidP="009D3AC5">
      <w:pPr>
        <w:pStyle w:val="ppBodyTextIndent"/>
      </w:pPr>
    </w:p>
    <w:p w:rsidR="009D3AC5" w:rsidRDefault="009D3AC5" w:rsidP="009D3AC5">
      <w:pPr>
        <w:pStyle w:val="ppNumberList"/>
      </w:pPr>
      <w:r>
        <w:t xml:space="preserve">The first thing is to create your mock object, which is done using the </w:t>
      </w:r>
      <w:r w:rsidRPr="00945AB8">
        <w:rPr>
          <w:b/>
        </w:rPr>
        <w:t>Mock&lt;T&gt;</w:t>
      </w:r>
      <w:r>
        <w:t xml:space="preserve"> class. You need to create a mock request object that will allow </w:t>
      </w:r>
      <w:r w:rsidR="00260F03">
        <w:t>faking</w:t>
      </w:r>
      <w:r>
        <w:t xml:space="preserve"> an HTTP request.</w:t>
      </w:r>
    </w:p>
    <w:p w:rsidR="009D3AC5" w:rsidRDefault="009D3AC5" w:rsidP="009D3AC5">
      <w:pPr>
        <w:pStyle w:val="ppCodeLanguageIndent"/>
      </w:pPr>
      <w:r>
        <w:t>C#</w:t>
      </w:r>
    </w:p>
    <w:p w:rsidR="009D3AC5" w:rsidRPr="00945AB8" w:rsidRDefault="009D3AC5" w:rsidP="009D3AC5">
      <w:pPr>
        <w:pStyle w:val="ppCodeIndent"/>
        <w:rPr>
          <w:rFonts w:eastAsia="MS Mincho"/>
        </w:rPr>
      </w:pPr>
      <w:r w:rsidRPr="00945AB8">
        <w:rPr>
          <w:rFonts w:eastAsia="MS Mincho"/>
        </w:rPr>
        <w:t>var mockRequest = new Mock&lt;HttpRequestBase&gt;();</w:t>
      </w:r>
    </w:p>
    <w:p w:rsidR="009D3AC5" w:rsidRDefault="009D3AC5" w:rsidP="009D3AC5">
      <w:pPr>
        <w:pStyle w:val="ppBodyTextIndent"/>
      </w:pPr>
    </w:p>
    <w:p w:rsidR="009D3AC5" w:rsidRDefault="009D3AC5" w:rsidP="009D3AC5">
      <w:pPr>
        <w:pStyle w:val="ppNumberList"/>
      </w:pPr>
      <w:r>
        <w:t xml:space="preserve">Now that you have </w:t>
      </w:r>
      <w:r w:rsidR="003B46E5">
        <w:t>the</w:t>
      </w:r>
      <w:r>
        <w:t xml:space="preserve"> mock request, you </w:t>
      </w:r>
      <w:r w:rsidR="008215B5">
        <w:t>will</w:t>
      </w:r>
      <w:r>
        <w:t xml:space="preserve"> set up some of </w:t>
      </w:r>
      <w:r w:rsidR="008215B5">
        <w:t xml:space="preserve">the </w:t>
      </w:r>
      <w:r>
        <w:t xml:space="preserve">behavior you need out of the request. This includes making sure that the fake request appears to be asking for the </w:t>
      </w:r>
      <w:r w:rsidR="008215B5">
        <w:t>URL</w:t>
      </w:r>
      <w:r>
        <w:t xml:space="preserve"> passed into the method.</w:t>
      </w:r>
    </w:p>
    <w:p w:rsidR="009D3AC5" w:rsidRDefault="009D3AC5" w:rsidP="009D3AC5">
      <w:pPr>
        <w:pStyle w:val="ppCodeLanguageIndent"/>
      </w:pPr>
      <w:r>
        <w:t>C#</w:t>
      </w:r>
    </w:p>
    <w:p w:rsidR="009D3AC5" w:rsidRPr="00450A19" w:rsidRDefault="009D3AC5" w:rsidP="009D3AC5">
      <w:pPr>
        <w:pStyle w:val="ppCodeIndent"/>
        <w:rPr>
          <w:rFonts w:eastAsia="MS Mincho"/>
        </w:rPr>
      </w:pPr>
      <w:r w:rsidRPr="00450A19">
        <w:rPr>
          <w:rFonts w:eastAsia="MS Mincho"/>
        </w:rPr>
        <w:t>mockRequest.</w:t>
      </w:r>
      <w:r>
        <w:rPr>
          <w:rFonts w:eastAsia="MS Mincho"/>
        </w:rPr>
        <w:t>Setup</w:t>
      </w:r>
      <w:r w:rsidRPr="00450A19">
        <w:rPr>
          <w:rFonts w:eastAsia="MS Mincho"/>
        </w:rPr>
        <w:t>(r =&gt; r.AppRelativeCurrentExecutionFilePath).Returns(url);</w:t>
      </w:r>
    </w:p>
    <w:p w:rsidR="009D3AC5" w:rsidRPr="00450A19" w:rsidRDefault="009D3AC5" w:rsidP="009D3AC5">
      <w:pPr>
        <w:pStyle w:val="ppCodeIndent"/>
        <w:numPr>
          <w:ilvl w:val="0"/>
          <w:numId w:val="0"/>
        </w:numPr>
        <w:ind w:left="720"/>
        <w:rPr>
          <w:rFonts w:eastAsia="MS Mincho"/>
        </w:rPr>
      </w:pPr>
      <w:r w:rsidRPr="00450A19">
        <w:rPr>
          <w:rFonts w:eastAsia="MS Mincho"/>
        </w:rPr>
        <w:t>mockRequest.</w:t>
      </w:r>
      <w:r>
        <w:rPr>
          <w:rFonts w:eastAsia="MS Mincho"/>
        </w:rPr>
        <w:t>Setup</w:t>
      </w:r>
      <w:r w:rsidRPr="00450A19">
        <w:rPr>
          <w:rFonts w:eastAsia="MS Mincho"/>
        </w:rPr>
        <w:t>(r =&gt; r.PathInfo).Returns(String.Empty);</w:t>
      </w:r>
    </w:p>
    <w:p w:rsidR="009D3AC5" w:rsidRDefault="009D3AC5" w:rsidP="009D3AC5">
      <w:pPr>
        <w:pStyle w:val="ppBodyTextIndent"/>
      </w:pPr>
    </w:p>
    <w:p w:rsidR="009D3AC5" w:rsidRDefault="009D3AC5" w:rsidP="009D3AC5">
      <w:pPr>
        <w:pStyle w:val="ppNumberList"/>
      </w:pPr>
      <w:r>
        <w:t xml:space="preserve">Now that you have </w:t>
      </w:r>
      <w:r w:rsidR="00937982">
        <w:t>the</w:t>
      </w:r>
      <w:r>
        <w:t xml:space="preserve"> mock request</w:t>
      </w:r>
      <w:r w:rsidR="00937982">
        <w:t xml:space="preserve"> configured</w:t>
      </w:r>
      <w:r>
        <w:t>, you need to create a mock HTTP context and assign the mock request to it.</w:t>
      </w:r>
    </w:p>
    <w:p w:rsidR="009D3AC5" w:rsidRDefault="009D3AC5" w:rsidP="009D3AC5">
      <w:pPr>
        <w:pStyle w:val="ppCodeLanguageIndent"/>
      </w:pPr>
      <w:r>
        <w:lastRenderedPageBreak/>
        <w:t>C#</w:t>
      </w:r>
    </w:p>
    <w:p w:rsidR="009D3AC5" w:rsidRPr="00450A19" w:rsidRDefault="009D3AC5" w:rsidP="009D3AC5">
      <w:pPr>
        <w:pStyle w:val="ppCodeIndent"/>
        <w:rPr>
          <w:rFonts w:eastAsia="MS Mincho"/>
        </w:rPr>
      </w:pPr>
      <w:r w:rsidRPr="00450A19">
        <w:rPr>
          <w:rFonts w:eastAsia="MS Mincho"/>
        </w:rPr>
        <w:t>var mockContext = new Mock&lt;HttpContextBase&gt;();</w:t>
      </w:r>
    </w:p>
    <w:p w:rsidR="009D3AC5" w:rsidRPr="00450A19" w:rsidRDefault="009D3AC5" w:rsidP="009D3AC5">
      <w:pPr>
        <w:pStyle w:val="ppCodeIndent"/>
        <w:rPr>
          <w:rFonts w:eastAsia="MS Mincho"/>
        </w:rPr>
      </w:pPr>
      <w:r w:rsidRPr="00450A19">
        <w:rPr>
          <w:rFonts w:eastAsia="MS Mincho"/>
        </w:rPr>
        <w:t>mockContext.</w:t>
      </w:r>
      <w:r>
        <w:rPr>
          <w:rFonts w:eastAsia="MS Mincho"/>
        </w:rPr>
        <w:t>Setup</w:t>
      </w:r>
      <w:r w:rsidRPr="00450A19">
        <w:rPr>
          <w:rFonts w:eastAsia="MS Mincho"/>
        </w:rPr>
        <w:t>(c =&gt; c.Request).Returns(mockRequest.Object);</w:t>
      </w:r>
    </w:p>
    <w:p w:rsidR="009D3AC5" w:rsidRDefault="009D3AC5" w:rsidP="009D3AC5">
      <w:pPr>
        <w:pStyle w:val="ppBodyTextIndent"/>
      </w:pPr>
    </w:p>
    <w:p w:rsidR="009D3AC5" w:rsidRDefault="009D3AC5" w:rsidP="009D3AC5">
      <w:pPr>
        <w:pStyle w:val="ppNumberList"/>
      </w:pPr>
      <w:r>
        <w:t xml:space="preserve">Finally, with the mock context, you can request the route data from the passed in </w:t>
      </w:r>
      <w:r w:rsidRPr="002D017C">
        <w:rPr>
          <w:b/>
        </w:rPr>
        <w:t>RouteCollection</w:t>
      </w:r>
      <w:r>
        <w:t xml:space="preserve"> using the mock context.</w:t>
      </w:r>
    </w:p>
    <w:p w:rsidR="009D3AC5" w:rsidRDefault="009D3AC5" w:rsidP="009D3AC5">
      <w:pPr>
        <w:pStyle w:val="ppCodeLanguageIndent"/>
      </w:pPr>
      <w:r>
        <w:t>C#</w:t>
      </w:r>
    </w:p>
    <w:p w:rsidR="009D3AC5" w:rsidRPr="00204033" w:rsidRDefault="009D3AC5" w:rsidP="009D3AC5">
      <w:pPr>
        <w:pStyle w:val="ppCodeIndent"/>
        <w:rPr>
          <w:rFonts w:eastAsia="MS Mincho"/>
        </w:rPr>
      </w:pPr>
      <w:r w:rsidRPr="00204033">
        <w:rPr>
          <w:rFonts w:eastAsia="MS Mincho"/>
        </w:rPr>
        <w:t>RouteData routeData = routes.GetRouteData(mockContext.Object);</w:t>
      </w:r>
    </w:p>
    <w:p w:rsidR="002A6185" w:rsidRPr="00D76EF7" w:rsidRDefault="009D3AC5" w:rsidP="009D3AC5">
      <w:pPr>
        <w:pStyle w:val="ppCodeIndent"/>
        <w:rPr>
          <w:rFonts w:eastAsia="MS Mincho"/>
        </w:rPr>
      </w:pPr>
      <w:r w:rsidRPr="00204033">
        <w:rPr>
          <w:rFonts w:eastAsia="MS Mincho"/>
        </w:rPr>
        <w:t>return routeData;</w:t>
      </w:r>
    </w:p>
    <w:sectPr w:rsidR="002A6185" w:rsidRPr="00D76EF7" w:rsidSect="0074604F">
      <w:footerReference w:type="default" r:id="rId60"/>
      <w:footerReference w:type="first" r:id="rId61"/>
      <w:pgSz w:w="12240" w:h="15840" w:code="1"/>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5BCF" w:rsidRDefault="00645BCF" w:rsidP="00AF018D">
      <w:pPr>
        <w:spacing w:after="0" w:line="240" w:lineRule="auto"/>
      </w:pPr>
      <w:r>
        <w:separator/>
      </w:r>
    </w:p>
  </w:endnote>
  <w:endnote w:type="continuationSeparator" w:id="1">
    <w:p w:rsidR="00645BCF" w:rsidRDefault="00645BCF" w:rsidP="00AF01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E1002A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0E4" w:rsidRDefault="007E30E4">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fldSimple w:instr=" PAGE ">
      <w:r w:rsidR="00C13975">
        <w:rPr>
          <w:noProof/>
        </w:rPr>
        <w:t>52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0E4" w:rsidRDefault="007E30E4">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fldSimple w:instr=" PAGE ">
      <w:r>
        <w:rPr>
          <w:noProof/>
        </w:rPr>
        <w:t>i</w:t>
      </w:r>
    </w:fldSimple>
  </w:p>
  <w:p w:rsidR="007E30E4" w:rsidRDefault="007E30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5BCF" w:rsidRDefault="00645BCF" w:rsidP="00AF018D">
      <w:pPr>
        <w:spacing w:after="0" w:line="240" w:lineRule="auto"/>
      </w:pPr>
      <w:r>
        <w:separator/>
      </w:r>
    </w:p>
  </w:footnote>
  <w:footnote w:type="continuationSeparator" w:id="1">
    <w:p w:rsidR="00645BCF" w:rsidRDefault="00645BCF" w:rsidP="00AF01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6432"/>
    <w:multiLevelType w:val="hybridMultilevel"/>
    <w:tmpl w:val="4446A2FA"/>
    <w:lvl w:ilvl="0" w:tplc="72FA76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A2F9A"/>
    <w:multiLevelType w:val="multilevel"/>
    <w:tmpl w:val="BFC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077B7E"/>
    <w:multiLevelType w:val="hybridMultilevel"/>
    <w:tmpl w:val="B9581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18E54BD1"/>
    <w:multiLevelType w:val="hybridMultilevel"/>
    <w:tmpl w:val="90989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13DF0"/>
    <w:multiLevelType w:val="multilevel"/>
    <w:tmpl w:val="A4DC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6AF10EA"/>
    <w:multiLevelType w:val="hybridMultilevel"/>
    <w:tmpl w:val="64B29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C5E23"/>
    <w:multiLevelType w:val="multilevel"/>
    <w:tmpl w:val="3F1A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B269CC"/>
    <w:multiLevelType w:val="hybridMultilevel"/>
    <w:tmpl w:val="3A2AD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9">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16"/>
  </w:num>
  <w:num w:numId="3">
    <w:abstractNumId w:val="7"/>
  </w:num>
  <w:num w:numId="4">
    <w:abstractNumId w:val="22"/>
  </w:num>
  <w:num w:numId="5">
    <w:abstractNumId w:val="15"/>
  </w:num>
  <w:num w:numId="6">
    <w:abstractNumId w:val="17"/>
  </w:num>
  <w:num w:numId="7">
    <w:abstractNumId w:val="21"/>
  </w:num>
  <w:num w:numId="8">
    <w:abstractNumId w:val="2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3"/>
  </w:num>
  <w:num w:numId="12">
    <w:abstractNumId w:val="20"/>
  </w:num>
  <w:num w:numId="13">
    <w:abstractNumId w:val="19"/>
  </w:num>
  <w:num w:numId="14">
    <w:abstractNumId w:val="18"/>
  </w:num>
  <w:num w:numId="15">
    <w:abstractNumId w:val="19"/>
    <w:lvlOverride w:ilvl="0">
      <w:startOverride w:val="1"/>
    </w:lvlOverride>
  </w:num>
  <w:num w:numId="16">
    <w:abstractNumId w:val="13"/>
  </w:num>
  <w:num w:numId="17">
    <w:abstractNumId w:val="4"/>
  </w:num>
  <w:num w:numId="18">
    <w:abstractNumId w:val="12"/>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5"/>
  </w:num>
  <w:num w:numId="22">
    <w:abstractNumId w:val="6"/>
  </w:num>
  <w:num w:numId="23">
    <w:abstractNumId w:val="10"/>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9"/>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20"/>
  <w:hyphenationZone w:val="425"/>
  <w:characterSpacingControl w:val="doNotCompress"/>
  <w:footnotePr>
    <w:footnote w:id="0"/>
    <w:footnote w:id="1"/>
  </w:footnotePr>
  <w:endnotePr>
    <w:endnote w:id="0"/>
    <w:endnote w:id="1"/>
  </w:endnotePr>
  <w:compat>
    <w:useFELayout/>
  </w:compat>
  <w:rsids>
    <w:rsidRoot w:val="00EB506C"/>
    <w:rsid w:val="00000893"/>
    <w:rsid w:val="00000C36"/>
    <w:rsid w:val="00002011"/>
    <w:rsid w:val="00004148"/>
    <w:rsid w:val="00005AF9"/>
    <w:rsid w:val="000068C0"/>
    <w:rsid w:val="00006C60"/>
    <w:rsid w:val="000125F3"/>
    <w:rsid w:val="00012778"/>
    <w:rsid w:val="00012D4B"/>
    <w:rsid w:val="0001381E"/>
    <w:rsid w:val="00013A8C"/>
    <w:rsid w:val="00014513"/>
    <w:rsid w:val="00017307"/>
    <w:rsid w:val="00017664"/>
    <w:rsid w:val="00020416"/>
    <w:rsid w:val="00022720"/>
    <w:rsid w:val="000228CC"/>
    <w:rsid w:val="00022A03"/>
    <w:rsid w:val="0002625E"/>
    <w:rsid w:val="000263B5"/>
    <w:rsid w:val="000269CC"/>
    <w:rsid w:val="00026A42"/>
    <w:rsid w:val="00026DC1"/>
    <w:rsid w:val="000302CC"/>
    <w:rsid w:val="00032EA0"/>
    <w:rsid w:val="00034201"/>
    <w:rsid w:val="00035E83"/>
    <w:rsid w:val="0004045C"/>
    <w:rsid w:val="000414CE"/>
    <w:rsid w:val="000415C4"/>
    <w:rsid w:val="0004174B"/>
    <w:rsid w:val="00043E97"/>
    <w:rsid w:val="00044960"/>
    <w:rsid w:val="000450D0"/>
    <w:rsid w:val="00045420"/>
    <w:rsid w:val="00045646"/>
    <w:rsid w:val="0004730D"/>
    <w:rsid w:val="00047BC0"/>
    <w:rsid w:val="00050EAC"/>
    <w:rsid w:val="00054B76"/>
    <w:rsid w:val="000558E3"/>
    <w:rsid w:val="000559D3"/>
    <w:rsid w:val="0005701A"/>
    <w:rsid w:val="00057F66"/>
    <w:rsid w:val="00057FF7"/>
    <w:rsid w:val="00060F46"/>
    <w:rsid w:val="00062495"/>
    <w:rsid w:val="0006342B"/>
    <w:rsid w:val="00066DED"/>
    <w:rsid w:val="00070CAC"/>
    <w:rsid w:val="00071180"/>
    <w:rsid w:val="000712C8"/>
    <w:rsid w:val="00071DE4"/>
    <w:rsid w:val="00072D78"/>
    <w:rsid w:val="00074F6F"/>
    <w:rsid w:val="00075E18"/>
    <w:rsid w:val="000800D9"/>
    <w:rsid w:val="000809E9"/>
    <w:rsid w:val="00080A7A"/>
    <w:rsid w:val="000830C1"/>
    <w:rsid w:val="0008352C"/>
    <w:rsid w:val="00085087"/>
    <w:rsid w:val="00085148"/>
    <w:rsid w:val="00085B55"/>
    <w:rsid w:val="00086881"/>
    <w:rsid w:val="00087157"/>
    <w:rsid w:val="00087D02"/>
    <w:rsid w:val="000905FF"/>
    <w:rsid w:val="000907CB"/>
    <w:rsid w:val="000915DB"/>
    <w:rsid w:val="00091BD3"/>
    <w:rsid w:val="00092DFB"/>
    <w:rsid w:val="00094B8F"/>
    <w:rsid w:val="00094C18"/>
    <w:rsid w:val="0009535E"/>
    <w:rsid w:val="000958C5"/>
    <w:rsid w:val="00096742"/>
    <w:rsid w:val="000974EC"/>
    <w:rsid w:val="00097EEB"/>
    <w:rsid w:val="000A0819"/>
    <w:rsid w:val="000A109F"/>
    <w:rsid w:val="000A1525"/>
    <w:rsid w:val="000A2CDF"/>
    <w:rsid w:val="000A2D89"/>
    <w:rsid w:val="000A3149"/>
    <w:rsid w:val="000B03C4"/>
    <w:rsid w:val="000B24D6"/>
    <w:rsid w:val="000B3591"/>
    <w:rsid w:val="000B5733"/>
    <w:rsid w:val="000B7F01"/>
    <w:rsid w:val="000C168F"/>
    <w:rsid w:val="000C2F37"/>
    <w:rsid w:val="000C383B"/>
    <w:rsid w:val="000C57B2"/>
    <w:rsid w:val="000C69BE"/>
    <w:rsid w:val="000C7FF7"/>
    <w:rsid w:val="000D0BAC"/>
    <w:rsid w:val="000D2393"/>
    <w:rsid w:val="000D2736"/>
    <w:rsid w:val="000D27D7"/>
    <w:rsid w:val="000D2A4B"/>
    <w:rsid w:val="000D5E42"/>
    <w:rsid w:val="000D7386"/>
    <w:rsid w:val="000E0302"/>
    <w:rsid w:val="000E07E4"/>
    <w:rsid w:val="000E211B"/>
    <w:rsid w:val="000E3B7E"/>
    <w:rsid w:val="000E58B9"/>
    <w:rsid w:val="000E792E"/>
    <w:rsid w:val="000E797E"/>
    <w:rsid w:val="000F4544"/>
    <w:rsid w:val="000F612D"/>
    <w:rsid w:val="000F6B2B"/>
    <w:rsid w:val="000F6BB6"/>
    <w:rsid w:val="000F764C"/>
    <w:rsid w:val="000F773F"/>
    <w:rsid w:val="001012AB"/>
    <w:rsid w:val="00102191"/>
    <w:rsid w:val="0010223D"/>
    <w:rsid w:val="00104172"/>
    <w:rsid w:val="0010694B"/>
    <w:rsid w:val="00110BAE"/>
    <w:rsid w:val="00110C84"/>
    <w:rsid w:val="00112029"/>
    <w:rsid w:val="00112838"/>
    <w:rsid w:val="001129FC"/>
    <w:rsid w:val="00112D83"/>
    <w:rsid w:val="00113881"/>
    <w:rsid w:val="00116916"/>
    <w:rsid w:val="00116D6E"/>
    <w:rsid w:val="00120DE0"/>
    <w:rsid w:val="0012227D"/>
    <w:rsid w:val="0012323A"/>
    <w:rsid w:val="0012394B"/>
    <w:rsid w:val="00125149"/>
    <w:rsid w:val="00125838"/>
    <w:rsid w:val="0012710B"/>
    <w:rsid w:val="0012719A"/>
    <w:rsid w:val="00127E27"/>
    <w:rsid w:val="00130028"/>
    <w:rsid w:val="00132BAA"/>
    <w:rsid w:val="001332B5"/>
    <w:rsid w:val="00133864"/>
    <w:rsid w:val="00135069"/>
    <w:rsid w:val="00136DFC"/>
    <w:rsid w:val="0013737D"/>
    <w:rsid w:val="001375FF"/>
    <w:rsid w:val="00137DF9"/>
    <w:rsid w:val="0014286E"/>
    <w:rsid w:val="001437AA"/>
    <w:rsid w:val="00143ED4"/>
    <w:rsid w:val="001450E4"/>
    <w:rsid w:val="001458EB"/>
    <w:rsid w:val="00145B7C"/>
    <w:rsid w:val="0014632F"/>
    <w:rsid w:val="001464B0"/>
    <w:rsid w:val="00147CB6"/>
    <w:rsid w:val="001506A5"/>
    <w:rsid w:val="00150D49"/>
    <w:rsid w:val="00154132"/>
    <w:rsid w:val="00154CC0"/>
    <w:rsid w:val="001567BB"/>
    <w:rsid w:val="001576C0"/>
    <w:rsid w:val="00157BB8"/>
    <w:rsid w:val="00160BAA"/>
    <w:rsid w:val="001635E2"/>
    <w:rsid w:val="00163893"/>
    <w:rsid w:val="00165C58"/>
    <w:rsid w:val="001705BC"/>
    <w:rsid w:val="00170CB5"/>
    <w:rsid w:val="00174726"/>
    <w:rsid w:val="001753E8"/>
    <w:rsid w:val="0017568B"/>
    <w:rsid w:val="001765A1"/>
    <w:rsid w:val="001766E2"/>
    <w:rsid w:val="0018118C"/>
    <w:rsid w:val="0018200B"/>
    <w:rsid w:val="00184568"/>
    <w:rsid w:val="00184925"/>
    <w:rsid w:val="001855D8"/>
    <w:rsid w:val="00185DA7"/>
    <w:rsid w:val="00187CD2"/>
    <w:rsid w:val="00190E3B"/>
    <w:rsid w:val="00191C13"/>
    <w:rsid w:val="001952B8"/>
    <w:rsid w:val="001952C6"/>
    <w:rsid w:val="0019652F"/>
    <w:rsid w:val="001A19B4"/>
    <w:rsid w:val="001A1EC2"/>
    <w:rsid w:val="001A256E"/>
    <w:rsid w:val="001A50FE"/>
    <w:rsid w:val="001A5776"/>
    <w:rsid w:val="001A5C28"/>
    <w:rsid w:val="001A7B70"/>
    <w:rsid w:val="001B0594"/>
    <w:rsid w:val="001B2DC8"/>
    <w:rsid w:val="001B3264"/>
    <w:rsid w:val="001B4556"/>
    <w:rsid w:val="001B4DB6"/>
    <w:rsid w:val="001B6EED"/>
    <w:rsid w:val="001B7A7D"/>
    <w:rsid w:val="001C05BE"/>
    <w:rsid w:val="001C1A1E"/>
    <w:rsid w:val="001C2620"/>
    <w:rsid w:val="001C32FE"/>
    <w:rsid w:val="001C4EDE"/>
    <w:rsid w:val="001C50DF"/>
    <w:rsid w:val="001C5472"/>
    <w:rsid w:val="001C56D7"/>
    <w:rsid w:val="001D02E1"/>
    <w:rsid w:val="001D46B0"/>
    <w:rsid w:val="001D478F"/>
    <w:rsid w:val="001D4B80"/>
    <w:rsid w:val="001D507C"/>
    <w:rsid w:val="001D5650"/>
    <w:rsid w:val="001D6348"/>
    <w:rsid w:val="001D7651"/>
    <w:rsid w:val="001E0E0A"/>
    <w:rsid w:val="001E2088"/>
    <w:rsid w:val="001E2156"/>
    <w:rsid w:val="001E30D9"/>
    <w:rsid w:val="001E3C48"/>
    <w:rsid w:val="001E4F2B"/>
    <w:rsid w:val="001E5013"/>
    <w:rsid w:val="001E6CF5"/>
    <w:rsid w:val="001E7A7A"/>
    <w:rsid w:val="001F1CCE"/>
    <w:rsid w:val="001F3563"/>
    <w:rsid w:val="001F41E7"/>
    <w:rsid w:val="001F6228"/>
    <w:rsid w:val="001F66E9"/>
    <w:rsid w:val="001F7683"/>
    <w:rsid w:val="002000DA"/>
    <w:rsid w:val="00200165"/>
    <w:rsid w:val="00201732"/>
    <w:rsid w:val="0020236B"/>
    <w:rsid w:val="00202BB5"/>
    <w:rsid w:val="0020336D"/>
    <w:rsid w:val="00203E63"/>
    <w:rsid w:val="00204033"/>
    <w:rsid w:val="0020418F"/>
    <w:rsid w:val="00204446"/>
    <w:rsid w:val="0020634E"/>
    <w:rsid w:val="00211958"/>
    <w:rsid w:val="00211E94"/>
    <w:rsid w:val="00211EF5"/>
    <w:rsid w:val="002135C1"/>
    <w:rsid w:val="0021421E"/>
    <w:rsid w:val="002149AB"/>
    <w:rsid w:val="00214EE2"/>
    <w:rsid w:val="002162BB"/>
    <w:rsid w:val="0021662B"/>
    <w:rsid w:val="002166F9"/>
    <w:rsid w:val="00216899"/>
    <w:rsid w:val="00216F5E"/>
    <w:rsid w:val="00217EDD"/>
    <w:rsid w:val="002215DB"/>
    <w:rsid w:val="00221DB2"/>
    <w:rsid w:val="0022452C"/>
    <w:rsid w:val="00224A23"/>
    <w:rsid w:val="00226CA4"/>
    <w:rsid w:val="00227151"/>
    <w:rsid w:val="00227A52"/>
    <w:rsid w:val="00231F1D"/>
    <w:rsid w:val="002333B8"/>
    <w:rsid w:val="0023536D"/>
    <w:rsid w:val="00235696"/>
    <w:rsid w:val="00236BD0"/>
    <w:rsid w:val="00236DB9"/>
    <w:rsid w:val="002373B8"/>
    <w:rsid w:val="00237C45"/>
    <w:rsid w:val="002405F6"/>
    <w:rsid w:val="00240A01"/>
    <w:rsid w:val="00240AF5"/>
    <w:rsid w:val="00242E7B"/>
    <w:rsid w:val="00243E16"/>
    <w:rsid w:val="002441BB"/>
    <w:rsid w:val="00244448"/>
    <w:rsid w:val="00244468"/>
    <w:rsid w:val="00245789"/>
    <w:rsid w:val="002460CC"/>
    <w:rsid w:val="002463BE"/>
    <w:rsid w:val="00247BA5"/>
    <w:rsid w:val="00251CDA"/>
    <w:rsid w:val="002523C7"/>
    <w:rsid w:val="0025338C"/>
    <w:rsid w:val="00253CD9"/>
    <w:rsid w:val="00253D37"/>
    <w:rsid w:val="00253F9F"/>
    <w:rsid w:val="002543EC"/>
    <w:rsid w:val="0025507B"/>
    <w:rsid w:val="00255DD9"/>
    <w:rsid w:val="0025657B"/>
    <w:rsid w:val="00256ADF"/>
    <w:rsid w:val="00256D33"/>
    <w:rsid w:val="00260F03"/>
    <w:rsid w:val="002622E2"/>
    <w:rsid w:val="00264630"/>
    <w:rsid w:val="00264FE4"/>
    <w:rsid w:val="0026555A"/>
    <w:rsid w:val="00265615"/>
    <w:rsid w:val="00265E19"/>
    <w:rsid w:val="00267D7A"/>
    <w:rsid w:val="00270867"/>
    <w:rsid w:val="0027163D"/>
    <w:rsid w:val="00272015"/>
    <w:rsid w:val="002723AD"/>
    <w:rsid w:val="00272818"/>
    <w:rsid w:val="002740C5"/>
    <w:rsid w:val="002751BA"/>
    <w:rsid w:val="002753F2"/>
    <w:rsid w:val="0027762E"/>
    <w:rsid w:val="00281B55"/>
    <w:rsid w:val="002820C2"/>
    <w:rsid w:val="0028212C"/>
    <w:rsid w:val="002867D7"/>
    <w:rsid w:val="00287200"/>
    <w:rsid w:val="00291EB4"/>
    <w:rsid w:val="00292768"/>
    <w:rsid w:val="0029522F"/>
    <w:rsid w:val="00295F08"/>
    <w:rsid w:val="00297792"/>
    <w:rsid w:val="00297A67"/>
    <w:rsid w:val="002A0B30"/>
    <w:rsid w:val="002A1D68"/>
    <w:rsid w:val="002A2EFD"/>
    <w:rsid w:val="002A40F6"/>
    <w:rsid w:val="002A5032"/>
    <w:rsid w:val="002A6185"/>
    <w:rsid w:val="002A63F5"/>
    <w:rsid w:val="002A6A61"/>
    <w:rsid w:val="002B10B6"/>
    <w:rsid w:val="002B255D"/>
    <w:rsid w:val="002B3EA6"/>
    <w:rsid w:val="002B40E9"/>
    <w:rsid w:val="002B44CF"/>
    <w:rsid w:val="002B54D4"/>
    <w:rsid w:val="002B5BDD"/>
    <w:rsid w:val="002C16EA"/>
    <w:rsid w:val="002C267A"/>
    <w:rsid w:val="002C2DF7"/>
    <w:rsid w:val="002C311B"/>
    <w:rsid w:val="002C3FA1"/>
    <w:rsid w:val="002C6199"/>
    <w:rsid w:val="002C6742"/>
    <w:rsid w:val="002C72C9"/>
    <w:rsid w:val="002D017C"/>
    <w:rsid w:val="002D192C"/>
    <w:rsid w:val="002D23DA"/>
    <w:rsid w:val="002D43DE"/>
    <w:rsid w:val="002E3153"/>
    <w:rsid w:val="002E339D"/>
    <w:rsid w:val="002E33F1"/>
    <w:rsid w:val="002E4BE3"/>
    <w:rsid w:val="002E5BC1"/>
    <w:rsid w:val="002F0649"/>
    <w:rsid w:val="002F1B2D"/>
    <w:rsid w:val="002F1EC4"/>
    <w:rsid w:val="002F26D0"/>
    <w:rsid w:val="002F3D8D"/>
    <w:rsid w:val="002F41D7"/>
    <w:rsid w:val="002F47D8"/>
    <w:rsid w:val="002F4B1E"/>
    <w:rsid w:val="002F4C95"/>
    <w:rsid w:val="002F57D8"/>
    <w:rsid w:val="00300732"/>
    <w:rsid w:val="003010EC"/>
    <w:rsid w:val="00303979"/>
    <w:rsid w:val="003042C2"/>
    <w:rsid w:val="00305579"/>
    <w:rsid w:val="00306D05"/>
    <w:rsid w:val="00307F01"/>
    <w:rsid w:val="003119C6"/>
    <w:rsid w:val="003131B2"/>
    <w:rsid w:val="0031474D"/>
    <w:rsid w:val="0031523C"/>
    <w:rsid w:val="003156A5"/>
    <w:rsid w:val="00321876"/>
    <w:rsid w:val="003220EE"/>
    <w:rsid w:val="003227CD"/>
    <w:rsid w:val="00322C35"/>
    <w:rsid w:val="003269DB"/>
    <w:rsid w:val="00330A13"/>
    <w:rsid w:val="003312A7"/>
    <w:rsid w:val="00331D72"/>
    <w:rsid w:val="0033232E"/>
    <w:rsid w:val="003339FD"/>
    <w:rsid w:val="00333AFA"/>
    <w:rsid w:val="00333CA8"/>
    <w:rsid w:val="00335698"/>
    <w:rsid w:val="00336987"/>
    <w:rsid w:val="00336B54"/>
    <w:rsid w:val="00337172"/>
    <w:rsid w:val="00337368"/>
    <w:rsid w:val="00337A63"/>
    <w:rsid w:val="00337C72"/>
    <w:rsid w:val="00340929"/>
    <w:rsid w:val="00341026"/>
    <w:rsid w:val="0034116E"/>
    <w:rsid w:val="0034151D"/>
    <w:rsid w:val="00342E18"/>
    <w:rsid w:val="00343A43"/>
    <w:rsid w:val="00344F22"/>
    <w:rsid w:val="00346166"/>
    <w:rsid w:val="00350911"/>
    <w:rsid w:val="00350BBF"/>
    <w:rsid w:val="003513F0"/>
    <w:rsid w:val="0035154C"/>
    <w:rsid w:val="003531F6"/>
    <w:rsid w:val="00354848"/>
    <w:rsid w:val="00354F0E"/>
    <w:rsid w:val="003571BF"/>
    <w:rsid w:val="00357A15"/>
    <w:rsid w:val="003605C5"/>
    <w:rsid w:val="00360C42"/>
    <w:rsid w:val="00361287"/>
    <w:rsid w:val="00361835"/>
    <w:rsid w:val="00362E5C"/>
    <w:rsid w:val="00363E22"/>
    <w:rsid w:val="0036448C"/>
    <w:rsid w:val="0036465C"/>
    <w:rsid w:val="00364953"/>
    <w:rsid w:val="00365187"/>
    <w:rsid w:val="003653E9"/>
    <w:rsid w:val="0036565D"/>
    <w:rsid w:val="00366423"/>
    <w:rsid w:val="00366634"/>
    <w:rsid w:val="00367721"/>
    <w:rsid w:val="00367729"/>
    <w:rsid w:val="003705A4"/>
    <w:rsid w:val="00370B84"/>
    <w:rsid w:val="00370CB7"/>
    <w:rsid w:val="00370F34"/>
    <w:rsid w:val="003720FA"/>
    <w:rsid w:val="003722A6"/>
    <w:rsid w:val="00372BF6"/>
    <w:rsid w:val="0037335F"/>
    <w:rsid w:val="00373E1C"/>
    <w:rsid w:val="00374DE8"/>
    <w:rsid w:val="00376CA7"/>
    <w:rsid w:val="00377310"/>
    <w:rsid w:val="00380665"/>
    <w:rsid w:val="0038095D"/>
    <w:rsid w:val="00380C26"/>
    <w:rsid w:val="00381245"/>
    <w:rsid w:val="003829D7"/>
    <w:rsid w:val="003866D1"/>
    <w:rsid w:val="003873BF"/>
    <w:rsid w:val="003873D6"/>
    <w:rsid w:val="00387B03"/>
    <w:rsid w:val="00390A57"/>
    <w:rsid w:val="00390E1F"/>
    <w:rsid w:val="0039182D"/>
    <w:rsid w:val="0039236F"/>
    <w:rsid w:val="003935B5"/>
    <w:rsid w:val="00393EC7"/>
    <w:rsid w:val="00393FBF"/>
    <w:rsid w:val="003978B1"/>
    <w:rsid w:val="003A0E41"/>
    <w:rsid w:val="003A1716"/>
    <w:rsid w:val="003A54C4"/>
    <w:rsid w:val="003A571D"/>
    <w:rsid w:val="003A655E"/>
    <w:rsid w:val="003A7A24"/>
    <w:rsid w:val="003B0AB3"/>
    <w:rsid w:val="003B1696"/>
    <w:rsid w:val="003B1812"/>
    <w:rsid w:val="003B1F74"/>
    <w:rsid w:val="003B29E1"/>
    <w:rsid w:val="003B2DB7"/>
    <w:rsid w:val="003B3135"/>
    <w:rsid w:val="003B349E"/>
    <w:rsid w:val="003B37FD"/>
    <w:rsid w:val="003B3DA0"/>
    <w:rsid w:val="003B46E5"/>
    <w:rsid w:val="003B4ECC"/>
    <w:rsid w:val="003B5832"/>
    <w:rsid w:val="003B7117"/>
    <w:rsid w:val="003C2B35"/>
    <w:rsid w:val="003C3BD1"/>
    <w:rsid w:val="003C4CEA"/>
    <w:rsid w:val="003C52D2"/>
    <w:rsid w:val="003C6077"/>
    <w:rsid w:val="003C691A"/>
    <w:rsid w:val="003C7284"/>
    <w:rsid w:val="003D08A2"/>
    <w:rsid w:val="003D25F0"/>
    <w:rsid w:val="003D38AB"/>
    <w:rsid w:val="003D3927"/>
    <w:rsid w:val="003D40B1"/>
    <w:rsid w:val="003D467E"/>
    <w:rsid w:val="003D5D37"/>
    <w:rsid w:val="003D5E5F"/>
    <w:rsid w:val="003D61C6"/>
    <w:rsid w:val="003D6C58"/>
    <w:rsid w:val="003D70A5"/>
    <w:rsid w:val="003D7584"/>
    <w:rsid w:val="003E0444"/>
    <w:rsid w:val="003E2D74"/>
    <w:rsid w:val="003E4A63"/>
    <w:rsid w:val="003E579D"/>
    <w:rsid w:val="003E7133"/>
    <w:rsid w:val="003E79F0"/>
    <w:rsid w:val="003F074A"/>
    <w:rsid w:val="003F10BC"/>
    <w:rsid w:val="003F1CD4"/>
    <w:rsid w:val="003F2DB8"/>
    <w:rsid w:val="003F4A0C"/>
    <w:rsid w:val="003F693F"/>
    <w:rsid w:val="0040060F"/>
    <w:rsid w:val="004013F8"/>
    <w:rsid w:val="00401D12"/>
    <w:rsid w:val="00401F1B"/>
    <w:rsid w:val="00402151"/>
    <w:rsid w:val="0040252C"/>
    <w:rsid w:val="0040262B"/>
    <w:rsid w:val="00402DA9"/>
    <w:rsid w:val="00404B53"/>
    <w:rsid w:val="00405C2A"/>
    <w:rsid w:val="004076D4"/>
    <w:rsid w:val="0041242A"/>
    <w:rsid w:val="0041448E"/>
    <w:rsid w:val="004145F7"/>
    <w:rsid w:val="00416B7E"/>
    <w:rsid w:val="00417565"/>
    <w:rsid w:val="00421137"/>
    <w:rsid w:val="004216D8"/>
    <w:rsid w:val="00422C2B"/>
    <w:rsid w:val="0042379A"/>
    <w:rsid w:val="00423EB8"/>
    <w:rsid w:val="0042478E"/>
    <w:rsid w:val="0042598F"/>
    <w:rsid w:val="004260C2"/>
    <w:rsid w:val="0042643D"/>
    <w:rsid w:val="00426594"/>
    <w:rsid w:val="00426FCA"/>
    <w:rsid w:val="00430CF9"/>
    <w:rsid w:val="00431E74"/>
    <w:rsid w:val="00432211"/>
    <w:rsid w:val="00433631"/>
    <w:rsid w:val="00436148"/>
    <w:rsid w:val="004372F3"/>
    <w:rsid w:val="004414CB"/>
    <w:rsid w:val="00442089"/>
    <w:rsid w:val="00442328"/>
    <w:rsid w:val="00442E2C"/>
    <w:rsid w:val="00445A5A"/>
    <w:rsid w:val="00445C4C"/>
    <w:rsid w:val="0045093D"/>
    <w:rsid w:val="00450A19"/>
    <w:rsid w:val="00450FA0"/>
    <w:rsid w:val="0045136F"/>
    <w:rsid w:val="00452B8D"/>
    <w:rsid w:val="004532D3"/>
    <w:rsid w:val="00454735"/>
    <w:rsid w:val="0045480F"/>
    <w:rsid w:val="0045492E"/>
    <w:rsid w:val="00454DBF"/>
    <w:rsid w:val="00455FA8"/>
    <w:rsid w:val="00456625"/>
    <w:rsid w:val="00456862"/>
    <w:rsid w:val="00456F92"/>
    <w:rsid w:val="004579C2"/>
    <w:rsid w:val="0046093D"/>
    <w:rsid w:val="00460BFC"/>
    <w:rsid w:val="00461B87"/>
    <w:rsid w:val="00461D62"/>
    <w:rsid w:val="00461F42"/>
    <w:rsid w:val="004622E0"/>
    <w:rsid w:val="004631F1"/>
    <w:rsid w:val="004633F0"/>
    <w:rsid w:val="0046352D"/>
    <w:rsid w:val="00463949"/>
    <w:rsid w:val="00465F42"/>
    <w:rsid w:val="004662D1"/>
    <w:rsid w:val="00466ACE"/>
    <w:rsid w:val="00466C56"/>
    <w:rsid w:val="00467197"/>
    <w:rsid w:val="0047085F"/>
    <w:rsid w:val="00470B6E"/>
    <w:rsid w:val="00472A99"/>
    <w:rsid w:val="00474CFA"/>
    <w:rsid w:val="004758EA"/>
    <w:rsid w:val="004806AC"/>
    <w:rsid w:val="00481E91"/>
    <w:rsid w:val="004821F6"/>
    <w:rsid w:val="00483770"/>
    <w:rsid w:val="00485C7A"/>
    <w:rsid w:val="00490BE9"/>
    <w:rsid w:val="00490E7C"/>
    <w:rsid w:val="00493322"/>
    <w:rsid w:val="0049499B"/>
    <w:rsid w:val="004949E4"/>
    <w:rsid w:val="00495E45"/>
    <w:rsid w:val="00495F9D"/>
    <w:rsid w:val="004A0017"/>
    <w:rsid w:val="004A00BB"/>
    <w:rsid w:val="004A0821"/>
    <w:rsid w:val="004A3493"/>
    <w:rsid w:val="004A495A"/>
    <w:rsid w:val="004A5D97"/>
    <w:rsid w:val="004A612D"/>
    <w:rsid w:val="004A7814"/>
    <w:rsid w:val="004A7DFE"/>
    <w:rsid w:val="004B0B75"/>
    <w:rsid w:val="004B1FB6"/>
    <w:rsid w:val="004B2918"/>
    <w:rsid w:val="004B38CE"/>
    <w:rsid w:val="004B39F7"/>
    <w:rsid w:val="004B3B81"/>
    <w:rsid w:val="004B500C"/>
    <w:rsid w:val="004B51EC"/>
    <w:rsid w:val="004B5733"/>
    <w:rsid w:val="004B5DE6"/>
    <w:rsid w:val="004C01C1"/>
    <w:rsid w:val="004C01E9"/>
    <w:rsid w:val="004C1862"/>
    <w:rsid w:val="004C217C"/>
    <w:rsid w:val="004C2BDA"/>
    <w:rsid w:val="004C368C"/>
    <w:rsid w:val="004C3EB3"/>
    <w:rsid w:val="004C4D77"/>
    <w:rsid w:val="004C55B2"/>
    <w:rsid w:val="004C5A2D"/>
    <w:rsid w:val="004C64A0"/>
    <w:rsid w:val="004C7A24"/>
    <w:rsid w:val="004D037B"/>
    <w:rsid w:val="004D0CAE"/>
    <w:rsid w:val="004D3519"/>
    <w:rsid w:val="004D4E76"/>
    <w:rsid w:val="004D5E3A"/>
    <w:rsid w:val="004D6479"/>
    <w:rsid w:val="004D683A"/>
    <w:rsid w:val="004E006A"/>
    <w:rsid w:val="004E1769"/>
    <w:rsid w:val="004E2AE4"/>
    <w:rsid w:val="004E2C0C"/>
    <w:rsid w:val="004E3057"/>
    <w:rsid w:val="004E3BBD"/>
    <w:rsid w:val="004E433A"/>
    <w:rsid w:val="004E6ABB"/>
    <w:rsid w:val="004E7764"/>
    <w:rsid w:val="004F0A8A"/>
    <w:rsid w:val="004F2425"/>
    <w:rsid w:val="004F248B"/>
    <w:rsid w:val="004F2584"/>
    <w:rsid w:val="004F25C5"/>
    <w:rsid w:val="004F2638"/>
    <w:rsid w:val="004F2836"/>
    <w:rsid w:val="004F402C"/>
    <w:rsid w:val="004F6AE8"/>
    <w:rsid w:val="00500325"/>
    <w:rsid w:val="0050088F"/>
    <w:rsid w:val="00500A7D"/>
    <w:rsid w:val="00500DDA"/>
    <w:rsid w:val="00501CC2"/>
    <w:rsid w:val="00505665"/>
    <w:rsid w:val="005058A3"/>
    <w:rsid w:val="005102D9"/>
    <w:rsid w:val="00511012"/>
    <w:rsid w:val="00511489"/>
    <w:rsid w:val="005115A4"/>
    <w:rsid w:val="00513B35"/>
    <w:rsid w:val="00513F20"/>
    <w:rsid w:val="00514696"/>
    <w:rsid w:val="00515D4B"/>
    <w:rsid w:val="005163A7"/>
    <w:rsid w:val="005163E3"/>
    <w:rsid w:val="00516BB6"/>
    <w:rsid w:val="00520A4C"/>
    <w:rsid w:val="0052157A"/>
    <w:rsid w:val="005215BC"/>
    <w:rsid w:val="00526253"/>
    <w:rsid w:val="0053117B"/>
    <w:rsid w:val="00531DB7"/>
    <w:rsid w:val="00533593"/>
    <w:rsid w:val="00533A18"/>
    <w:rsid w:val="005372F4"/>
    <w:rsid w:val="00537B92"/>
    <w:rsid w:val="005403C9"/>
    <w:rsid w:val="005418A0"/>
    <w:rsid w:val="00542AF2"/>
    <w:rsid w:val="00542D54"/>
    <w:rsid w:val="005432E0"/>
    <w:rsid w:val="005436CE"/>
    <w:rsid w:val="005460CC"/>
    <w:rsid w:val="00553825"/>
    <w:rsid w:val="00554D43"/>
    <w:rsid w:val="00555BF3"/>
    <w:rsid w:val="0055711A"/>
    <w:rsid w:val="005577AD"/>
    <w:rsid w:val="005623F1"/>
    <w:rsid w:val="00563DC5"/>
    <w:rsid w:val="005657F3"/>
    <w:rsid w:val="005658D1"/>
    <w:rsid w:val="00565EA2"/>
    <w:rsid w:val="00566120"/>
    <w:rsid w:val="00566690"/>
    <w:rsid w:val="00566F13"/>
    <w:rsid w:val="005712C7"/>
    <w:rsid w:val="00571AF8"/>
    <w:rsid w:val="00571D21"/>
    <w:rsid w:val="00573D62"/>
    <w:rsid w:val="00576ADE"/>
    <w:rsid w:val="00576AFE"/>
    <w:rsid w:val="005773BB"/>
    <w:rsid w:val="00577406"/>
    <w:rsid w:val="00577516"/>
    <w:rsid w:val="00582526"/>
    <w:rsid w:val="005828C8"/>
    <w:rsid w:val="00582B56"/>
    <w:rsid w:val="0058376D"/>
    <w:rsid w:val="00583ED5"/>
    <w:rsid w:val="00584D0F"/>
    <w:rsid w:val="00584D6D"/>
    <w:rsid w:val="00584F1A"/>
    <w:rsid w:val="0058599A"/>
    <w:rsid w:val="00586863"/>
    <w:rsid w:val="005868D2"/>
    <w:rsid w:val="00587462"/>
    <w:rsid w:val="00592B20"/>
    <w:rsid w:val="00593FC8"/>
    <w:rsid w:val="005959C9"/>
    <w:rsid w:val="005972DF"/>
    <w:rsid w:val="00597724"/>
    <w:rsid w:val="005A01EF"/>
    <w:rsid w:val="005A0D60"/>
    <w:rsid w:val="005A2007"/>
    <w:rsid w:val="005A3747"/>
    <w:rsid w:val="005A4EA3"/>
    <w:rsid w:val="005A5AB1"/>
    <w:rsid w:val="005A68C9"/>
    <w:rsid w:val="005A7522"/>
    <w:rsid w:val="005B0602"/>
    <w:rsid w:val="005B15F8"/>
    <w:rsid w:val="005B3A3D"/>
    <w:rsid w:val="005B3D87"/>
    <w:rsid w:val="005B48A4"/>
    <w:rsid w:val="005B6115"/>
    <w:rsid w:val="005B65EA"/>
    <w:rsid w:val="005B6627"/>
    <w:rsid w:val="005B6E2B"/>
    <w:rsid w:val="005B7A95"/>
    <w:rsid w:val="005C01BF"/>
    <w:rsid w:val="005C0DEC"/>
    <w:rsid w:val="005C26DA"/>
    <w:rsid w:val="005C3547"/>
    <w:rsid w:val="005C6264"/>
    <w:rsid w:val="005C7055"/>
    <w:rsid w:val="005C7DAA"/>
    <w:rsid w:val="005D0CEC"/>
    <w:rsid w:val="005D1E8E"/>
    <w:rsid w:val="005D20FB"/>
    <w:rsid w:val="005D30F1"/>
    <w:rsid w:val="005D3788"/>
    <w:rsid w:val="005D5BF1"/>
    <w:rsid w:val="005D6DED"/>
    <w:rsid w:val="005E0B00"/>
    <w:rsid w:val="005E1968"/>
    <w:rsid w:val="005E2CA0"/>
    <w:rsid w:val="005E5030"/>
    <w:rsid w:val="005E6506"/>
    <w:rsid w:val="005E799E"/>
    <w:rsid w:val="005E7CED"/>
    <w:rsid w:val="005F0124"/>
    <w:rsid w:val="005F0BB2"/>
    <w:rsid w:val="005F0F7C"/>
    <w:rsid w:val="005F2857"/>
    <w:rsid w:val="005F2E8D"/>
    <w:rsid w:val="005F3A73"/>
    <w:rsid w:val="005F5ED3"/>
    <w:rsid w:val="005F6511"/>
    <w:rsid w:val="005F6BE3"/>
    <w:rsid w:val="005F6CD6"/>
    <w:rsid w:val="005F7152"/>
    <w:rsid w:val="005F7EC1"/>
    <w:rsid w:val="006016C6"/>
    <w:rsid w:val="00603936"/>
    <w:rsid w:val="00603A77"/>
    <w:rsid w:val="00603E41"/>
    <w:rsid w:val="00604116"/>
    <w:rsid w:val="00606876"/>
    <w:rsid w:val="00606C2A"/>
    <w:rsid w:val="00606ED2"/>
    <w:rsid w:val="00607169"/>
    <w:rsid w:val="00607CA5"/>
    <w:rsid w:val="00610675"/>
    <w:rsid w:val="00611679"/>
    <w:rsid w:val="006117B4"/>
    <w:rsid w:val="00611BEA"/>
    <w:rsid w:val="00612555"/>
    <w:rsid w:val="00612971"/>
    <w:rsid w:val="00613207"/>
    <w:rsid w:val="00613364"/>
    <w:rsid w:val="0061399A"/>
    <w:rsid w:val="00614013"/>
    <w:rsid w:val="006140AC"/>
    <w:rsid w:val="00615217"/>
    <w:rsid w:val="006156E4"/>
    <w:rsid w:val="00616A3E"/>
    <w:rsid w:val="0061778D"/>
    <w:rsid w:val="00620633"/>
    <w:rsid w:val="00620C39"/>
    <w:rsid w:val="00621D7E"/>
    <w:rsid w:val="006227F8"/>
    <w:rsid w:val="0062443F"/>
    <w:rsid w:val="0062562C"/>
    <w:rsid w:val="00626D83"/>
    <w:rsid w:val="006275DB"/>
    <w:rsid w:val="006303AA"/>
    <w:rsid w:val="00630F07"/>
    <w:rsid w:val="00631688"/>
    <w:rsid w:val="00632168"/>
    <w:rsid w:val="006326F6"/>
    <w:rsid w:val="00632E9C"/>
    <w:rsid w:val="00633485"/>
    <w:rsid w:val="006347D6"/>
    <w:rsid w:val="00635150"/>
    <w:rsid w:val="00635ECC"/>
    <w:rsid w:val="00640172"/>
    <w:rsid w:val="00641281"/>
    <w:rsid w:val="00643216"/>
    <w:rsid w:val="0064441F"/>
    <w:rsid w:val="00645BCF"/>
    <w:rsid w:val="00646169"/>
    <w:rsid w:val="0064732E"/>
    <w:rsid w:val="00651BAF"/>
    <w:rsid w:val="00652A12"/>
    <w:rsid w:val="0065519D"/>
    <w:rsid w:val="006573D7"/>
    <w:rsid w:val="00657A32"/>
    <w:rsid w:val="00657ACF"/>
    <w:rsid w:val="00657E80"/>
    <w:rsid w:val="00657F28"/>
    <w:rsid w:val="0066057B"/>
    <w:rsid w:val="006609F1"/>
    <w:rsid w:val="006612B5"/>
    <w:rsid w:val="0066192F"/>
    <w:rsid w:val="00661D89"/>
    <w:rsid w:val="00662492"/>
    <w:rsid w:val="00663A24"/>
    <w:rsid w:val="00664527"/>
    <w:rsid w:val="006647C5"/>
    <w:rsid w:val="0066482E"/>
    <w:rsid w:val="006648AE"/>
    <w:rsid w:val="00666D89"/>
    <w:rsid w:val="006676BD"/>
    <w:rsid w:val="0066783A"/>
    <w:rsid w:val="00670770"/>
    <w:rsid w:val="006708E9"/>
    <w:rsid w:val="00671375"/>
    <w:rsid w:val="00671B1C"/>
    <w:rsid w:val="0067421D"/>
    <w:rsid w:val="0067499E"/>
    <w:rsid w:val="00675783"/>
    <w:rsid w:val="0067578D"/>
    <w:rsid w:val="006762AF"/>
    <w:rsid w:val="006773A9"/>
    <w:rsid w:val="00680BEB"/>
    <w:rsid w:val="006828E8"/>
    <w:rsid w:val="00683318"/>
    <w:rsid w:val="006838F3"/>
    <w:rsid w:val="00683F80"/>
    <w:rsid w:val="006859A2"/>
    <w:rsid w:val="006873BE"/>
    <w:rsid w:val="00687679"/>
    <w:rsid w:val="006879C8"/>
    <w:rsid w:val="00687E2A"/>
    <w:rsid w:val="006900AE"/>
    <w:rsid w:val="00691E6F"/>
    <w:rsid w:val="00691F22"/>
    <w:rsid w:val="00691FBE"/>
    <w:rsid w:val="006941DA"/>
    <w:rsid w:val="00694B9D"/>
    <w:rsid w:val="00695112"/>
    <w:rsid w:val="00696247"/>
    <w:rsid w:val="006962F6"/>
    <w:rsid w:val="006962FF"/>
    <w:rsid w:val="00696F60"/>
    <w:rsid w:val="00697B94"/>
    <w:rsid w:val="006A008C"/>
    <w:rsid w:val="006A39F4"/>
    <w:rsid w:val="006A3B81"/>
    <w:rsid w:val="006A5279"/>
    <w:rsid w:val="006A68FB"/>
    <w:rsid w:val="006B0864"/>
    <w:rsid w:val="006B0937"/>
    <w:rsid w:val="006B2ED2"/>
    <w:rsid w:val="006B6B11"/>
    <w:rsid w:val="006B6D97"/>
    <w:rsid w:val="006B736F"/>
    <w:rsid w:val="006C135A"/>
    <w:rsid w:val="006C199D"/>
    <w:rsid w:val="006C1B22"/>
    <w:rsid w:val="006C21BF"/>
    <w:rsid w:val="006C38A8"/>
    <w:rsid w:val="006C3B12"/>
    <w:rsid w:val="006C3F57"/>
    <w:rsid w:val="006C583A"/>
    <w:rsid w:val="006C67FF"/>
    <w:rsid w:val="006C6FC3"/>
    <w:rsid w:val="006C7A08"/>
    <w:rsid w:val="006D1EC3"/>
    <w:rsid w:val="006D4596"/>
    <w:rsid w:val="006D73C0"/>
    <w:rsid w:val="006D74EE"/>
    <w:rsid w:val="006D7887"/>
    <w:rsid w:val="006D7C63"/>
    <w:rsid w:val="006E0F2C"/>
    <w:rsid w:val="006E1B50"/>
    <w:rsid w:val="006E3C95"/>
    <w:rsid w:val="006E4137"/>
    <w:rsid w:val="006E4241"/>
    <w:rsid w:val="006E4493"/>
    <w:rsid w:val="006E4628"/>
    <w:rsid w:val="006E56AF"/>
    <w:rsid w:val="006E5B76"/>
    <w:rsid w:val="006E6A4E"/>
    <w:rsid w:val="006E6E15"/>
    <w:rsid w:val="006F0433"/>
    <w:rsid w:val="006F0D5D"/>
    <w:rsid w:val="006F2468"/>
    <w:rsid w:val="006F2CE8"/>
    <w:rsid w:val="006F3304"/>
    <w:rsid w:val="006F46EA"/>
    <w:rsid w:val="006F56D5"/>
    <w:rsid w:val="006F7015"/>
    <w:rsid w:val="006F7239"/>
    <w:rsid w:val="006F752B"/>
    <w:rsid w:val="0070133A"/>
    <w:rsid w:val="007048D5"/>
    <w:rsid w:val="00704C01"/>
    <w:rsid w:val="007062B0"/>
    <w:rsid w:val="007064FB"/>
    <w:rsid w:val="0070699F"/>
    <w:rsid w:val="007069F4"/>
    <w:rsid w:val="007108F3"/>
    <w:rsid w:val="007132F8"/>
    <w:rsid w:val="00713A8A"/>
    <w:rsid w:val="00713E8A"/>
    <w:rsid w:val="00714D1D"/>
    <w:rsid w:val="007162C1"/>
    <w:rsid w:val="00716A14"/>
    <w:rsid w:val="007202BA"/>
    <w:rsid w:val="007209FD"/>
    <w:rsid w:val="00722BB1"/>
    <w:rsid w:val="00723EE3"/>
    <w:rsid w:val="0072508A"/>
    <w:rsid w:val="00725C54"/>
    <w:rsid w:val="007267FF"/>
    <w:rsid w:val="00730AD4"/>
    <w:rsid w:val="007320CE"/>
    <w:rsid w:val="00733427"/>
    <w:rsid w:val="00734CBE"/>
    <w:rsid w:val="00735901"/>
    <w:rsid w:val="00735C9B"/>
    <w:rsid w:val="00736089"/>
    <w:rsid w:val="007362AB"/>
    <w:rsid w:val="00736D16"/>
    <w:rsid w:val="00736E8C"/>
    <w:rsid w:val="00736FD1"/>
    <w:rsid w:val="00737358"/>
    <w:rsid w:val="00737E0D"/>
    <w:rsid w:val="00740CDB"/>
    <w:rsid w:val="00741AE0"/>
    <w:rsid w:val="00741E65"/>
    <w:rsid w:val="00745DFE"/>
    <w:rsid w:val="0074604F"/>
    <w:rsid w:val="00751D9C"/>
    <w:rsid w:val="007522AB"/>
    <w:rsid w:val="00752E16"/>
    <w:rsid w:val="00752F10"/>
    <w:rsid w:val="007539EB"/>
    <w:rsid w:val="0075536A"/>
    <w:rsid w:val="007553D5"/>
    <w:rsid w:val="00755ACD"/>
    <w:rsid w:val="00756EE2"/>
    <w:rsid w:val="00760397"/>
    <w:rsid w:val="00760697"/>
    <w:rsid w:val="00763FFD"/>
    <w:rsid w:val="007645EF"/>
    <w:rsid w:val="00765716"/>
    <w:rsid w:val="00765903"/>
    <w:rsid w:val="00772A9F"/>
    <w:rsid w:val="0077334E"/>
    <w:rsid w:val="00773B95"/>
    <w:rsid w:val="007743A2"/>
    <w:rsid w:val="007747C1"/>
    <w:rsid w:val="007749E2"/>
    <w:rsid w:val="00775819"/>
    <w:rsid w:val="00775CBF"/>
    <w:rsid w:val="00775EDA"/>
    <w:rsid w:val="00776B1E"/>
    <w:rsid w:val="00780B57"/>
    <w:rsid w:val="00784EC9"/>
    <w:rsid w:val="00786E2F"/>
    <w:rsid w:val="00787018"/>
    <w:rsid w:val="0078706C"/>
    <w:rsid w:val="0079022D"/>
    <w:rsid w:val="00792B89"/>
    <w:rsid w:val="007940D6"/>
    <w:rsid w:val="00796DE6"/>
    <w:rsid w:val="007974D0"/>
    <w:rsid w:val="0079795A"/>
    <w:rsid w:val="007A1476"/>
    <w:rsid w:val="007A3324"/>
    <w:rsid w:val="007A397B"/>
    <w:rsid w:val="007A40DE"/>
    <w:rsid w:val="007A5B95"/>
    <w:rsid w:val="007A71C3"/>
    <w:rsid w:val="007B0098"/>
    <w:rsid w:val="007B0DD6"/>
    <w:rsid w:val="007B0FB7"/>
    <w:rsid w:val="007B2360"/>
    <w:rsid w:val="007B26B5"/>
    <w:rsid w:val="007B2B16"/>
    <w:rsid w:val="007B2F72"/>
    <w:rsid w:val="007B4EA3"/>
    <w:rsid w:val="007B56D0"/>
    <w:rsid w:val="007B659C"/>
    <w:rsid w:val="007B6EBF"/>
    <w:rsid w:val="007B78F8"/>
    <w:rsid w:val="007B7C4F"/>
    <w:rsid w:val="007C0221"/>
    <w:rsid w:val="007C0A21"/>
    <w:rsid w:val="007C3AD1"/>
    <w:rsid w:val="007C3F96"/>
    <w:rsid w:val="007C4792"/>
    <w:rsid w:val="007C72CA"/>
    <w:rsid w:val="007D197E"/>
    <w:rsid w:val="007D28EA"/>
    <w:rsid w:val="007D3F02"/>
    <w:rsid w:val="007D4293"/>
    <w:rsid w:val="007D5255"/>
    <w:rsid w:val="007D59E7"/>
    <w:rsid w:val="007D679D"/>
    <w:rsid w:val="007E08D6"/>
    <w:rsid w:val="007E0E88"/>
    <w:rsid w:val="007E0FFF"/>
    <w:rsid w:val="007E2A08"/>
    <w:rsid w:val="007E30E4"/>
    <w:rsid w:val="007E3704"/>
    <w:rsid w:val="007E3935"/>
    <w:rsid w:val="007E4B26"/>
    <w:rsid w:val="007E5691"/>
    <w:rsid w:val="007E5781"/>
    <w:rsid w:val="007E5932"/>
    <w:rsid w:val="007E70EB"/>
    <w:rsid w:val="007E774C"/>
    <w:rsid w:val="007F07E3"/>
    <w:rsid w:val="007F36ED"/>
    <w:rsid w:val="007F3B1E"/>
    <w:rsid w:val="007F3E51"/>
    <w:rsid w:val="007F443E"/>
    <w:rsid w:val="007F44A0"/>
    <w:rsid w:val="007F5358"/>
    <w:rsid w:val="007F70DF"/>
    <w:rsid w:val="007F7D49"/>
    <w:rsid w:val="00800C81"/>
    <w:rsid w:val="00801D47"/>
    <w:rsid w:val="008025BC"/>
    <w:rsid w:val="00803899"/>
    <w:rsid w:val="00803E22"/>
    <w:rsid w:val="008049B1"/>
    <w:rsid w:val="00805BDF"/>
    <w:rsid w:val="0080715C"/>
    <w:rsid w:val="008100BC"/>
    <w:rsid w:val="008112D6"/>
    <w:rsid w:val="00811AFD"/>
    <w:rsid w:val="008123C0"/>
    <w:rsid w:val="008144A4"/>
    <w:rsid w:val="00814B44"/>
    <w:rsid w:val="0081601E"/>
    <w:rsid w:val="008168E9"/>
    <w:rsid w:val="008215B5"/>
    <w:rsid w:val="0082186F"/>
    <w:rsid w:val="00821A23"/>
    <w:rsid w:val="008233C3"/>
    <w:rsid w:val="008240D4"/>
    <w:rsid w:val="00824756"/>
    <w:rsid w:val="008254E2"/>
    <w:rsid w:val="00826768"/>
    <w:rsid w:val="00826EC0"/>
    <w:rsid w:val="00831C24"/>
    <w:rsid w:val="0083236F"/>
    <w:rsid w:val="00832DA6"/>
    <w:rsid w:val="008331A7"/>
    <w:rsid w:val="008338ED"/>
    <w:rsid w:val="00834AE2"/>
    <w:rsid w:val="00835B40"/>
    <w:rsid w:val="0083682E"/>
    <w:rsid w:val="00842B21"/>
    <w:rsid w:val="00843911"/>
    <w:rsid w:val="008443EE"/>
    <w:rsid w:val="008444F0"/>
    <w:rsid w:val="008460E1"/>
    <w:rsid w:val="00846240"/>
    <w:rsid w:val="00850A42"/>
    <w:rsid w:val="008528FD"/>
    <w:rsid w:val="00852C12"/>
    <w:rsid w:val="00853227"/>
    <w:rsid w:val="0085485C"/>
    <w:rsid w:val="00855518"/>
    <w:rsid w:val="00855685"/>
    <w:rsid w:val="00856241"/>
    <w:rsid w:val="008565D7"/>
    <w:rsid w:val="0085672E"/>
    <w:rsid w:val="008569F3"/>
    <w:rsid w:val="00856CAE"/>
    <w:rsid w:val="00857218"/>
    <w:rsid w:val="00857954"/>
    <w:rsid w:val="00860145"/>
    <w:rsid w:val="00860BAB"/>
    <w:rsid w:val="00860F52"/>
    <w:rsid w:val="00862506"/>
    <w:rsid w:val="008641CA"/>
    <w:rsid w:val="00865513"/>
    <w:rsid w:val="008659D2"/>
    <w:rsid w:val="0086622E"/>
    <w:rsid w:val="0086730F"/>
    <w:rsid w:val="00867840"/>
    <w:rsid w:val="00867DF8"/>
    <w:rsid w:val="00871C5A"/>
    <w:rsid w:val="00871F61"/>
    <w:rsid w:val="00872F4F"/>
    <w:rsid w:val="00873142"/>
    <w:rsid w:val="00873C88"/>
    <w:rsid w:val="00874C6A"/>
    <w:rsid w:val="00874D1E"/>
    <w:rsid w:val="00874DEC"/>
    <w:rsid w:val="00876B6A"/>
    <w:rsid w:val="00876E91"/>
    <w:rsid w:val="00883AD5"/>
    <w:rsid w:val="0088403A"/>
    <w:rsid w:val="008846A4"/>
    <w:rsid w:val="00884CE5"/>
    <w:rsid w:val="00886CBD"/>
    <w:rsid w:val="00887C83"/>
    <w:rsid w:val="00887E21"/>
    <w:rsid w:val="00891654"/>
    <w:rsid w:val="008921A2"/>
    <w:rsid w:val="00892C5A"/>
    <w:rsid w:val="00892F0E"/>
    <w:rsid w:val="008938EA"/>
    <w:rsid w:val="00893C8D"/>
    <w:rsid w:val="0089613E"/>
    <w:rsid w:val="0089771E"/>
    <w:rsid w:val="008A173E"/>
    <w:rsid w:val="008A1802"/>
    <w:rsid w:val="008A377D"/>
    <w:rsid w:val="008A3A79"/>
    <w:rsid w:val="008A42AA"/>
    <w:rsid w:val="008A5D2D"/>
    <w:rsid w:val="008A62F7"/>
    <w:rsid w:val="008B058C"/>
    <w:rsid w:val="008B1A0F"/>
    <w:rsid w:val="008B1ACB"/>
    <w:rsid w:val="008B1B7B"/>
    <w:rsid w:val="008B1EA4"/>
    <w:rsid w:val="008B1FB9"/>
    <w:rsid w:val="008B2247"/>
    <w:rsid w:val="008B36EE"/>
    <w:rsid w:val="008B6181"/>
    <w:rsid w:val="008B665A"/>
    <w:rsid w:val="008B780F"/>
    <w:rsid w:val="008C04F9"/>
    <w:rsid w:val="008C11A2"/>
    <w:rsid w:val="008C3580"/>
    <w:rsid w:val="008C54AA"/>
    <w:rsid w:val="008C5BEF"/>
    <w:rsid w:val="008C5FC0"/>
    <w:rsid w:val="008C6405"/>
    <w:rsid w:val="008D0B72"/>
    <w:rsid w:val="008D1A8D"/>
    <w:rsid w:val="008D668C"/>
    <w:rsid w:val="008E00F0"/>
    <w:rsid w:val="008E0E91"/>
    <w:rsid w:val="008E1487"/>
    <w:rsid w:val="008E18DE"/>
    <w:rsid w:val="008E19D0"/>
    <w:rsid w:val="008E5A06"/>
    <w:rsid w:val="008E5C9B"/>
    <w:rsid w:val="008E5F67"/>
    <w:rsid w:val="008E63E5"/>
    <w:rsid w:val="008F0AD7"/>
    <w:rsid w:val="008F1188"/>
    <w:rsid w:val="008F1936"/>
    <w:rsid w:val="008F1996"/>
    <w:rsid w:val="008F1DCE"/>
    <w:rsid w:val="008F27F1"/>
    <w:rsid w:val="008F2933"/>
    <w:rsid w:val="008F4AEB"/>
    <w:rsid w:val="008F75B6"/>
    <w:rsid w:val="009006B6"/>
    <w:rsid w:val="00901A97"/>
    <w:rsid w:val="00901C4E"/>
    <w:rsid w:val="00902A91"/>
    <w:rsid w:val="009041DD"/>
    <w:rsid w:val="0090502A"/>
    <w:rsid w:val="00905C0B"/>
    <w:rsid w:val="00906601"/>
    <w:rsid w:val="009075E6"/>
    <w:rsid w:val="00907E74"/>
    <w:rsid w:val="0091202E"/>
    <w:rsid w:val="00913190"/>
    <w:rsid w:val="009141D7"/>
    <w:rsid w:val="00914BE7"/>
    <w:rsid w:val="00914EE8"/>
    <w:rsid w:val="00916112"/>
    <w:rsid w:val="00916A67"/>
    <w:rsid w:val="00917169"/>
    <w:rsid w:val="009175F6"/>
    <w:rsid w:val="00917C7F"/>
    <w:rsid w:val="009211A4"/>
    <w:rsid w:val="00921E68"/>
    <w:rsid w:val="0092305F"/>
    <w:rsid w:val="0092383A"/>
    <w:rsid w:val="00924AA5"/>
    <w:rsid w:val="00925496"/>
    <w:rsid w:val="00926C6B"/>
    <w:rsid w:val="0093148D"/>
    <w:rsid w:val="0093202B"/>
    <w:rsid w:val="0093298F"/>
    <w:rsid w:val="00933442"/>
    <w:rsid w:val="0093375C"/>
    <w:rsid w:val="00934261"/>
    <w:rsid w:val="00934C94"/>
    <w:rsid w:val="00936107"/>
    <w:rsid w:val="009377FA"/>
    <w:rsid w:val="00937982"/>
    <w:rsid w:val="00937D09"/>
    <w:rsid w:val="009403F7"/>
    <w:rsid w:val="00940407"/>
    <w:rsid w:val="00940D28"/>
    <w:rsid w:val="00940E42"/>
    <w:rsid w:val="0094126B"/>
    <w:rsid w:val="0094163A"/>
    <w:rsid w:val="00941F06"/>
    <w:rsid w:val="009420ED"/>
    <w:rsid w:val="00943DE4"/>
    <w:rsid w:val="00945A64"/>
    <w:rsid w:val="00945AB8"/>
    <w:rsid w:val="00945C66"/>
    <w:rsid w:val="00945F29"/>
    <w:rsid w:val="00946B2D"/>
    <w:rsid w:val="00947F8E"/>
    <w:rsid w:val="00950F5A"/>
    <w:rsid w:val="0095146E"/>
    <w:rsid w:val="009517C6"/>
    <w:rsid w:val="0095243A"/>
    <w:rsid w:val="00953B52"/>
    <w:rsid w:val="00954542"/>
    <w:rsid w:val="00960EF6"/>
    <w:rsid w:val="00961ADD"/>
    <w:rsid w:val="00961D8E"/>
    <w:rsid w:val="00962A27"/>
    <w:rsid w:val="0096301C"/>
    <w:rsid w:val="009632FA"/>
    <w:rsid w:val="00964595"/>
    <w:rsid w:val="00965C2E"/>
    <w:rsid w:val="00970078"/>
    <w:rsid w:val="009707AD"/>
    <w:rsid w:val="00973458"/>
    <w:rsid w:val="009735FA"/>
    <w:rsid w:val="0097466A"/>
    <w:rsid w:val="0097479E"/>
    <w:rsid w:val="00974B92"/>
    <w:rsid w:val="00975B25"/>
    <w:rsid w:val="00975C5D"/>
    <w:rsid w:val="00976EBB"/>
    <w:rsid w:val="009778EC"/>
    <w:rsid w:val="00980854"/>
    <w:rsid w:val="00982BB2"/>
    <w:rsid w:val="00984220"/>
    <w:rsid w:val="00985434"/>
    <w:rsid w:val="00985D6B"/>
    <w:rsid w:val="00987A19"/>
    <w:rsid w:val="0099191C"/>
    <w:rsid w:val="00993179"/>
    <w:rsid w:val="009933AD"/>
    <w:rsid w:val="00995A24"/>
    <w:rsid w:val="00996499"/>
    <w:rsid w:val="00996C49"/>
    <w:rsid w:val="00997479"/>
    <w:rsid w:val="00997ACA"/>
    <w:rsid w:val="009A0664"/>
    <w:rsid w:val="009A2E3C"/>
    <w:rsid w:val="009A3034"/>
    <w:rsid w:val="009A4B30"/>
    <w:rsid w:val="009A5B7A"/>
    <w:rsid w:val="009A60CE"/>
    <w:rsid w:val="009A6369"/>
    <w:rsid w:val="009A7022"/>
    <w:rsid w:val="009B03E4"/>
    <w:rsid w:val="009B0E76"/>
    <w:rsid w:val="009B1883"/>
    <w:rsid w:val="009B24B9"/>
    <w:rsid w:val="009B2803"/>
    <w:rsid w:val="009B4B88"/>
    <w:rsid w:val="009B6233"/>
    <w:rsid w:val="009B6F21"/>
    <w:rsid w:val="009C0BCC"/>
    <w:rsid w:val="009C1206"/>
    <w:rsid w:val="009C1F00"/>
    <w:rsid w:val="009C1F97"/>
    <w:rsid w:val="009C2CFB"/>
    <w:rsid w:val="009C2FC3"/>
    <w:rsid w:val="009C3BB1"/>
    <w:rsid w:val="009C422A"/>
    <w:rsid w:val="009C4E4F"/>
    <w:rsid w:val="009C5D99"/>
    <w:rsid w:val="009C6498"/>
    <w:rsid w:val="009D16EA"/>
    <w:rsid w:val="009D283C"/>
    <w:rsid w:val="009D31DD"/>
    <w:rsid w:val="009D3AC5"/>
    <w:rsid w:val="009D5CA2"/>
    <w:rsid w:val="009D64E6"/>
    <w:rsid w:val="009D6B4C"/>
    <w:rsid w:val="009D6F9D"/>
    <w:rsid w:val="009D763D"/>
    <w:rsid w:val="009E05AD"/>
    <w:rsid w:val="009E074C"/>
    <w:rsid w:val="009E0BDF"/>
    <w:rsid w:val="009E2597"/>
    <w:rsid w:val="009E2878"/>
    <w:rsid w:val="009E4577"/>
    <w:rsid w:val="009E466A"/>
    <w:rsid w:val="009E5B93"/>
    <w:rsid w:val="009E658A"/>
    <w:rsid w:val="009E7377"/>
    <w:rsid w:val="009F11C2"/>
    <w:rsid w:val="009F1B61"/>
    <w:rsid w:val="009F2132"/>
    <w:rsid w:val="009F3BB6"/>
    <w:rsid w:val="009F3D01"/>
    <w:rsid w:val="009F3EE5"/>
    <w:rsid w:val="009F49AA"/>
    <w:rsid w:val="009F49F9"/>
    <w:rsid w:val="009F6A5F"/>
    <w:rsid w:val="009F6E24"/>
    <w:rsid w:val="009F7CAE"/>
    <w:rsid w:val="00A00939"/>
    <w:rsid w:val="00A014FA"/>
    <w:rsid w:val="00A01A95"/>
    <w:rsid w:val="00A02236"/>
    <w:rsid w:val="00A03D6A"/>
    <w:rsid w:val="00A07D10"/>
    <w:rsid w:val="00A10F84"/>
    <w:rsid w:val="00A1191F"/>
    <w:rsid w:val="00A12617"/>
    <w:rsid w:val="00A13704"/>
    <w:rsid w:val="00A13DCE"/>
    <w:rsid w:val="00A14B89"/>
    <w:rsid w:val="00A14C52"/>
    <w:rsid w:val="00A1543E"/>
    <w:rsid w:val="00A16E1B"/>
    <w:rsid w:val="00A203A1"/>
    <w:rsid w:val="00A21001"/>
    <w:rsid w:val="00A23B08"/>
    <w:rsid w:val="00A2593F"/>
    <w:rsid w:val="00A2629B"/>
    <w:rsid w:val="00A26848"/>
    <w:rsid w:val="00A30040"/>
    <w:rsid w:val="00A321ED"/>
    <w:rsid w:val="00A32933"/>
    <w:rsid w:val="00A33FAF"/>
    <w:rsid w:val="00A34C7C"/>
    <w:rsid w:val="00A35485"/>
    <w:rsid w:val="00A36D07"/>
    <w:rsid w:val="00A377D5"/>
    <w:rsid w:val="00A4337D"/>
    <w:rsid w:val="00A43BF7"/>
    <w:rsid w:val="00A441A3"/>
    <w:rsid w:val="00A44233"/>
    <w:rsid w:val="00A44419"/>
    <w:rsid w:val="00A44FE8"/>
    <w:rsid w:val="00A46B5B"/>
    <w:rsid w:val="00A472BE"/>
    <w:rsid w:val="00A47601"/>
    <w:rsid w:val="00A47A3B"/>
    <w:rsid w:val="00A47A3D"/>
    <w:rsid w:val="00A503BE"/>
    <w:rsid w:val="00A505CB"/>
    <w:rsid w:val="00A522BD"/>
    <w:rsid w:val="00A52702"/>
    <w:rsid w:val="00A53269"/>
    <w:rsid w:val="00A5337C"/>
    <w:rsid w:val="00A5352F"/>
    <w:rsid w:val="00A545C7"/>
    <w:rsid w:val="00A55AB4"/>
    <w:rsid w:val="00A55AF1"/>
    <w:rsid w:val="00A573A7"/>
    <w:rsid w:val="00A57962"/>
    <w:rsid w:val="00A60738"/>
    <w:rsid w:val="00A60F42"/>
    <w:rsid w:val="00A61183"/>
    <w:rsid w:val="00A622F0"/>
    <w:rsid w:val="00A62A2B"/>
    <w:rsid w:val="00A62A72"/>
    <w:rsid w:val="00A62D4E"/>
    <w:rsid w:val="00A6341A"/>
    <w:rsid w:val="00A64F04"/>
    <w:rsid w:val="00A65750"/>
    <w:rsid w:val="00A67878"/>
    <w:rsid w:val="00A70199"/>
    <w:rsid w:val="00A70B42"/>
    <w:rsid w:val="00A71783"/>
    <w:rsid w:val="00A71F7A"/>
    <w:rsid w:val="00A724BA"/>
    <w:rsid w:val="00A729AB"/>
    <w:rsid w:val="00A72A91"/>
    <w:rsid w:val="00A739F8"/>
    <w:rsid w:val="00A742DF"/>
    <w:rsid w:val="00A74A1F"/>
    <w:rsid w:val="00A75602"/>
    <w:rsid w:val="00A75BC0"/>
    <w:rsid w:val="00A75F53"/>
    <w:rsid w:val="00A75F6A"/>
    <w:rsid w:val="00A77F68"/>
    <w:rsid w:val="00A800FA"/>
    <w:rsid w:val="00A80336"/>
    <w:rsid w:val="00A80A78"/>
    <w:rsid w:val="00A80BCB"/>
    <w:rsid w:val="00A80D21"/>
    <w:rsid w:val="00A81DD5"/>
    <w:rsid w:val="00A83614"/>
    <w:rsid w:val="00A83B27"/>
    <w:rsid w:val="00A84376"/>
    <w:rsid w:val="00A8459A"/>
    <w:rsid w:val="00A873BA"/>
    <w:rsid w:val="00A876F8"/>
    <w:rsid w:val="00A87C60"/>
    <w:rsid w:val="00A905EE"/>
    <w:rsid w:val="00A90D24"/>
    <w:rsid w:val="00A913D4"/>
    <w:rsid w:val="00A91FEF"/>
    <w:rsid w:val="00A94282"/>
    <w:rsid w:val="00A94326"/>
    <w:rsid w:val="00A94CEB"/>
    <w:rsid w:val="00A94DB0"/>
    <w:rsid w:val="00A9566A"/>
    <w:rsid w:val="00A95684"/>
    <w:rsid w:val="00A96395"/>
    <w:rsid w:val="00A965D4"/>
    <w:rsid w:val="00A965F2"/>
    <w:rsid w:val="00A97E90"/>
    <w:rsid w:val="00AA0436"/>
    <w:rsid w:val="00AA0733"/>
    <w:rsid w:val="00AA094D"/>
    <w:rsid w:val="00AA413C"/>
    <w:rsid w:val="00AA4A41"/>
    <w:rsid w:val="00AA58E4"/>
    <w:rsid w:val="00AB02D5"/>
    <w:rsid w:val="00AB0945"/>
    <w:rsid w:val="00AB14F6"/>
    <w:rsid w:val="00AB1911"/>
    <w:rsid w:val="00AB213B"/>
    <w:rsid w:val="00AB4697"/>
    <w:rsid w:val="00AB5174"/>
    <w:rsid w:val="00AB518B"/>
    <w:rsid w:val="00AB55C4"/>
    <w:rsid w:val="00AB733E"/>
    <w:rsid w:val="00AC0CE7"/>
    <w:rsid w:val="00AC12F6"/>
    <w:rsid w:val="00AC4435"/>
    <w:rsid w:val="00AC4F7C"/>
    <w:rsid w:val="00AC6136"/>
    <w:rsid w:val="00AC6313"/>
    <w:rsid w:val="00AC66CD"/>
    <w:rsid w:val="00AC6814"/>
    <w:rsid w:val="00AC74CC"/>
    <w:rsid w:val="00AC79B3"/>
    <w:rsid w:val="00AC7F36"/>
    <w:rsid w:val="00AD062D"/>
    <w:rsid w:val="00AD334D"/>
    <w:rsid w:val="00AD3DD2"/>
    <w:rsid w:val="00AD427A"/>
    <w:rsid w:val="00AD42AA"/>
    <w:rsid w:val="00AD60C3"/>
    <w:rsid w:val="00AD6DAD"/>
    <w:rsid w:val="00AD7AAA"/>
    <w:rsid w:val="00AE0124"/>
    <w:rsid w:val="00AE08C7"/>
    <w:rsid w:val="00AE3C3F"/>
    <w:rsid w:val="00AE50AF"/>
    <w:rsid w:val="00AE528A"/>
    <w:rsid w:val="00AE53DD"/>
    <w:rsid w:val="00AE62E6"/>
    <w:rsid w:val="00AE68D9"/>
    <w:rsid w:val="00AE6B60"/>
    <w:rsid w:val="00AE6F3D"/>
    <w:rsid w:val="00AE77D8"/>
    <w:rsid w:val="00AE7D7C"/>
    <w:rsid w:val="00AF018D"/>
    <w:rsid w:val="00AF0F9B"/>
    <w:rsid w:val="00AF20E3"/>
    <w:rsid w:val="00AF2751"/>
    <w:rsid w:val="00AF4522"/>
    <w:rsid w:val="00AF5954"/>
    <w:rsid w:val="00AF6286"/>
    <w:rsid w:val="00B001F1"/>
    <w:rsid w:val="00B005C5"/>
    <w:rsid w:val="00B02613"/>
    <w:rsid w:val="00B05C92"/>
    <w:rsid w:val="00B060C6"/>
    <w:rsid w:val="00B06203"/>
    <w:rsid w:val="00B064A4"/>
    <w:rsid w:val="00B10091"/>
    <w:rsid w:val="00B13090"/>
    <w:rsid w:val="00B133AA"/>
    <w:rsid w:val="00B14CA8"/>
    <w:rsid w:val="00B161C5"/>
    <w:rsid w:val="00B2035D"/>
    <w:rsid w:val="00B20984"/>
    <w:rsid w:val="00B21BC3"/>
    <w:rsid w:val="00B2270F"/>
    <w:rsid w:val="00B24908"/>
    <w:rsid w:val="00B270CD"/>
    <w:rsid w:val="00B31C9D"/>
    <w:rsid w:val="00B3398B"/>
    <w:rsid w:val="00B33DD1"/>
    <w:rsid w:val="00B34A18"/>
    <w:rsid w:val="00B35096"/>
    <w:rsid w:val="00B35B90"/>
    <w:rsid w:val="00B37EB4"/>
    <w:rsid w:val="00B416A4"/>
    <w:rsid w:val="00B41F01"/>
    <w:rsid w:val="00B42119"/>
    <w:rsid w:val="00B42659"/>
    <w:rsid w:val="00B43CD9"/>
    <w:rsid w:val="00B444C4"/>
    <w:rsid w:val="00B45CAF"/>
    <w:rsid w:val="00B465DD"/>
    <w:rsid w:val="00B46DE1"/>
    <w:rsid w:val="00B46E1A"/>
    <w:rsid w:val="00B46EF9"/>
    <w:rsid w:val="00B51DE4"/>
    <w:rsid w:val="00B5451E"/>
    <w:rsid w:val="00B5520E"/>
    <w:rsid w:val="00B56C8D"/>
    <w:rsid w:val="00B5743E"/>
    <w:rsid w:val="00B60434"/>
    <w:rsid w:val="00B60492"/>
    <w:rsid w:val="00B6152C"/>
    <w:rsid w:val="00B62D3E"/>
    <w:rsid w:val="00B63426"/>
    <w:rsid w:val="00B647F5"/>
    <w:rsid w:val="00B6495F"/>
    <w:rsid w:val="00B6507D"/>
    <w:rsid w:val="00B65DBD"/>
    <w:rsid w:val="00B70470"/>
    <w:rsid w:val="00B707C3"/>
    <w:rsid w:val="00B708B9"/>
    <w:rsid w:val="00B71274"/>
    <w:rsid w:val="00B72457"/>
    <w:rsid w:val="00B74134"/>
    <w:rsid w:val="00B74B5F"/>
    <w:rsid w:val="00B76637"/>
    <w:rsid w:val="00B76A36"/>
    <w:rsid w:val="00B76B58"/>
    <w:rsid w:val="00B8035E"/>
    <w:rsid w:val="00B80525"/>
    <w:rsid w:val="00B80AE0"/>
    <w:rsid w:val="00B8155C"/>
    <w:rsid w:val="00B817B3"/>
    <w:rsid w:val="00B82E3C"/>
    <w:rsid w:val="00B830A4"/>
    <w:rsid w:val="00B841DA"/>
    <w:rsid w:val="00B8425B"/>
    <w:rsid w:val="00B85CD9"/>
    <w:rsid w:val="00B87D98"/>
    <w:rsid w:val="00B907C5"/>
    <w:rsid w:val="00B94285"/>
    <w:rsid w:val="00B94EE9"/>
    <w:rsid w:val="00B95614"/>
    <w:rsid w:val="00B97B42"/>
    <w:rsid w:val="00BA0883"/>
    <w:rsid w:val="00BA15B2"/>
    <w:rsid w:val="00BA363D"/>
    <w:rsid w:val="00BA4468"/>
    <w:rsid w:val="00BA67D2"/>
    <w:rsid w:val="00BA6FFC"/>
    <w:rsid w:val="00BA75E6"/>
    <w:rsid w:val="00BA774C"/>
    <w:rsid w:val="00BA78A2"/>
    <w:rsid w:val="00BB0E48"/>
    <w:rsid w:val="00BB34F2"/>
    <w:rsid w:val="00BB4A0C"/>
    <w:rsid w:val="00BB60FB"/>
    <w:rsid w:val="00BB6D44"/>
    <w:rsid w:val="00BC06A0"/>
    <w:rsid w:val="00BC13DA"/>
    <w:rsid w:val="00BC1D44"/>
    <w:rsid w:val="00BC2A01"/>
    <w:rsid w:val="00BC37B0"/>
    <w:rsid w:val="00BC44AC"/>
    <w:rsid w:val="00BC5BF7"/>
    <w:rsid w:val="00BC6CDA"/>
    <w:rsid w:val="00BC7D3D"/>
    <w:rsid w:val="00BD03F8"/>
    <w:rsid w:val="00BD125F"/>
    <w:rsid w:val="00BD18CF"/>
    <w:rsid w:val="00BD2CDF"/>
    <w:rsid w:val="00BD359B"/>
    <w:rsid w:val="00BD377A"/>
    <w:rsid w:val="00BD3B59"/>
    <w:rsid w:val="00BD3C47"/>
    <w:rsid w:val="00BD67DD"/>
    <w:rsid w:val="00BD73BD"/>
    <w:rsid w:val="00BD7C76"/>
    <w:rsid w:val="00BE0F59"/>
    <w:rsid w:val="00BE1264"/>
    <w:rsid w:val="00BE3ACF"/>
    <w:rsid w:val="00BE4DDA"/>
    <w:rsid w:val="00BE54E4"/>
    <w:rsid w:val="00BE57F2"/>
    <w:rsid w:val="00BE636A"/>
    <w:rsid w:val="00BE6AEE"/>
    <w:rsid w:val="00BE7013"/>
    <w:rsid w:val="00BE7CC4"/>
    <w:rsid w:val="00BF0A68"/>
    <w:rsid w:val="00BF0AAE"/>
    <w:rsid w:val="00BF1190"/>
    <w:rsid w:val="00BF2BA9"/>
    <w:rsid w:val="00BF4395"/>
    <w:rsid w:val="00BF716F"/>
    <w:rsid w:val="00C0027F"/>
    <w:rsid w:val="00C009C3"/>
    <w:rsid w:val="00C00A70"/>
    <w:rsid w:val="00C00F87"/>
    <w:rsid w:val="00C035D1"/>
    <w:rsid w:val="00C03D75"/>
    <w:rsid w:val="00C04876"/>
    <w:rsid w:val="00C077F5"/>
    <w:rsid w:val="00C07ADF"/>
    <w:rsid w:val="00C10A2E"/>
    <w:rsid w:val="00C12828"/>
    <w:rsid w:val="00C13872"/>
    <w:rsid w:val="00C13975"/>
    <w:rsid w:val="00C13FF8"/>
    <w:rsid w:val="00C14212"/>
    <w:rsid w:val="00C14643"/>
    <w:rsid w:val="00C14F2B"/>
    <w:rsid w:val="00C15DC4"/>
    <w:rsid w:val="00C16421"/>
    <w:rsid w:val="00C166BB"/>
    <w:rsid w:val="00C179AC"/>
    <w:rsid w:val="00C20310"/>
    <w:rsid w:val="00C213C1"/>
    <w:rsid w:val="00C21A38"/>
    <w:rsid w:val="00C24540"/>
    <w:rsid w:val="00C2619D"/>
    <w:rsid w:val="00C26AC0"/>
    <w:rsid w:val="00C278C9"/>
    <w:rsid w:val="00C27964"/>
    <w:rsid w:val="00C30B8D"/>
    <w:rsid w:val="00C3123F"/>
    <w:rsid w:val="00C31847"/>
    <w:rsid w:val="00C31F34"/>
    <w:rsid w:val="00C3235C"/>
    <w:rsid w:val="00C327ED"/>
    <w:rsid w:val="00C32883"/>
    <w:rsid w:val="00C32FAD"/>
    <w:rsid w:val="00C3413A"/>
    <w:rsid w:val="00C353DC"/>
    <w:rsid w:val="00C36C11"/>
    <w:rsid w:val="00C36E4D"/>
    <w:rsid w:val="00C37963"/>
    <w:rsid w:val="00C410F5"/>
    <w:rsid w:val="00C41A8D"/>
    <w:rsid w:val="00C41BFF"/>
    <w:rsid w:val="00C4207F"/>
    <w:rsid w:val="00C428F0"/>
    <w:rsid w:val="00C43B6F"/>
    <w:rsid w:val="00C43FFB"/>
    <w:rsid w:val="00C4402C"/>
    <w:rsid w:val="00C44846"/>
    <w:rsid w:val="00C4487E"/>
    <w:rsid w:val="00C452FB"/>
    <w:rsid w:val="00C454CD"/>
    <w:rsid w:val="00C45568"/>
    <w:rsid w:val="00C45A2C"/>
    <w:rsid w:val="00C50128"/>
    <w:rsid w:val="00C51628"/>
    <w:rsid w:val="00C51884"/>
    <w:rsid w:val="00C52654"/>
    <w:rsid w:val="00C52965"/>
    <w:rsid w:val="00C52CDA"/>
    <w:rsid w:val="00C530A1"/>
    <w:rsid w:val="00C55FB7"/>
    <w:rsid w:val="00C56513"/>
    <w:rsid w:val="00C56D6E"/>
    <w:rsid w:val="00C56F3D"/>
    <w:rsid w:val="00C57214"/>
    <w:rsid w:val="00C579BE"/>
    <w:rsid w:val="00C60F42"/>
    <w:rsid w:val="00C67636"/>
    <w:rsid w:val="00C6772E"/>
    <w:rsid w:val="00C701F4"/>
    <w:rsid w:val="00C709F4"/>
    <w:rsid w:val="00C71030"/>
    <w:rsid w:val="00C72CC6"/>
    <w:rsid w:val="00C73A26"/>
    <w:rsid w:val="00C73F25"/>
    <w:rsid w:val="00C74998"/>
    <w:rsid w:val="00C74AC0"/>
    <w:rsid w:val="00C75849"/>
    <w:rsid w:val="00C759CD"/>
    <w:rsid w:val="00C75EE5"/>
    <w:rsid w:val="00C76987"/>
    <w:rsid w:val="00C809A6"/>
    <w:rsid w:val="00C80AC0"/>
    <w:rsid w:val="00C80B34"/>
    <w:rsid w:val="00C81854"/>
    <w:rsid w:val="00C824C9"/>
    <w:rsid w:val="00C83B34"/>
    <w:rsid w:val="00C84963"/>
    <w:rsid w:val="00C84B06"/>
    <w:rsid w:val="00C85B4A"/>
    <w:rsid w:val="00C87AB6"/>
    <w:rsid w:val="00C92C9A"/>
    <w:rsid w:val="00C9380C"/>
    <w:rsid w:val="00C94155"/>
    <w:rsid w:val="00C9431D"/>
    <w:rsid w:val="00C94699"/>
    <w:rsid w:val="00C94742"/>
    <w:rsid w:val="00C947EB"/>
    <w:rsid w:val="00C94F76"/>
    <w:rsid w:val="00C970B1"/>
    <w:rsid w:val="00CA06AB"/>
    <w:rsid w:val="00CA1719"/>
    <w:rsid w:val="00CA2F06"/>
    <w:rsid w:val="00CA3D03"/>
    <w:rsid w:val="00CA3D18"/>
    <w:rsid w:val="00CA54E0"/>
    <w:rsid w:val="00CA6106"/>
    <w:rsid w:val="00CA7803"/>
    <w:rsid w:val="00CA7CDF"/>
    <w:rsid w:val="00CB0F6C"/>
    <w:rsid w:val="00CB129A"/>
    <w:rsid w:val="00CB20BD"/>
    <w:rsid w:val="00CB270C"/>
    <w:rsid w:val="00CB2B62"/>
    <w:rsid w:val="00CB3BB1"/>
    <w:rsid w:val="00CB404D"/>
    <w:rsid w:val="00CB45E0"/>
    <w:rsid w:val="00CB4814"/>
    <w:rsid w:val="00CB4D9E"/>
    <w:rsid w:val="00CB70E5"/>
    <w:rsid w:val="00CB7999"/>
    <w:rsid w:val="00CC054D"/>
    <w:rsid w:val="00CC0BE1"/>
    <w:rsid w:val="00CC0DED"/>
    <w:rsid w:val="00CC2A74"/>
    <w:rsid w:val="00CC2D99"/>
    <w:rsid w:val="00CC453F"/>
    <w:rsid w:val="00CC6AED"/>
    <w:rsid w:val="00CC6B0B"/>
    <w:rsid w:val="00CC7459"/>
    <w:rsid w:val="00CC78D3"/>
    <w:rsid w:val="00CC7951"/>
    <w:rsid w:val="00CD03F0"/>
    <w:rsid w:val="00CD0712"/>
    <w:rsid w:val="00CD1A56"/>
    <w:rsid w:val="00CD23E9"/>
    <w:rsid w:val="00CD2436"/>
    <w:rsid w:val="00CD2B5E"/>
    <w:rsid w:val="00CD389C"/>
    <w:rsid w:val="00CD5211"/>
    <w:rsid w:val="00CD6067"/>
    <w:rsid w:val="00CE01A9"/>
    <w:rsid w:val="00CE0F3E"/>
    <w:rsid w:val="00CE13F6"/>
    <w:rsid w:val="00CE1AB8"/>
    <w:rsid w:val="00CE269A"/>
    <w:rsid w:val="00CE32DB"/>
    <w:rsid w:val="00CE3F4E"/>
    <w:rsid w:val="00CE7738"/>
    <w:rsid w:val="00CE79A7"/>
    <w:rsid w:val="00CE7A7F"/>
    <w:rsid w:val="00CE7C5D"/>
    <w:rsid w:val="00CF1E4F"/>
    <w:rsid w:val="00CF2867"/>
    <w:rsid w:val="00CF2AE2"/>
    <w:rsid w:val="00CF2DAC"/>
    <w:rsid w:val="00CF3650"/>
    <w:rsid w:val="00CF5AEF"/>
    <w:rsid w:val="00CF60A4"/>
    <w:rsid w:val="00CF735F"/>
    <w:rsid w:val="00CF7DC1"/>
    <w:rsid w:val="00D006B7"/>
    <w:rsid w:val="00D01D76"/>
    <w:rsid w:val="00D0245D"/>
    <w:rsid w:val="00D025B5"/>
    <w:rsid w:val="00D02D2D"/>
    <w:rsid w:val="00D0482E"/>
    <w:rsid w:val="00D07D6C"/>
    <w:rsid w:val="00D10FBC"/>
    <w:rsid w:val="00D125F6"/>
    <w:rsid w:val="00D12696"/>
    <w:rsid w:val="00D12FA8"/>
    <w:rsid w:val="00D13230"/>
    <w:rsid w:val="00D1408A"/>
    <w:rsid w:val="00D146ED"/>
    <w:rsid w:val="00D14CE7"/>
    <w:rsid w:val="00D151CC"/>
    <w:rsid w:val="00D1790C"/>
    <w:rsid w:val="00D201CA"/>
    <w:rsid w:val="00D206B3"/>
    <w:rsid w:val="00D20DEB"/>
    <w:rsid w:val="00D22870"/>
    <w:rsid w:val="00D2341A"/>
    <w:rsid w:val="00D23506"/>
    <w:rsid w:val="00D23628"/>
    <w:rsid w:val="00D2451A"/>
    <w:rsid w:val="00D247C1"/>
    <w:rsid w:val="00D26673"/>
    <w:rsid w:val="00D27855"/>
    <w:rsid w:val="00D27CC2"/>
    <w:rsid w:val="00D302F2"/>
    <w:rsid w:val="00D31923"/>
    <w:rsid w:val="00D319AF"/>
    <w:rsid w:val="00D33B2A"/>
    <w:rsid w:val="00D352FE"/>
    <w:rsid w:val="00D358F3"/>
    <w:rsid w:val="00D36559"/>
    <w:rsid w:val="00D36674"/>
    <w:rsid w:val="00D369F0"/>
    <w:rsid w:val="00D372C2"/>
    <w:rsid w:val="00D379B0"/>
    <w:rsid w:val="00D4020D"/>
    <w:rsid w:val="00D40819"/>
    <w:rsid w:val="00D41BB0"/>
    <w:rsid w:val="00D42EB0"/>
    <w:rsid w:val="00D447F9"/>
    <w:rsid w:val="00D45753"/>
    <w:rsid w:val="00D46CC9"/>
    <w:rsid w:val="00D50586"/>
    <w:rsid w:val="00D5091D"/>
    <w:rsid w:val="00D50A84"/>
    <w:rsid w:val="00D50CFB"/>
    <w:rsid w:val="00D50F9A"/>
    <w:rsid w:val="00D52062"/>
    <w:rsid w:val="00D52781"/>
    <w:rsid w:val="00D52B2B"/>
    <w:rsid w:val="00D52E39"/>
    <w:rsid w:val="00D535FE"/>
    <w:rsid w:val="00D54414"/>
    <w:rsid w:val="00D60B1D"/>
    <w:rsid w:val="00D616FF"/>
    <w:rsid w:val="00D61AD2"/>
    <w:rsid w:val="00D62447"/>
    <w:rsid w:val="00D624E0"/>
    <w:rsid w:val="00D63A76"/>
    <w:rsid w:val="00D64DA3"/>
    <w:rsid w:val="00D66CE9"/>
    <w:rsid w:val="00D67804"/>
    <w:rsid w:val="00D678DF"/>
    <w:rsid w:val="00D67BA1"/>
    <w:rsid w:val="00D70535"/>
    <w:rsid w:val="00D71396"/>
    <w:rsid w:val="00D71C92"/>
    <w:rsid w:val="00D751D2"/>
    <w:rsid w:val="00D76526"/>
    <w:rsid w:val="00D76EF7"/>
    <w:rsid w:val="00D770EF"/>
    <w:rsid w:val="00D805CB"/>
    <w:rsid w:val="00D811C9"/>
    <w:rsid w:val="00D82009"/>
    <w:rsid w:val="00D82DB3"/>
    <w:rsid w:val="00D83140"/>
    <w:rsid w:val="00D83796"/>
    <w:rsid w:val="00D841C2"/>
    <w:rsid w:val="00D844C4"/>
    <w:rsid w:val="00D863A7"/>
    <w:rsid w:val="00D86961"/>
    <w:rsid w:val="00D87BB5"/>
    <w:rsid w:val="00D920AC"/>
    <w:rsid w:val="00D92529"/>
    <w:rsid w:val="00D93293"/>
    <w:rsid w:val="00D95307"/>
    <w:rsid w:val="00D966B9"/>
    <w:rsid w:val="00D974BF"/>
    <w:rsid w:val="00DA02C8"/>
    <w:rsid w:val="00DA12A7"/>
    <w:rsid w:val="00DA183C"/>
    <w:rsid w:val="00DA184D"/>
    <w:rsid w:val="00DA1A96"/>
    <w:rsid w:val="00DA231F"/>
    <w:rsid w:val="00DA48CA"/>
    <w:rsid w:val="00DA4AE7"/>
    <w:rsid w:val="00DA4B50"/>
    <w:rsid w:val="00DA63D2"/>
    <w:rsid w:val="00DA652A"/>
    <w:rsid w:val="00DA7537"/>
    <w:rsid w:val="00DB17F1"/>
    <w:rsid w:val="00DB19F6"/>
    <w:rsid w:val="00DB1BB8"/>
    <w:rsid w:val="00DB2909"/>
    <w:rsid w:val="00DB2F41"/>
    <w:rsid w:val="00DB365C"/>
    <w:rsid w:val="00DB3B96"/>
    <w:rsid w:val="00DB6297"/>
    <w:rsid w:val="00DB6CD9"/>
    <w:rsid w:val="00DB6D95"/>
    <w:rsid w:val="00DC054E"/>
    <w:rsid w:val="00DC0AAB"/>
    <w:rsid w:val="00DC166D"/>
    <w:rsid w:val="00DC1FE4"/>
    <w:rsid w:val="00DC2350"/>
    <w:rsid w:val="00DC343C"/>
    <w:rsid w:val="00DC4DED"/>
    <w:rsid w:val="00DC66F1"/>
    <w:rsid w:val="00DC7766"/>
    <w:rsid w:val="00DC7BBA"/>
    <w:rsid w:val="00DC7D7C"/>
    <w:rsid w:val="00DD0A6C"/>
    <w:rsid w:val="00DD2759"/>
    <w:rsid w:val="00DD3A46"/>
    <w:rsid w:val="00DD4C6F"/>
    <w:rsid w:val="00DD6325"/>
    <w:rsid w:val="00DD6AA7"/>
    <w:rsid w:val="00DD7EDB"/>
    <w:rsid w:val="00DE0146"/>
    <w:rsid w:val="00DE0F6B"/>
    <w:rsid w:val="00DE1963"/>
    <w:rsid w:val="00DE1F06"/>
    <w:rsid w:val="00DE203A"/>
    <w:rsid w:val="00DE218E"/>
    <w:rsid w:val="00DE33C6"/>
    <w:rsid w:val="00DE45D5"/>
    <w:rsid w:val="00DE6D40"/>
    <w:rsid w:val="00DE76AB"/>
    <w:rsid w:val="00DE7740"/>
    <w:rsid w:val="00DF332E"/>
    <w:rsid w:val="00DF5342"/>
    <w:rsid w:val="00DF7601"/>
    <w:rsid w:val="00E0070E"/>
    <w:rsid w:val="00E00DCC"/>
    <w:rsid w:val="00E01308"/>
    <w:rsid w:val="00E03E91"/>
    <w:rsid w:val="00E0659D"/>
    <w:rsid w:val="00E066A6"/>
    <w:rsid w:val="00E079C0"/>
    <w:rsid w:val="00E1038E"/>
    <w:rsid w:val="00E119E3"/>
    <w:rsid w:val="00E1230B"/>
    <w:rsid w:val="00E12C40"/>
    <w:rsid w:val="00E13812"/>
    <w:rsid w:val="00E13F48"/>
    <w:rsid w:val="00E14147"/>
    <w:rsid w:val="00E142B2"/>
    <w:rsid w:val="00E146CB"/>
    <w:rsid w:val="00E14F39"/>
    <w:rsid w:val="00E16CB8"/>
    <w:rsid w:val="00E244C9"/>
    <w:rsid w:val="00E245FB"/>
    <w:rsid w:val="00E25906"/>
    <w:rsid w:val="00E25AF0"/>
    <w:rsid w:val="00E25AF2"/>
    <w:rsid w:val="00E25DD9"/>
    <w:rsid w:val="00E26135"/>
    <w:rsid w:val="00E26298"/>
    <w:rsid w:val="00E275D9"/>
    <w:rsid w:val="00E30106"/>
    <w:rsid w:val="00E30E94"/>
    <w:rsid w:val="00E31754"/>
    <w:rsid w:val="00E319F8"/>
    <w:rsid w:val="00E31EE1"/>
    <w:rsid w:val="00E3308B"/>
    <w:rsid w:val="00E33A89"/>
    <w:rsid w:val="00E33CED"/>
    <w:rsid w:val="00E3400C"/>
    <w:rsid w:val="00E3502D"/>
    <w:rsid w:val="00E351B4"/>
    <w:rsid w:val="00E35232"/>
    <w:rsid w:val="00E3530E"/>
    <w:rsid w:val="00E3561C"/>
    <w:rsid w:val="00E3638A"/>
    <w:rsid w:val="00E37044"/>
    <w:rsid w:val="00E37C82"/>
    <w:rsid w:val="00E40B06"/>
    <w:rsid w:val="00E4156C"/>
    <w:rsid w:val="00E41A07"/>
    <w:rsid w:val="00E42A98"/>
    <w:rsid w:val="00E43333"/>
    <w:rsid w:val="00E433FB"/>
    <w:rsid w:val="00E4559B"/>
    <w:rsid w:val="00E45B85"/>
    <w:rsid w:val="00E45DA4"/>
    <w:rsid w:val="00E46627"/>
    <w:rsid w:val="00E47477"/>
    <w:rsid w:val="00E47814"/>
    <w:rsid w:val="00E51BED"/>
    <w:rsid w:val="00E52763"/>
    <w:rsid w:val="00E53479"/>
    <w:rsid w:val="00E54C3F"/>
    <w:rsid w:val="00E56D23"/>
    <w:rsid w:val="00E603D9"/>
    <w:rsid w:val="00E6062A"/>
    <w:rsid w:val="00E60E30"/>
    <w:rsid w:val="00E61B57"/>
    <w:rsid w:val="00E6366C"/>
    <w:rsid w:val="00E63B03"/>
    <w:rsid w:val="00E6498C"/>
    <w:rsid w:val="00E64A24"/>
    <w:rsid w:val="00E650C4"/>
    <w:rsid w:val="00E65BD9"/>
    <w:rsid w:val="00E66059"/>
    <w:rsid w:val="00E666BF"/>
    <w:rsid w:val="00E6780A"/>
    <w:rsid w:val="00E679EA"/>
    <w:rsid w:val="00E714D1"/>
    <w:rsid w:val="00E718C0"/>
    <w:rsid w:val="00E7307E"/>
    <w:rsid w:val="00E74A23"/>
    <w:rsid w:val="00E74E39"/>
    <w:rsid w:val="00E75EC2"/>
    <w:rsid w:val="00E76C07"/>
    <w:rsid w:val="00E76CE1"/>
    <w:rsid w:val="00E801B5"/>
    <w:rsid w:val="00E803D4"/>
    <w:rsid w:val="00E80732"/>
    <w:rsid w:val="00E8125B"/>
    <w:rsid w:val="00E83AA8"/>
    <w:rsid w:val="00E83D9D"/>
    <w:rsid w:val="00E84944"/>
    <w:rsid w:val="00E84E91"/>
    <w:rsid w:val="00E9193B"/>
    <w:rsid w:val="00E921E2"/>
    <w:rsid w:val="00E938D0"/>
    <w:rsid w:val="00E94F7A"/>
    <w:rsid w:val="00E95674"/>
    <w:rsid w:val="00E95CE1"/>
    <w:rsid w:val="00E95EAE"/>
    <w:rsid w:val="00EA07A8"/>
    <w:rsid w:val="00EA0A99"/>
    <w:rsid w:val="00EA1033"/>
    <w:rsid w:val="00EA28CF"/>
    <w:rsid w:val="00EA2986"/>
    <w:rsid w:val="00EA37F0"/>
    <w:rsid w:val="00EA42B5"/>
    <w:rsid w:val="00EA611F"/>
    <w:rsid w:val="00EA6135"/>
    <w:rsid w:val="00EA6ED4"/>
    <w:rsid w:val="00EB055B"/>
    <w:rsid w:val="00EB11BA"/>
    <w:rsid w:val="00EB11D1"/>
    <w:rsid w:val="00EB122A"/>
    <w:rsid w:val="00EB2578"/>
    <w:rsid w:val="00EB2FA5"/>
    <w:rsid w:val="00EB305B"/>
    <w:rsid w:val="00EB3372"/>
    <w:rsid w:val="00EB4915"/>
    <w:rsid w:val="00EB4C34"/>
    <w:rsid w:val="00EB506C"/>
    <w:rsid w:val="00EB5FCB"/>
    <w:rsid w:val="00EB6676"/>
    <w:rsid w:val="00EB6B4F"/>
    <w:rsid w:val="00EC17E4"/>
    <w:rsid w:val="00EC2769"/>
    <w:rsid w:val="00EC2BAC"/>
    <w:rsid w:val="00EC4007"/>
    <w:rsid w:val="00EC49E2"/>
    <w:rsid w:val="00EC5016"/>
    <w:rsid w:val="00EC5D94"/>
    <w:rsid w:val="00EC65CA"/>
    <w:rsid w:val="00EC6F7E"/>
    <w:rsid w:val="00ED0A5D"/>
    <w:rsid w:val="00ED2BA9"/>
    <w:rsid w:val="00ED336C"/>
    <w:rsid w:val="00ED358B"/>
    <w:rsid w:val="00ED45B7"/>
    <w:rsid w:val="00ED577D"/>
    <w:rsid w:val="00ED5FAA"/>
    <w:rsid w:val="00ED622A"/>
    <w:rsid w:val="00EE07D5"/>
    <w:rsid w:val="00EE0934"/>
    <w:rsid w:val="00EE0AD6"/>
    <w:rsid w:val="00EE1490"/>
    <w:rsid w:val="00EE1E88"/>
    <w:rsid w:val="00EE2480"/>
    <w:rsid w:val="00EE727B"/>
    <w:rsid w:val="00EF0CC4"/>
    <w:rsid w:val="00EF0F65"/>
    <w:rsid w:val="00EF17FA"/>
    <w:rsid w:val="00EF2C74"/>
    <w:rsid w:val="00EF2F15"/>
    <w:rsid w:val="00EF35AA"/>
    <w:rsid w:val="00EF3D55"/>
    <w:rsid w:val="00EF51ED"/>
    <w:rsid w:val="00EF55F8"/>
    <w:rsid w:val="00EF590B"/>
    <w:rsid w:val="00EF5CF5"/>
    <w:rsid w:val="00EF7E76"/>
    <w:rsid w:val="00F04D84"/>
    <w:rsid w:val="00F0614D"/>
    <w:rsid w:val="00F07AB5"/>
    <w:rsid w:val="00F07D7F"/>
    <w:rsid w:val="00F1127D"/>
    <w:rsid w:val="00F11309"/>
    <w:rsid w:val="00F133B3"/>
    <w:rsid w:val="00F13B8B"/>
    <w:rsid w:val="00F13BBF"/>
    <w:rsid w:val="00F13FCA"/>
    <w:rsid w:val="00F142FB"/>
    <w:rsid w:val="00F16AFA"/>
    <w:rsid w:val="00F17325"/>
    <w:rsid w:val="00F215DF"/>
    <w:rsid w:val="00F2196C"/>
    <w:rsid w:val="00F21E0B"/>
    <w:rsid w:val="00F22AE5"/>
    <w:rsid w:val="00F23323"/>
    <w:rsid w:val="00F23540"/>
    <w:rsid w:val="00F23AC3"/>
    <w:rsid w:val="00F23B02"/>
    <w:rsid w:val="00F25893"/>
    <w:rsid w:val="00F330CF"/>
    <w:rsid w:val="00F33A4D"/>
    <w:rsid w:val="00F34785"/>
    <w:rsid w:val="00F36444"/>
    <w:rsid w:val="00F374DA"/>
    <w:rsid w:val="00F37B8E"/>
    <w:rsid w:val="00F37CD9"/>
    <w:rsid w:val="00F409D1"/>
    <w:rsid w:val="00F41CDD"/>
    <w:rsid w:val="00F42096"/>
    <w:rsid w:val="00F42CAF"/>
    <w:rsid w:val="00F42DE2"/>
    <w:rsid w:val="00F455A8"/>
    <w:rsid w:val="00F45865"/>
    <w:rsid w:val="00F460EC"/>
    <w:rsid w:val="00F506DB"/>
    <w:rsid w:val="00F507FD"/>
    <w:rsid w:val="00F51409"/>
    <w:rsid w:val="00F53ED3"/>
    <w:rsid w:val="00F54023"/>
    <w:rsid w:val="00F5415C"/>
    <w:rsid w:val="00F55478"/>
    <w:rsid w:val="00F554EA"/>
    <w:rsid w:val="00F55B21"/>
    <w:rsid w:val="00F56A94"/>
    <w:rsid w:val="00F56D30"/>
    <w:rsid w:val="00F57040"/>
    <w:rsid w:val="00F5772D"/>
    <w:rsid w:val="00F606C8"/>
    <w:rsid w:val="00F60E1E"/>
    <w:rsid w:val="00F61147"/>
    <w:rsid w:val="00F631F7"/>
    <w:rsid w:val="00F63817"/>
    <w:rsid w:val="00F6449B"/>
    <w:rsid w:val="00F64820"/>
    <w:rsid w:val="00F650A7"/>
    <w:rsid w:val="00F650DA"/>
    <w:rsid w:val="00F65EA2"/>
    <w:rsid w:val="00F66332"/>
    <w:rsid w:val="00F6665A"/>
    <w:rsid w:val="00F66EF1"/>
    <w:rsid w:val="00F67A02"/>
    <w:rsid w:val="00F67ED4"/>
    <w:rsid w:val="00F707CF"/>
    <w:rsid w:val="00F71770"/>
    <w:rsid w:val="00F71CE0"/>
    <w:rsid w:val="00F727C9"/>
    <w:rsid w:val="00F72879"/>
    <w:rsid w:val="00F74444"/>
    <w:rsid w:val="00F74623"/>
    <w:rsid w:val="00F747F8"/>
    <w:rsid w:val="00F75336"/>
    <w:rsid w:val="00F7654D"/>
    <w:rsid w:val="00F76635"/>
    <w:rsid w:val="00F7762A"/>
    <w:rsid w:val="00F80190"/>
    <w:rsid w:val="00F81328"/>
    <w:rsid w:val="00F821C4"/>
    <w:rsid w:val="00F82851"/>
    <w:rsid w:val="00F837CD"/>
    <w:rsid w:val="00F85471"/>
    <w:rsid w:val="00F90E16"/>
    <w:rsid w:val="00F90FA0"/>
    <w:rsid w:val="00F915FA"/>
    <w:rsid w:val="00F92531"/>
    <w:rsid w:val="00F93040"/>
    <w:rsid w:val="00F930EF"/>
    <w:rsid w:val="00F93339"/>
    <w:rsid w:val="00F945FC"/>
    <w:rsid w:val="00F94A74"/>
    <w:rsid w:val="00F95A2F"/>
    <w:rsid w:val="00F96256"/>
    <w:rsid w:val="00F96851"/>
    <w:rsid w:val="00F97CF0"/>
    <w:rsid w:val="00FA03B3"/>
    <w:rsid w:val="00FA0D8A"/>
    <w:rsid w:val="00FA11B3"/>
    <w:rsid w:val="00FA30D1"/>
    <w:rsid w:val="00FA535B"/>
    <w:rsid w:val="00FA644D"/>
    <w:rsid w:val="00FA64FC"/>
    <w:rsid w:val="00FA6C4A"/>
    <w:rsid w:val="00FA7CD9"/>
    <w:rsid w:val="00FB1471"/>
    <w:rsid w:val="00FB16C2"/>
    <w:rsid w:val="00FB2268"/>
    <w:rsid w:val="00FB3B25"/>
    <w:rsid w:val="00FB61E0"/>
    <w:rsid w:val="00FB6595"/>
    <w:rsid w:val="00FB6A91"/>
    <w:rsid w:val="00FB6E3D"/>
    <w:rsid w:val="00FB70CF"/>
    <w:rsid w:val="00FB7117"/>
    <w:rsid w:val="00FC0128"/>
    <w:rsid w:val="00FC0CE9"/>
    <w:rsid w:val="00FC157E"/>
    <w:rsid w:val="00FC18EC"/>
    <w:rsid w:val="00FC26C9"/>
    <w:rsid w:val="00FC362C"/>
    <w:rsid w:val="00FC3BEF"/>
    <w:rsid w:val="00FC51D1"/>
    <w:rsid w:val="00FC5BB9"/>
    <w:rsid w:val="00FC60DF"/>
    <w:rsid w:val="00FC74B4"/>
    <w:rsid w:val="00FC793C"/>
    <w:rsid w:val="00FD00D8"/>
    <w:rsid w:val="00FD04D3"/>
    <w:rsid w:val="00FD0607"/>
    <w:rsid w:val="00FD3047"/>
    <w:rsid w:val="00FD31EA"/>
    <w:rsid w:val="00FD42C8"/>
    <w:rsid w:val="00FD6D50"/>
    <w:rsid w:val="00FD7496"/>
    <w:rsid w:val="00FE0FD8"/>
    <w:rsid w:val="00FE1BE1"/>
    <w:rsid w:val="00FE4066"/>
    <w:rsid w:val="00FE4675"/>
    <w:rsid w:val="00FE5D1A"/>
    <w:rsid w:val="00FE5E53"/>
    <w:rsid w:val="00FE644B"/>
    <w:rsid w:val="00FE6B90"/>
    <w:rsid w:val="00FE7636"/>
    <w:rsid w:val="00FF053C"/>
    <w:rsid w:val="00FF09D8"/>
    <w:rsid w:val="00FF24C1"/>
    <w:rsid w:val="00FF2677"/>
    <w:rsid w:val="00FF3549"/>
    <w:rsid w:val="00FF3F9B"/>
    <w:rsid w:val="00FF47A4"/>
    <w:rsid w:val="00FF4AC5"/>
    <w:rsid w:val="00FF61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CA06AB"/>
    <w:pPr>
      <w:spacing w:after="120"/>
    </w:pPr>
    <w:rPr>
      <w:rFonts w:eastAsiaTheme="minorEastAsia"/>
      <w:lang w:bidi="en-US"/>
    </w:rPr>
  </w:style>
  <w:style w:type="paragraph" w:styleId="Heading1">
    <w:name w:val="heading 1"/>
    <w:basedOn w:val="Normal"/>
    <w:next w:val="ppBodyText"/>
    <w:link w:val="Heading1Char"/>
    <w:qFormat/>
    <w:rsid w:val="00CA06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A06A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CA06A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CA06A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06AB"/>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CA06AB"/>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CA06AB"/>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CA06AB"/>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CA06AB"/>
    <w:pPr>
      <w:numPr>
        <w:ilvl w:val="1"/>
        <w:numId w:val="16"/>
      </w:numPr>
      <w:spacing w:after="120"/>
    </w:pPr>
    <w:rPr>
      <w:rFonts w:eastAsiaTheme="minorEastAsia"/>
      <w:lang w:bidi="en-US"/>
    </w:rPr>
  </w:style>
  <w:style w:type="paragraph" w:customStyle="1" w:styleId="ppListEnd">
    <w:name w:val="pp List End"/>
    <w:basedOn w:val="ppNumberList"/>
    <w:next w:val="Normal"/>
    <w:rsid w:val="00CA06A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rsid w:val="00CA06AB"/>
    <w:pPr>
      <w:numPr>
        <w:ilvl w:val="1"/>
        <w:numId w:val="19"/>
      </w:numPr>
      <w:tabs>
        <w:tab w:val="left" w:pos="1440"/>
      </w:tabs>
      <w:ind w:left="754" w:hanging="357"/>
    </w:pPr>
  </w:style>
  <w:style w:type="paragraph" w:customStyle="1" w:styleId="ppNumberListIndent">
    <w:name w:val="pp Number List Indent"/>
    <w:basedOn w:val="ppNumberList"/>
    <w:rsid w:val="00CA06AB"/>
    <w:pPr>
      <w:numPr>
        <w:ilvl w:val="2"/>
      </w:numPr>
      <w:tabs>
        <w:tab w:val="clear" w:pos="1440"/>
        <w:tab w:val="left" w:pos="2160"/>
      </w:tabs>
      <w:ind w:left="1434" w:hanging="357"/>
    </w:pPr>
  </w:style>
  <w:style w:type="paragraph" w:customStyle="1" w:styleId="ppFigure">
    <w:name w:val="pp Figure"/>
    <w:basedOn w:val="Normal"/>
    <w:next w:val="Normal"/>
    <w:qFormat/>
    <w:rsid w:val="00CA06AB"/>
    <w:pPr>
      <w:numPr>
        <w:ilvl w:val="1"/>
        <w:numId w:val="1"/>
      </w:numPr>
      <w:spacing w:after="0"/>
      <w:ind w:left="0"/>
    </w:pPr>
  </w:style>
  <w:style w:type="paragraph" w:customStyle="1" w:styleId="ppBodyTextIndent">
    <w:name w:val="pp Body Text Indent"/>
    <w:basedOn w:val="ppBodyText"/>
    <w:rsid w:val="00CA06AB"/>
    <w:pPr>
      <w:numPr>
        <w:ilvl w:val="2"/>
      </w:numPr>
    </w:pPr>
  </w:style>
  <w:style w:type="paragraph" w:customStyle="1" w:styleId="ppBodyTextIndent2">
    <w:name w:val="pp Body Text Indent 2"/>
    <w:basedOn w:val="ppBodyTextIndent"/>
    <w:rsid w:val="00CA06AB"/>
    <w:pPr>
      <w:numPr>
        <w:ilvl w:val="3"/>
      </w:numPr>
    </w:pPr>
  </w:style>
  <w:style w:type="paragraph" w:customStyle="1" w:styleId="ppFigureIndent">
    <w:name w:val="pp Figure Indent"/>
    <w:basedOn w:val="ppFigure"/>
    <w:next w:val="Normal"/>
    <w:rsid w:val="00CA06AB"/>
    <w:pPr>
      <w:numPr>
        <w:ilvl w:val="2"/>
      </w:numPr>
      <w:ind w:left="720"/>
    </w:pPr>
  </w:style>
  <w:style w:type="paragraph" w:customStyle="1" w:styleId="ppFigureIndent2">
    <w:name w:val="pp Figure Indent 2"/>
    <w:basedOn w:val="ppFigureIndent"/>
    <w:next w:val="Normal"/>
    <w:rsid w:val="00CA06AB"/>
    <w:pPr>
      <w:numPr>
        <w:ilvl w:val="3"/>
      </w:numPr>
      <w:ind w:left="1440"/>
    </w:pPr>
  </w:style>
  <w:style w:type="paragraph" w:styleId="Footer">
    <w:name w:val="footer"/>
    <w:basedOn w:val="Normal"/>
    <w:link w:val="FooterChar"/>
    <w:uiPriority w:val="99"/>
    <w:unhideWhenUsed/>
    <w:rsid w:val="00CA06AB"/>
    <w:pPr>
      <w:tabs>
        <w:tab w:val="center" w:pos="4680"/>
        <w:tab w:val="right" w:pos="9360"/>
      </w:tabs>
    </w:pPr>
  </w:style>
  <w:style w:type="character" w:customStyle="1" w:styleId="FooterChar">
    <w:name w:val="Footer Char"/>
    <w:basedOn w:val="DefaultParagraphFont"/>
    <w:link w:val="Footer"/>
    <w:uiPriority w:val="99"/>
    <w:rsid w:val="00CA06AB"/>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CA06AB"/>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CA06AB"/>
    <w:pPr>
      <w:numPr>
        <w:ilvl w:val="2"/>
      </w:numPr>
      <w:ind w:left="862"/>
    </w:pPr>
  </w:style>
  <w:style w:type="paragraph" w:customStyle="1" w:styleId="ppNoteIndent2">
    <w:name w:val="pp Note Indent 2"/>
    <w:basedOn w:val="ppNoteIndent"/>
    <w:rsid w:val="00CA06AB"/>
    <w:pPr>
      <w:numPr>
        <w:ilvl w:val="3"/>
      </w:numPr>
      <w:ind w:left="1584"/>
    </w:pPr>
  </w:style>
  <w:style w:type="paragraph" w:customStyle="1" w:styleId="ppBulletList">
    <w:name w:val="pp Bullet List"/>
    <w:basedOn w:val="ppNumberList"/>
    <w:link w:val="ppBulletListChar"/>
    <w:qFormat/>
    <w:rsid w:val="00CA06AB"/>
    <w:pPr>
      <w:numPr>
        <w:numId w:val="9"/>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CA06AB"/>
    <w:pPr>
      <w:numPr>
        <w:ilvl w:val="2"/>
      </w:numPr>
      <w:ind w:left="1434" w:hanging="357"/>
    </w:pPr>
  </w:style>
  <w:style w:type="paragraph" w:customStyle="1" w:styleId="ppCode">
    <w:name w:val="pp Code"/>
    <w:qFormat/>
    <w:rsid w:val="00CA06AB"/>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CA06AB"/>
    <w:pPr>
      <w:numPr>
        <w:ilvl w:val="2"/>
      </w:numPr>
      <w:ind w:left="720"/>
    </w:pPr>
  </w:style>
  <w:style w:type="paragraph" w:customStyle="1" w:styleId="ppCodeIndent2">
    <w:name w:val="pp Code Indent 2"/>
    <w:basedOn w:val="ppCodeIndent"/>
    <w:rsid w:val="00CA06AB"/>
    <w:pPr>
      <w:numPr>
        <w:ilvl w:val="3"/>
      </w:numPr>
      <w:ind w:left="1440"/>
    </w:pPr>
  </w:style>
  <w:style w:type="paragraph" w:customStyle="1" w:styleId="ppCodeLanguage">
    <w:name w:val="pp Code Language"/>
    <w:basedOn w:val="Normal"/>
    <w:next w:val="ppCode"/>
    <w:qFormat/>
    <w:rsid w:val="00CA06AB"/>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CA06AB"/>
    <w:pPr>
      <w:numPr>
        <w:ilvl w:val="2"/>
      </w:numPr>
      <w:ind w:left="720"/>
    </w:pPr>
  </w:style>
  <w:style w:type="paragraph" w:customStyle="1" w:styleId="ppCodeLanguageIndent2">
    <w:name w:val="pp Code Language Indent 2"/>
    <w:basedOn w:val="ppCodeLanguageIndent"/>
    <w:next w:val="ppCodeIndent2"/>
    <w:rsid w:val="00CA06AB"/>
    <w:pPr>
      <w:numPr>
        <w:ilvl w:val="3"/>
      </w:numPr>
      <w:ind w:left="1440"/>
    </w:pPr>
  </w:style>
  <w:style w:type="paragraph" w:customStyle="1" w:styleId="ppFigureCaption">
    <w:name w:val="pp Figure Caption"/>
    <w:basedOn w:val="Normal"/>
    <w:next w:val="ppBodyText"/>
    <w:qFormat/>
    <w:rsid w:val="00CA06AB"/>
    <w:pPr>
      <w:numPr>
        <w:ilvl w:val="1"/>
        <w:numId w:val="6"/>
      </w:numPr>
      <w:ind w:left="0"/>
    </w:pPr>
    <w:rPr>
      <w:i/>
    </w:rPr>
  </w:style>
  <w:style w:type="paragraph" w:customStyle="1" w:styleId="ppFigureCaptionIndent">
    <w:name w:val="pp Figure Caption Indent"/>
    <w:basedOn w:val="ppFigureCaption"/>
    <w:next w:val="ppBodyTextIndent"/>
    <w:rsid w:val="00CA06AB"/>
    <w:pPr>
      <w:numPr>
        <w:ilvl w:val="2"/>
      </w:numPr>
      <w:ind w:left="720"/>
    </w:pPr>
  </w:style>
  <w:style w:type="paragraph" w:customStyle="1" w:styleId="ppFigureCaptionIndent2">
    <w:name w:val="pp Figure Caption Indent 2"/>
    <w:basedOn w:val="ppFigureCaptionIndent"/>
    <w:next w:val="ppBodyTextIndent2"/>
    <w:rsid w:val="00CA06AB"/>
    <w:pPr>
      <w:numPr>
        <w:ilvl w:val="3"/>
      </w:numPr>
      <w:ind w:left="1440"/>
    </w:pPr>
  </w:style>
  <w:style w:type="paragraph" w:customStyle="1" w:styleId="ppFigureNumber">
    <w:name w:val="pp Figure Number"/>
    <w:basedOn w:val="Normal"/>
    <w:next w:val="ppFigureCaption"/>
    <w:rsid w:val="00CA06AB"/>
    <w:pPr>
      <w:numPr>
        <w:ilvl w:val="1"/>
        <w:numId w:val="7"/>
      </w:numPr>
      <w:spacing w:after="0"/>
      <w:ind w:left="0"/>
    </w:pPr>
    <w:rPr>
      <w:b/>
    </w:rPr>
  </w:style>
  <w:style w:type="paragraph" w:customStyle="1" w:styleId="ppFigureNumberIndent">
    <w:name w:val="pp Figure Number Indent"/>
    <w:basedOn w:val="ppFigureNumber"/>
    <w:next w:val="ppFigureCaptionIndent"/>
    <w:rsid w:val="00CA06AB"/>
    <w:pPr>
      <w:numPr>
        <w:ilvl w:val="2"/>
      </w:numPr>
      <w:ind w:left="720"/>
    </w:pPr>
  </w:style>
  <w:style w:type="paragraph" w:customStyle="1" w:styleId="ppFigureNumberIndent2">
    <w:name w:val="pp Figure Number Indent 2"/>
    <w:basedOn w:val="ppFigureNumberIndent"/>
    <w:next w:val="ppFigureCaptionIndent2"/>
    <w:rsid w:val="00CA06AB"/>
    <w:pPr>
      <w:numPr>
        <w:ilvl w:val="3"/>
      </w:numPr>
      <w:ind w:left="1440"/>
    </w:pPr>
  </w:style>
  <w:style w:type="paragraph" w:customStyle="1" w:styleId="ppTopic">
    <w:name w:val="pp Topic"/>
    <w:basedOn w:val="Title"/>
    <w:next w:val="Normal"/>
    <w:rsid w:val="00CA06AB"/>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CA06AB"/>
    <w:rPr>
      <w:rFonts w:eastAsiaTheme="minorEastAsia"/>
      <w:lang w:bidi="en-US"/>
    </w:rPr>
  </w:style>
  <w:style w:type="paragraph" w:styleId="Title">
    <w:name w:val="Title"/>
    <w:basedOn w:val="Normal"/>
    <w:next w:val="Normal"/>
    <w:link w:val="TitleChar"/>
    <w:uiPriority w:val="10"/>
    <w:qFormat/>
    <w:rsid w:val="00CA06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06AB"/>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CA06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6AB"/>
    <w:rPr>
      <w:rFonts w:ascii="Tahoma" w:eastAsiaTheme="minorEastAsia" w:hAnsi="Tahoma" w:cs="Tahoma"/>
      <w:sz w:val="16"/>
      <w:szCs w:val="16"/>
      <w:lang w:bidi="en-US"/>
    </w:rPr>
  </w:style>
  <w:style w:type="paragraph" w:customStyle="1" w:styleId="ppBulletListTable">
    <w:name w:val="pp Bullet List Table"/>
    <w:basedOn w:val="Normal"/>
    <w:uiPriority w:val="11"/>
    <w:rsid w:val="00CA06AB"/>
    <w:pPr>
      <w:numPr>
        <w:numId w:val="10"/>
      </w:numPr>
      <w:tabs>
        <w:tab w:val="left" w:pos="403"/>
      </w:tabs>
      <w:spacing w:before="100"/>
    </w:pPr>
    <w:rPr>
      <w:sz w:val="18"/>
    </w:rPr>
  </w:style>
  <w:style w:type="paragraph" w:customStyle="1" w:styleId="ppChapterNumber">
    <w:name w:val="pp Chapter Number"/>
    <w:next w:val="Normal"/>
    <w:uiPriority w:val="14"/>
    <w:rsid w:val="00CA06AB"/>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CA06AB"/>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CA06AB"/>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CA06AB"/>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CA06AB"/>
    <w:pPr>
      <w:numPr>
        <w:ilvl w:val="0"/>
        <w:numId w:val="0"/>
      </w:numPr>
    </w:pPr>
  </w:style>
  <w:style w:type="paragraph" w:customStyle="1" w:styleId="ppCodeTable">
    <w:name w:val="pp Code Table"/>
    <w:basedOn w:val="ppCode"/>
    <w:rsid w:val="00CA06AB"/>
    <w:pPr>
      <w:numPr>
        <w:ilvl w:val="0"/>
        <w:numId w:val="0"/>
      </w:numPr>
    </w:pPr>
  </w:style>
  <w:style w:type="paragraph" w:customStyle="1" w:styleId="ppListBodyText">
    <w:name w:val="pp List Body Text"/>
    <w:basedOn w:val="Normal"/>
    <w:rsid w:val="00CA06AB"/>
  </w:style>
  <w:style w:type="paragraph" w:customStyle="1" w:styleId="ppNoteBullet">
    <w:name w:val="pp Note Bullet"/>
    <w:basedOn w:val="ppNote"/>
    <w:rsid w:val="00CA06AB"/>
    <w:pPr>
      <w:numPr>
        <w:ilvl w:val="0"/>
        <w:numId w:val="0"/>
      </w:numPr>
    </w:pPr>
  </w:style>
  <w:style w:type="paragraph" w:customStyle="1" w:styleId="ppNumberListTable">
    <w:name w:val="pp Number List Table"/>
    <w:basedOn w:val="ppNumberList"/>
    <w:rsid w:val="00CA06AB"/>
    <w:pPr>
      <w:numPr>
        <w:ilvl w:val="0"/>
        <w:numId w:val="0"/>
      </w:numPr>
      <w:tabs>
        <w:tab w:val="left" w:pos="403"/>
      </w:tabs>
    </w:pPr>
    <w:rPr>
      <w:sz w:val="18"/>
    </w:rPr>
  </w:style>
  <w:style w:type="paragraph" w:customStyle="1" w:styleId="ppProcedureStart">
    <w:name w:val="pp Procedure Start"/>
    <w:basedOn w:val="Normal"/>
    <w:next w:val="ppNumberList"/>
    <w:rsid w:val="00CA06AB"/>
    <w:pPr>
      <w:spacing w:before="80" w:after="80"/>
    </w:pPr>
    <w:rPr>
      <w:rFonts w:cs="Arial"/>
      <w:b/>
      <w:szCs w:val="20"/>
    </w:rPr>
  </w:style>
  <w:style w:type="paragraph" w:customStyle="1" w:styleId="ppSection">
    <w:name w:val="pp Section"/>
    <w:basedOn w:val="Heading1"/>
    <w:next w:val="Normal"/>
    <w:rsid w:val="00CA06AB"/>
    <w:rPr>
      <w:color w:val="333399"/>
    </w:rPr>
  </w:style>
  <w:style w:type="paragraph" w:customStyle="1" w:styleId="ppShowMe">
    <w:name w:val="pp Show Me"/>
    <w:basedOn w:val="Normal"/>
    <w:next w:val="ppBodyText"/>
    <w:rsid w:val="00CA06AB"/>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CA06AB"/>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CA06AB"/>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CA06AB"/>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CA06AB"/>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CA06AB"/>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A06AB"/>
    <w:rPr>
      <w:szCs w:val="20"/>
    </w:rPr>
  </w:style>
  <w:style w:type="character" w:customStyle="1" w:styleId="FootnoteTextChar">
    <w:name w:val="Footnote Text Char"/>
    <w:basedOn w:val="DefaultParagraphFont"/>
    <w:link w:val="FootnoteText"/>
    <w:uiPriority w:val="99"/>
    <w:rsid w:val="00CA06AB"/>
    <w:rPr>
      <w:rFonts w:eastAsiaTheme="minorEastAsia"/>
      <w:szCs w:val="20"/>
      <w:lang w:bidi="en-US"/>
    </w:rPr>
  </w:style>
  <w:style w:type="paragraph" w:styleId="Header">
    <w:name w:val="header"/>
    <w:basedOn w:val="Normal"/>
    <w:link w:val="HeaderChar"/>
    <w:uiPriority w:val="99"/>
    <w:semiHidden/>
    <w:unhideWhenUsed/>
    <w:rsid w:val="00CA06AB"/>
    <w:pPr>
      <w:tabs>
        <w:tab w:val="center" w:pos="4680"/>
        <w:tab w:val="right" w:pos="9360"/>
      </w:tabs>
    </w:pPr>
  </w:style>
  <w:style w:type="character" w:customStyle="1" w:styleId="HeaderChar">
    <w:name w:val="Header Char"/>
    <w:basedOn w:val="DefaultParagraphFont"/>
    <w:link w:val="Header"/>
    <w:uiPriority w:val="99"/>
    <w:semiHidden/>
    <w:rsid w:val="00CA06AB"/>
    <w:rPr>
      <w:rFonts w:eastAsiaTheme="minorEastAsia"/>
      <w:lang w:bidi="en-US"/>
    </w:rPr>
  </w:style>
  <w:style w:type="character" w:styleId="PlaceholderText">
    <w:name w:val="Placeholder Text"/>
    <w:basedOn w:val="DefaultParagraphFont"/>
    <w:uiPriority w:val="99"/>
    <w:semiHidden/>
    <w:rsid w:val="00CA06AB"/>
    <w:rPr>
      <w:color w:val="808080"/>
    </w:rPr>
  </w:style>
  <w:style w:type="paragraph" w:styleId="Caption">
    <w:name w:val="caption"/>
    <w:basedOn w:val="Normal"/>
    <w:next w:val="Normal"/>
    <w:uiPriority w:val="35"/>
    <w:unhideWhenUsed/>
    <w:qFormat/>
    <w:rsid w:val="00CA06AB"/>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13"/>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4"/>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CA06AB"/>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CA06AB"/>
    <w:pPr>
      <w:numPr>
        <w:ilvl w:val="4"/>
      </w:numPr>
    </w:pPr>
  </w:style>
  <w:style w:type="paragraph" w:customStyle="1" w:styleId="ppBulletListIndent2">
    <w:name w:val="pp Bullet List Indent 2"/>
    <w:basedOn w:val="ppBulletListIndent"/>
    <w:qFormat/>
    <w:rsid w:val="00CA06AB"/>
    <w:pPr>
      <w:numPr>
        <w:ilvl w:val="3"/>
      </w:numPr>
      <w:ind w:left="2115" w:hanging="357"/>
    </w:pPr>
  </w:style>
  <w:style w:type="paragraph" w:customStyle="1" w:styleId="ppNumberListIndent2">
    <w:name w:val="pp Number List Indent 2"/>
    <w:basedOn w:val="ppNumberListIndent"/>
    <w:qFormat/>
    <w:rsid w:val="00CA06AB"/>
    <w:pPr>
      <w:numPr>
        <w:ilvl w:val="3"/>
      </w:numPr>
      <w:ind w:left="2115" w:hanging="357"/>
    </w:pPr>
  </w:style>
  <w:style w:type="paragraph" w:customStyle="1" w:styleId="ppCodeIndent3">
    <w:name w:val="pp Code Indent 3"/>
    <w:basedOn w:val="ppCodeIndent2"/>
    <w:qFormat/>
    <w:rsid w:val="00CA06AB"/>
    <w:pPr>
      <w:numPr>
        <w:ilvl w:val="4"/>
      </w:numPr>
    </w:pPr>
  </w:style>
  <w:style w:type="paragraph" w:customStyle="1" w:styleId="ppCodeLanguageIndent3">
    <w:name w:val="pp Code Language Indent 3"/>
    <w:basedOn w:val="ppCodeLanguageIndent2"/>
    <w:next w:val="ppCodeIndent3"/>
    <w:qFormat/>
    <w:rsid w:val="00CA06AB"/>
    <w:pPr>
      <w:numPr>
        <w:ilvl w:val="4"/>
      </w:numPr>
    </w:pPr>
  </w:style>
  <w:style w:type="paragraph" w:customStyle="1" w:styleId="ppNoteIndent3">
    <w:name w:val="pp Note Indent 3"/>
    <w:basedOn w:val="ppNoteIndent2"/>
    <w:qFormat/>
    <w:rsid w:val="00CA06AB"/>
    <w:pPr>
      <w:numPr>
        <w:ilvl w:val="4"/>
      </w:numPr>
    </w:pPr>
  </w:style>
  <w:style w:type="paragraph" w:customStyle="1" w:styleId="ppFigureIndent3">
    <w:name w:val="pp Figure Indent 3"/>
    <w:basedOn w:val="ppFigureIndent2"/>
    <w:qFormat/>
    <w:rsid w:val="00CA06AB"/>
    <w:pPr>
      <w:numPr>
        <w:ilvl w:val="4"/>
      </w:numPr>
    </w:pPr>
  </w:style>
  <w:style w:type="paragraph" w:customStyle="1" w:styleId="ppFigureCaptionIndent3">
    <w:name w:val="pp Figure Caption Indent 3"/>
    <w:basedOn w:val="ppFigureCaptionIndent2"/>
    <w:qFormat/>
    <w:rsid w:val="00CA06AB"/>
    <w:pPr>
      <w:numPr>
        <w:ilvl w:val="4"/>
      </w:numPr>
    </w:pPr>
  </w:style>
  <w:style w:type="paragraph" w:customStyle="1" w:styleId="ppFigureNumberIndent3">
    <w:name w:val="pp Figure Number Indent 3"/>
    <w:basedOn w:val="ppFigureNumberIndent2"/>
    <w:qFormat/>
    <w:rsid w:val="00CA06AB"/>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eastAsiaTheme="minorEastAsia"/>
      <w:b/>
      <w:bCs/>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s>
</file>

<file path=word/webSettings.xml><?xml version="1.0" encoding="utf-8"?>
<w:webSettings xmlns:r="http://schemas.openxmlformats.org/officeDocument/2006/relationships" xmlns:w="http://schemas.openxmlformats.org/wordprocessingml/2006/main">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ms190209.aspx" TargetMode="External"/><Relationship Id="rId18" Type="http://schemas.openxmlformats.org/officeDocument/2006/relationships/image" Target="media/image6.png"/><Relationship Id="rId26" Type="http://schemas.openxmlformats.org/officeDocument/2006/relationships/hyperlink" Target="http://localhost:50000/Home/About"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localhost:50000/Customer" TargetMode="External"/><Relationship Id="rId50" Type="http://schemas.openxmlformats.org/officeDocument/2006/relationships/image" Target="media/image30.png"/><Relationship Id="rId55" Type="http://schemas.openxmlformats.org/officeDocument/2006/relationships/hyperlink" Target="http://code.google.com/p/moq/" TargetMode="External"/><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asp.net/learn/mvc/tutorial-03-cs.aspx" TargetMode="Externa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localhost:50000/" TargetMode="External"/><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localhost:50000"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localhost:50000/Customer/Info/1" TargetMode="External"/><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msdn2.microsoft.com/en-us/library/bb387122.aspx" TargetMode="External"/><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codeplex.com/MSFTDBProdSamples/Release/ProjectReleases.aspx?ReleaseId=18407"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msdn.microsoft.com/en-us/library/2cf62fcy.aspx" TargetMode="Externa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http://www.codeplex.com/MSFTDBProdSamples/Release/ProjectReleases.aspx?ReleaseId=4004"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ella\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General"/>
          <w:gallery w:val="placeholder"/>
        </w:category>
        <w:types>
          <w:type w:val="bbPlcHdr"/>
        </w:types>
        <w:behaviors>
          <w:behavior w:val="content"/>
        </w:behaviors>
        <w:guid w:val="{CE1FC8D0-4E4C-4584-A511-262644C3F655}"/>
      </w:docPartPr>
      <w:docPartBody>
        <w:p w:rsidR="00987C62" w:rsidRDefault="00511E02">
          <w:r w:rsidRPr="009C06C4">
            <w:rPr>
              <w:rStyle w:val="PlaceholderText"/>
            </w:rPr>
            <w:t>Click here to enter text.</w:t>
          </w:r>
        </w:p>
      </w:docPartBody>
    </w:docPart>
    <w:docPart>
      <w:docPartPr>
        <w:name w:val="3680D1649985489F98FDE02F2E82BE94"/>
        <w:category>
          <w:name w:val="General"/>
          <w:gallery w:val="placeholder"/>
        </w:category>
        <w:types>
          <w:type w:val="bbPlcHdr"/>
        </w:types>
        <w:behaviors>
          <w:behavior w:val="content"/>
        </w:behaviors>
        <w:guid w:val="{6938A0F8-C03F-43AE-877F-21C10EDD941A}"/>
      </w:docPartPr>
      <w:docPartBody>
        <w:p w:rsidR="00E1490D" w:rsidRDefault="00E1490D" w:rsidP="00E1490D">
          <w:pPr>
            <w:pStyle w:val="3680D1649985489F98FDE02F2E82BE94"/>
          </w:pPr>
          <w:r w:rsidRPr="009C06C4">
            <w:rPr>
              <w:rStyle w:val="PlaceholderText"/>
            </w:rPr>
            <w:t>Click here to enter text.</w:t>
          </w:r>
        </w:p>
      </w:docPartBody>
    </w:docPart>
    <w:docPart>
      <w:docPartPr>
        <w:name w:val="6B9CBA7595474257A980F8AE4E9F5C1A"/>
        <w:category>
          <w:name w:val="General"/>
          <w:gallery w:val="placeholder"/>
        </w:category>
        <w:types>
          <w:type w:val="bbPlcHdr"/>
        </w:types>
        <w:behaviors>
          <w:behavior w:val="content"/>
        </w:behaviors>
        <w:guid w:val="{46BE8841-B992-4425-A73D-A9ACD1810EB8}"/>
      </w:docPartPr>
      <w:docPartBody>
        <w:p w:rsidR="00CB2245" w:rsidRDefault="00E1490D" w:rsidP="00E1490D">
          <w:pPr>
            <w:pStyle w:val="6B9CBA7595474257A980F8AE4E9F5C1A"/>
          </w:pPr>
          <w:r w:rsidRPr="009C06C4">
            <w:rPr>
              <w:rStyle w:val="PlaceholderText"/>
            </w:rPr>
            <w:t>Click here to enter text.</w:t>
          </w:r>
        </w:p>
      </w:docPartBody>
    </w:docPart>
    <w:docPart>
      <w:docPartPr>
        <w:name w:val="38CB9A8FC06D4B14904C1275D03F0774"/>
        <w:category>
          <w:name w:val="General"/>
          <w:gallery w:val="placeholder"/>
        </w:category>
        <w:types>
          <w:type w:val="bbPlcHdr"/>
        </w:types>
        <w:behaviors>
          <w:behavior w:val="content"/>
        </w:behaviors>
        <w:guid w:val="{9403694A-4650-45CF-805E-DF523EEF8B24}"/>
      </w:docPartPr>
      <w:docPartBody>
        <w:p w:rsidR="00CB2245" w:rsidRDefault="00E1490D" w:rsidP="00E1490D">
          <w:pPr>
            <w:pStyle w:val="38CB9A8FC06D4B14904C1275D03F0774"/>
          </w:pPr>
          <w:r w:rsidRPr="009C06C4">
            <w:rPr>
              <w:rStyle w:val="PlaceholderText"/>
            </w:rPr>
            <w:t>Click here to enter text.</w:t>
          </w:r>
        </w:p>
      </w:docPartBody>
    </w:docPart>
    <w:docPart>
      <w:docPartPr>
        <w:name w:val="AA79CDF1518246FE8C61ACE28C02D600"/>
        <w:category>
          <w:name w:val="General"/>
          <w:gallery w:val="placeholder"/>
        </w:category>
        <w:types>
          <w:type w:val="bbPlcHdr"/>
        </w:types>
        <w:behaviors>
          <w:behavior w:val="content"/>
        </w:behaviors>
        <w:guid w:val="{73146A8A-8C66-4119-B76F-A982625758DE}"/>
      </w:docPartPr>
      <w:docPartBody>
        <w:p w:rsidR="00CB2245" w:rsidRDefault="00E1490D" w:rsidP="00E1490D">
          <w:pPr>
            <w:pStyle w:val="AA79CDF1518246FE8C61ACE28C02D600"/>
          </w:pPr>
          <w:r w:rsidRPr="009C06C4">
            <w:rPr>
              <w:rStyle w:val="PlaceholderText"/>
            </w:rPr>
            <w:t>Click here to enter text.</w:t>
          </w:r>
        </w:p>
      </w:docPartBody>
    </w:docPart>
    <w:docPart>
      <w:docPartPr>
        <w:name w:val="8DF59AD65AAA4E7E959AC9896B87B29A"/>
        <w:category>
          <w:name w:val="General"/>
          <w:gallery w:val="placeholder"/>
        </w:category>
        <w:types>
          <w:type w:val="bbPlcHdr"/>
        </w:types>
        <w:behaviors>
          <w:behavior w:val="content"/>
        </w:behaviors>
        <w:guid w:val="{45D7E8A4-7F9F-4723-81F8-3F66BD0FFEF9}"/>
      </w:docPartPr>
      <w:docPartBody>
        <w:p w:rsidR="00CB2245" w:rsidRDefault="00E1490D" w:rsidP="00E1490D">
          <w:pPr>
            <w:pStyle w:val="8DF59AD65AAA4E7E959AC9896B87B29A"/>
          </w:pPr>
          <w:r w:rsidRPr="009C06C4">
            <w:rPr>
              <w:rStyle w:val="PlaceholderText"/>
            </w:rPr>
            <w:t>Click here to enter text.</w:t>
          </w:r>
        </w:p>
      </w:docPartBody>
    </w:docPart>
    <w:docPart>
      <w:docPartPr>
        <w:name w:val="D731287F8CEA4C5290D947DBF19B789A"/>
        <w:category>
          <w:name w:val="General"/>
          <w:gallery w:val="placeholder"/>
        </w:category>
        <w:types>
          <w:type w:val="bbPlcHdr"/>
        </w:types>
        <w:behaviors>
          <w:behavior w:val="content"/>
        </w:behaviors>
        <w:guid w:val="{D46316BE-27F4-41C8-9C59-3AAC08A55DBE}"/>
      </w:docPartPr>
      <w:docPartBody>
        <w:p w:rsidR="00C31569" w:rsidRDefault="00623E4D" w:rsidP="00623E4D">
          <w:pPr>
            <w:pStyle w:val="D731287F8CEA4C5290D947DBF19B789A"/>
          </w:pPr>
          <w:r w:rsidRPr="009C06C4">
            <w:rPr>
              <w:rStyle w:val="PlaceholderText"/>
            </w:rPr>
            <w:t>Click here to enter text.</w:t>
          </w:r>
        </w:p>
      </w:docPartBody>
    </w:docPart>
    <w:docPart>
      <w:docPartPr>
        <w:name w:val="E3BD28FB7923494BB0D2389245AED197"/>
        <w:category>
          <w:name w:val="General"/>
          <w:gallery w:val="placeholder"/>
        </w:category>
        <w:types>
          <w:type w:val="bbPlcHdr"/>
        </w:types>
        <w:behaviors>
          <w:behavior w:val="content"/>
        </w:behaviors>
        <w:guid w:val="{DBC613A1-A74E-44B2-A0B0-4437186BE34E}"/>
      </w:docPartPr>
      <w:docPartBody>
        <w:p w:rsidR="00314798" w:rsidRDefault="00326D9E" w:rsidP="00326D9E">
          <w:pPr>
            <w:pStyle w:val="E3BD28FB7923494BB0D2389245AED197"/>
          </w:pPr>
          <w:r w:rsidRPr="009C06C4">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E1002A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511E02"/>
    <w:rsid w:val="00000A54"/>
    <w:rsid w:val="00001CB0"/>
    <w:rsid w:val="00002A71"/>
    <w:rsid w:val="000171CD"/>
    <w:rsid w:val="00050591"/>
    <w:rsid w:val="00076B26"/>
    <w:rsid w:val="000B36D1"/>
    <w:rsid w:val="000D3268"/>
    <w:rsid w:val="00124B1C"/>
    <w:rsid w:val="00145A58"/>
    <w:rsid w:val="00147C6A"/>
    <w:rsid w:val="001B3CB2"/>
    <w:rsid w:val="001B76CB"/>
    <w:rsid w:val="001D47B4"/>
    <w:rsid w:val="00247410"/>
    <w:rsid w:val="00251D63"/>
    <w:rsid w:val="00254D76"/>
    <w:rsid w:val="002634BE"/>
    <w:rsid w:val="00270D34"/>
    <w:rsid w:val="002724BF"/>
    <w:rsid w:val="0028765B"/>
    <w:rsid w:val="002B320D"/>
    <w:rsid w:val="002B6FBC"/>
    <w:rsid w:val="002C6A34"/>
    <w:rsid w:val="002C72BD"/>
    <w:rsid w:val="002D41B7"/>
    <w:rsid w:val="00300D6F"/>
    <w:rsid w:val="00307DBA"/>
    <w:rsid w:val="00311114"/>
    <w:rsid w:val="00314798"/>
    <w:rsid w:val="00323D08"/>
    <w:rsid w:val="00326D9E"/>
    <w:rsid w:val="003301AE"/>
    <w:rsid w:val="00333311"/>
    <w:rsid w:val="0033447B"/>
    <w:rsid w:val="0033787A"/>
    <w:rsid w:val="00352C92"/>
    <w:rsid w:val="00361A2B"/>
    <w:rsid w:val="003635C6"/>
    <w:rsid w:val="00371CA4"/>
    <w:rsid w:val="003723BB"/>
    <w:rsid w:val="00375145"/>
    <w:rsid w:val="0039012B"/>
    <w:rsid w:val="003A344E"/>
    <w:rsid w:val="003C647C"/>
    <w:rsid w:val="003D6879"/>
    <w:rsid w:val="003E427B"/>
    <w:rsid w:val="003E51BC"/>
    <w:rsid w:val="003F05AC"/>
    <w:rsid w:val="003F32AF"/>
    <w:rsid w:val="004004DF"/>
    <w:rsid w:val="004011A6"/>
    <w:rsid w:val="00403FD1"/>
    <w:rsid w:val="004319C3"/>
    <w:rsid w:val="00444844"/>
    <w:rsid w:val="004552A8"/>
    <w:rsid w:val="00466898"/>
    <w:rsid w:val="00467B65"/>
    <w:rsid w:val="0047767F"/>
    <w:rsid w:val="00482E84"/>
    <w:rsid w:val="00483DE6"/>
    <w:rsid w:val="00483E08"/>
    <w:rsid w:val="004A0E6D"/>
    <w:rsid w:val="004A38FA"/>
    <w:rsid w:val="004A6E6E"/>
    <w:rsid w:val="004D2DC1"/>
    <w:rsid w:val="004E64B6"/>
    <w:rsid w:val="004F52E9"/>
    <w:rsid w:val="004F538E"/>
    <w:rsid w:val="00511E02"/>
    <w:rsid w:val="005133AC"/>
    <w:rsid w:val="005153FA"/>
    <w:rsid w:val="005315C1"/>
    <w:rsid w:val="00543344"/>
    <w:rsid w:val="005452E8"/>
    <w:rsid w:val="0055156D"/>
    <w:rsid w:val="00563785"/>
    <w:rsid w:val="0059043C"/>
    <w:rsid w:val="005A5A9C"/>
    <w:rsid w:val="005F2964"/>
    <w:rsid w:val="0060359B"/>
    <w:rsid w:val="0061209E"/>
    <w:rsid w:val="006133B4"/>
    <w:rsid w:val="006201A2"/>
    <w:rsid w:val="00623E4D"/>
    <w:rsid w:val="00631C72"/>
    <w:rsid w:val="00643B10"/>
    <w:rsid w:val="00646E78"/>
    <w:rsid w:val="00652250"/>
    <w:rsid w:val="00673900"/>
    <w:rsid w:val="0068177B"/>
    <w:rsid w:val="00690641"/>
    <w:rsid w:val="006C21CB"/>
    <w:rsid w:val="006D2A89"/>
    <w:rsid w:val="006E22BB"/>
    <w:rsid w:val="006F31FB"/>
    <w:rsid w:val="00716DFB"/>
    <w:rsid w:val="007341FC"/>
    <w:rsid w:val="00755058"/>
    <w:rsid w:val="00773E35"/>
    <w:rsid w:val="00785EFD"/>
    <w:rsid w:val="0079558B"/>
    <w:rsid w:val="007A5623"/>
    <w:rsid w:val="007A7B0B"/>
    <w:rsid w:val="007C5666"/>
    <w:rsid w:val="007D3152"/>
    <w:rsid w:val="007F65D3"/>
    <w:rsid w:val="008178BA"/>
    <w:rsid w:val="00821583"/>
    <w:rsid w:val="00827C70"/>
    <w:rsid w:val="00833519"/>
    <w:rsid w:val="008369E2"/>
    <w:rsid w:val="00837588"/>
    <w:rsid w:val="008506F8"/>
    <w:rsid w:val="008541C6"/>
    <w:rsid w:val="00857E44"/>
    <w:rsid w:val="00861A8E"/>
    <w:rsid w:val="00897DF5"/>
    <w:rsid w:val="008B27CC"/>
    <w:rsid w:val="008E1DDD"/>
    <w:rsid w:val="00927F9B"/>
    <w:rsid w:val="00940E0E"/>
    <w:rsid w:val="00946A65"/>
    <w:rsid w:val="00970486"/>
    <w:rsid w:val="00983F13"/>
    <w:rsid w:val="00987C62"/>
    <w:rsid w:val="0099045A"/>
    <w:rsid w:val="009A0F80"/>
    <w:rsid w:val="009A608F"/>
    <w:rsid w:val="009A73BA"/>
    <w:rsid w:val="009B7305"/>
    <w:rsid w:val="009C09C9"/>
    <w:rsid w:val="009C5226"/>
    <w:rsid w:val="009D0C78"/>
    <w:rsid w:val="009D1D17"/>
    <w:rsid w:val="009D6C4B"/>
    <w:rsid w:val="009E7AF8"/>
    <w:rsid w:val="009F4060"/>
    <w:rsid w:val="00A102CF"/>
    <w:rsid w:val="00A14670"/>
    <w:rsid w:val="00A23C74"/>
    <w:rsid w:val="00A4124D"/>
    <w:rsid w:val="00A45E1F"/>
    <w:rsid w:val="00A53C05"/>
    <w:rsid w:val="00A573F7"/>
    <w:rsid w:val="00A773F2"/>
    <w:rsid w:val="00A90143"/>
    <w:rsid w:val="00A954E5"/>
    <w:rsid w:val="00AB3D09"/>
    <w:rsid w:val="00B052C1"/>
    <w:rsid w:val="00B16717"/>
    <w:rsid w:val="00B23AB1"/>
    <w:rsid w:val="00B24670"/>
    <w:rsid w:val="00B25155"/>
    <w:rsid w:val="00B26115"/>
    <w:rsid w:val="00B46440"/>
    <w:rsid w:val="00B51BBD"/>
    <w:rsid w:val="00B5620B"/>
    <w:rsid w:val="00B87780"/>
    <w:rsid w:val="00B87B1E"/>
    <w:rsid w:val="00BA181F"/>
    <w:rsid w:val="00BD189F"/>
    <w:rsid w:val="00BD2432"/>
    <w:rsid w:val="00BD7F9B"/>
    <w:rsid w:val="00BF1A8F"/>
    <w:rsid w:val="00C015A0"/>
    <w:rsid w:val="00C176FE"/>
    <w:rsid w:val="00C238B1"/>
    <w:rsid w:val="00C25814"/>
    <w:rsid w:val="00C27660"/>
    <w:rsid w:val="00C310DF"/>
    <w:rsid w:val="00C31569"/>
    <w:rsid w:val="00C339EF"/>
    <w:rsid w:val="00C43F9F"/>
    <w:rsid w:val="00C452AD"/>
    <w:rsid w:val="00C731B3"/>
    <w:rsid w:val="00C869FF"/>
    <w:rsid w:val="00C91AFA"/>
    <w:rsid w:val="00C91FF9"/>
    <w:rsid w:val="00CA4279"/>
    <w:rsid w:val="00CB2245"/>
    <w:rsid w:val="00CB7534"/>
    <w:rsid w:val="00D26783"/>
    <w:rsid w:val="00D60C97"/>
    <w:rsid w:val="00D613D6"/>
    <w:rsid w:val="00D61FD7"/>
    <w:rsid w:val="00D87CE5"/>
    <w:rsid w:val="00D9511E"/>
    <w:rsid w:val="00DB74D3"/>
    <w:rsid w:val="00DC5278"/>
    <w:rsid w:val="00E07C58"/>
    <w:rsid w:val="00E1490D"/>
    <w:rsid w:val="00E455FA"/>
    <w:rsid w:val="00E65D28"/>
    <w:rsid w:val="00E76295"/>
    <w:rsid w:val="00EC0BE6"/>
    <w:rsid w:val="00ED3686"/>
    <w:rsid w:val="00ED479A"/>
    <w:rsid w:val="00EE6771"/>
    <w:rsid w:val="00F023CF"/>
    <w:rsid w:val="00F03FE7"/>
    <w:rsid w:val="00F06156"/>
    <w:rsid w:val="00F215AD"/>
    <w:rsid w:val="00F24555"/>
    <w:rsid w:val="00F363F9"/>
    <w:rsid w:val="00F40463"/>
    <w:rsid w:val="00F56462"/>
    <w:rsid w:val="00F56AF1"/>
    <w:rsid w:val="00F6588D"/>
    <w:rsid w:val="00F75FDE"/>
    <w:rsid w:val="00FA0C90"/>
    <w:rsid w:val="00FF1D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6D9E"/>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1 6 " ? > < t o c   x m l n s : x s i = " h t t p : / / w w w . w 3 . o r g / 2 0 0 1 / X M L S c h e m a - i n s t a n c e "   x m l n s : x s d = " h t t p : / / w w w . w 3 . o r g / 2 0 0 1 / X M L S c h e m a " >  
     < t o p i c   i d = " 9 0 4 8 8 d f 8 - c f 0 c - 4 0 5 9 - b 7 b 3 - d a 3 1 4 5 3 3 d 8 9 2 "   t i t l e = " O v e r v i e w "   s t y l e = " T o p i c " / >  
     < t o p i c   i d = " 9 a f 0 b 4 8 4 - 1 4 5 2 - 4 3 e 8 - a 2 7 d - 3 e 7 d 1 1 d 1 2 4 b b "   t i t l e = " E x e r c i s e   1 :   C r e a t i n g   a n   A S P . N E T   M V C   A p p l i c a t i o n "   s t y l e = " T o p i c " / >  
     < t o p i c   i d = " b 9 4 6 9 f e 5 - a a e 0 - 4 4 d 5 - a 2 d 5 - 0 9 b 6 e a d 8 5 b 2 b "   t i t l e = " E x e r c i s e   2 :   D e v e l o p i n g   a n   A S P . N E T   M V C   A p p l i c a t i o n "   s t y l e = " T o p i c " >  
         < t o p i c   i d = " 7 f 4 b 5 a 8 5 - d 3 0 7 - 4 0 6 2 - b b 4 6 - d 3 8 7 0 6 f 1 a f b a "   t i t l e = " E x e r c i s e   2 :   V e r i f i c a t i o n "   s t y l e = " T o p i c " / >  
     < / t o p i c >  
     < t o p i c   i d = " 1 c 3 8 0 2 9 d - 4 e f 1 - 4 f 1 1 - a 8 9 c - b 7 f 6 2 3 0 b a e 9 3 "   t i t l e = " E x e r c i s e   3 :   T e s t i n g   a n   A S P . N E T   M V C   A p p l i c a t i o n "   s t y l e = " T o p i c " >  
         < t o p i c   i d = " 0 9 5 6 c 7 9 0 - c 9 c f - 4 b 9 f - 8 6 8 4 - e 3 2 5 7 9 d b 1 b b 6 "   t i t l e = " E x e r c i s e   3 :   V e r i f i c a t i o n "   s t y l e = " T o p i c " / >  
     < / t o p i c >  
     < t o p i c   i d = " a 2 5 7 1 0 9 4 - 0 3 a 9 - 4 7 2 7 - 8 a f 7 - c 4 f 0 7 1 e 9 b 0 7 6 "   t i t l e = " S u m m a r y "   s t y l e = " T o p i c " / >  
     < t o p i c   i d = " 4 2 1 3 d 0 4 7 - 5 9 c e - 4 1 3 7 - 8 3 a b - c 8 d b 5 b 1 1 8 e 4 2 "   t i t l e = " A p p e n d i x "   s t y l e = " T o p i c " / >  
 < / t o c > 
</file>

<file path=customXml/item3.xml>��< ? x m l   v e r s i o n = " 1 . 0 "   e n c o d i n g = " u t f - 1 6 " ? > < t o c   x m l n s : x s i = " h t t p : / / w w w . w 3 . o r g / 2 0 0 1 / X M L S c h e m a - i n s t a n c e "   x m l n s : x s d = " h t t p : / / w w w . w 3 . o r g / 2 0 0 1 / X M L S c h e m a " >  
     < t o p i c   i d = " 9 0 4 8 8 d f 8 - c f 0 c - 4 0 5 9 - b 7 b 3 - d a 3 1 4 5 3 3 d 8 9 2 "   t i t l e = " O v e r v i e w "   s t y l e = " T o p i c " / >  
     < t o p i c   i d = " 9 a f 0 b 4 8 4 - 1 4 5 2 - 4 3 e 8 - a 2 7 d - 3 e 7 d 1 1 d 1 2 4 b b "   t i t l e = " E x e r c i s e   1 :   C r e a t i n g   a n   A S P . N E T   M V C   A p p l i c a t i o n "   s t y l e = " T o p i c " / >  
     < t o p i c   i d = " b 9 4 6 9 f e 5 - a a e 0 - 4 4 d 5 - a 2 d 5 - 0 9 b 6 e a d 8 5 b 2 b "   t i t l e = " E x e r c i s e   2 :   D e v e l o p i n g   a n   A S P . N E T   M V C   A p p l i c a t i o n "   s t y l e = " T o p i c " >  
         < t o p i c   i d = " 7 f 4 b 5 a 8 5 - d 3 0 7 - 4 0 6 2 - b b 4 6 - d 3 8 7 0 6 f 1 a f b a "   t i t l e = " E x e r c i s e   2 :   V e r i f i c a t i o n "   s t y l e = " T o p i c " / >  
     < / t o p i c >  
     < t o p i c   i d = " 1 c 3 8 0 2 9 d - 4 e f 1 - 4 f 1 1 - a 8 9 c - b 7 f 6 2 3 0 b a e 9 3 "   t i t l e = " E x e r c i s e   3 :   T e s t i n g   a n   A S P . N E T   M V C   A p p l i c a t i o n "   s t y l e = " T o p i c " >  
         < t o p i c   i d = " 0 9 5 6 c 7 9 0 - c 9 c f - 4 b 9 f - 8 6 8 4 - e 3 2 5 7 9 d b 1 b b 6 "   t i t l e = " E x e r c i s e   3 :   V e r i f i c a t i o n "   s t y l e = " T o p i c " / >  
     < / t o p i c >  
     < t o p i c   i d = " a 2 5 7 1 0 9 4 - 0 3 a 9 - 4 7 2 7 - 8 a f 7 - c 4 f 0 7 1 e 9 b 0 7 6 "   t i t l e = " S u m m a r y "   s t y l e = " T o p i c " / >  
     < t o p i c   i d = " 4 2 1 3 d 0 4 7 - 5 9 c e - 4 1 3 7 - 8 3 a b - c 8 d b 5 b 1 1 8 e 4 2 "   t i t l e = " A p p e n d i x "   s t y l e = " T o p i c " / >  
 < / t o c > 
</file>

<file path=customXml/itemProps1.xml><?xml version="1.0" encoding="utf-8"?>
<ds:datastoreItem xmlns:ds="http://schemas.openxmlformats.org/officeDocument/2006/customXml" ds:itemID="{A92E9208-B60E-4DFD-9EAE-86A891D935AB}">
  <ds:schemaRefs>
    <ds:schemaRef ds:uri="http://schemas.openxmlformats.org/officeDocument/2006/bibliography"/>
  </ds:schemaRefs>
</ds:datastoreItem>
</file>

<file path=customXml/itemProps2.xml><?xml version="1.0" encoding="utf-8"?>
<ds:datastoreItem xmlns:ds="http://schemas.openxmlformats.org/officeDocument/2006/customXml" ds:itemID="{6FF7C017-F63D-4907-89E5-C3F7FBF16AC1}">
  <ds:schemaRefs>
    <ds:schemaRef ds:uri="http://www.w3.org/2001/XMLSchema"/>
  </ds:schemaRefs>
</ds:datastoreItem>
</file>

<file path=customXml/itemProps3.xml><?xml version="1.0" encoding="utf-8"?>
<ds:datastoreItem xmlns:ds="http://schemas.openxmlformats.org/officeDocument/2006/customXml" ds:itemID="{FF4B847C-EB8D-49FB-8C1D-50AA748E2234}">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1349</TotalTime>
  <Pages>62</Pages>
  <Words>10750</Words>
  <Characters>61277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71884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Developer and Platform Evangelism</dc:creator>
  <cp:lastModifiedBy>ebella</cp:lastModifiedBy>
  <cp:revision>267</cp:revision>
  <dcterms:created xsi:type="dcterms:W3CDTF">2009-02-25T12:47:00Z</dcterms:created>
  <dcterms:modified xsi:type="dcterms:W3CDTF">2009-03-13T13:30:00Z</dcterms:modified>
  <dc:title>Introduction to ASP.NET MVC</dc:title>
  <cp:version>1.0.0</cp:version>
  <dc:description>
This hands-on-lab will introduce you to developing web applications with ASP.NET MVC and teach you the basic conventions and features contained within it. It will also show you how to unit test your custom controllers as well as your application's route definitions.
by Microsoft Developer and Platform Evangelism
</dc:description>
</cp:coreProperties>
</file>